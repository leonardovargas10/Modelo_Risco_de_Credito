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C378DE">
      <w:pPr>
        <w:pStyle w:val="Ttulo"/>
        <w:rPr>
          <w:rFonts w:ascii="Times New Roman" w:hAnsi="Times New Roman"/>
        </w:rPr>
      </w:pPr>
      <w:r w:rsidRPr="009E6C6E">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01C7384F"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913557">
          <w:headerReference w:type="default" r:id="rId8"/>
          <w:footerReference w:type="default" r:id="rId9"/>
          <w:type w:val="continuous"/>
          <w:pgSz w:w="11920" w:h="16840"/>
          <w:pgMar w:top="1701" w:right="1134" w:bottom="1134" w:left="1701" w:header="720" w:footer="720" w:gutter="0"/>
          <w:pgNumType w:start="3"/>
          <w:cols w:space="720"/>
          <w:noEndnote/>
        </w:sectPr>
      </w:pPr>
      <w:r w:rsidRPr="006743A8">
        <w:rPr>
          <w:rFonts w:ascii="Times New Roman" w:hAnsi="Times New Roman"/>
          <w:sz w:val="28"/>
          <w:szCs w:val="28"/>
        </w:rPr>
        <w:t>202</w:t>
      </w:r>
      <w:r w:rsidR="000032FB">
        <w:rPr>
          <w:rFonts w:ascii="Times New Roman" w:hAnsi="Times New Roman"/>
          <w:sz w:val="28"/>
          <w:szCs w:val="28"/>
        </w:rPr>
        <w:t>4</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32916B1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FB0BE1">
        <w:rPr>
          <w:rFonts w:ascii="Times New Roman" w:hAnsi="Times New Roman"/>
          <w:sz w:val="28"/>
          <w:szCs w:val="28"/>
        </w:rPr>
        <w:t>4</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913557">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3254B570" w:rsidR="006743A8" w:rsidRDefault="00403E0E"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 xml:space="preserve">Ao longo dos anos, o Brasil aumenta a demanda por produtos de crédito, todavia, essa situação é acompanhada pelo acréscimo significativo da quantidade de pessoas que não honram seus compromissos financeiros. Essa relação entre concessões e perdas destaca a importância do desenvolvimento de abordagens capazes de </w:t>
      </w:r>
      <w:r w:rsidR="00381A10">
        <w:rPr>
          <w:rFonts w:ascii="Times New Roman" w:hAnsi="Times New Roman"/>
          <w:sz w:val="24"/>
          <w:szCs w:val="24"/>
        </w:rPr>
        <w:t>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 </w:t>
      </w:r>
      <w:r w:rsidR="00ED1A8F">
        <w:rPr>
          <w:rFonts w:ascii="Times New Roman" w:hAnsi="Times New Roman"/>
          <w:sz w:val="24"/>
          <w:szCs w:val="24"/>
        </w:rPr>
        <w:t>linguagem</w:t>
      </w:r>
      <w:r w:rsidR="006743A8">
        <w:rPr>
          <w:rFonts w:ascii="Times New Roman" w:hAnsi="Times New Roman"/>
          <w:sz w:val="24"/>
          <w:szCs w:val="24"/>
        </w:rPr>
        <w:t xml:space="preserve"> Python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sidR="00381A10">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sidR="00381A10">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w:t>
      </w:r>
      <w:r w:rsidR="00822E5C">
        <w:rPr>
          <w:rFonts w:ascii="Times New Roman" w:hAnsi="Times New Roman"/>
          <w:sz w:val="24"/>
          <w:szCs w:val="24"/>
        </w:rPr>
        <w:t>,</w:t>
      </w:r>
      <w:r w:rsidR="00707526">
        <w:rPr>
          <w:rFonts w:ascii="Times New Roman" w:hAnsi="Times New Roman"/>
          <w:sz w:val="24"/>
          <w:szCs w:val="24"/>
        </w:rPr>
        <w:t xml:space="preserve"> garant</w:t>
      </w:r>
      <w:r w:rsidR="00822E5C">
        <w:rPr>
          <w:rFonts w:ascii="Times New Roman" w:hAnsi="Times New Roman"/>
          <w:sz w:val="24"/>
          <w:szCs w:val="24"/>
        </w:rPr>
        <w:t>indo</w:t>
      </w:r>
      <w:r w:rsidR="00707526">
        <w:rPr>
          <w:rFonts w:ascii="Times New Roman" w:hAnsi="Times New Roman"/>
          <w:sz w:val="24"/>
          <w:szCs w:val="24"/>
        </w:rPr>
        <w:t xml:space="preserve"> que bons pagadores sejam beneficiados </w:t>
      </w:r>
      <w:r w:rsidR="00822E5C">
        <w:rPr>
          <w:rFonts w:ascii="Times New Roman" w:hAnsi="Times New Roman"/>
          <w:sz w:val="24"/>
          <w:szCs w:val="24"/>
        </w:rPr>
        <w:t xml:space="preserve">e </w:t>
      </w:r>
      <w:r w:rsidR="00025DAB">
        <w:rPr>
          <w:rFonts w:ascii="Times New Roman" w:hAnsi="Times New Roman"/>
          <w:sz w:val="24"/>
          <w:szCs w:val="24"/>
        </w:rPr>
        <w:t>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7D8B952C" w14:textId="4381D820" w:rsidR="00873D90" w:rsidRPr="005D20DC" w:rsidRDefault="005079F5" w:rsidP="009B20F4">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5079F5">
        <w:rPr>
          <w:rFonts w:ascii="Times New Roman" w:hAnsi="Times New Roman"/>
          <w:sz w:val="24"/>
          <w:szCs w:val="24"/>
          <w:lang w:val="en-US"/>
        </w:rPr>
        <w:t>Over the years, Brazil has increased the demand for credit products, however, this situation is accompanied by a significant increase in the number of people who do not honor their financial commitments. This relationship between concessions and losses highlights the importance of developing approaches capable of maximizing assertiveness and minimizing risks, as bad decisions can end up putting the client in debt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language aims to receive a database of new customers, apply modeling and classify which customers can or cannot receive credit. During the research, the theoretical basis of credit analysis and machine learning was explained, providing a technical basis for a correct understanding of the processes. This work explores in depth the analytical rationale behind a credit analysis process, from statistical analysis, construction of new variables and application of machine learning models. With an automatic credit analysis tool, the institution can explore the full potential of its data, ensuring that good payers benefit and defaults are minimized. Therefore, the great importance of implementing automatic methodologies through mathematical software by companies can be noted, as the credit granting process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913557">
          <w:pgSz w:w="11920" w:h="16840"/>
          <w:pgMar w:top="1701" w:right="1147" w:bottom="1134" w:left="1701" w:header="720" w:footer="720" w:gutter="0"/>
          <w:cols w:space="720" w:equalWidth="0">
            <w:col w:w="9072"/>
          </w:cols>
          <w:noEndnote/>
        </w:sectPr>
      </w:pPr>
    </w:p>
    <w:p w14:paraId="65785C85" w14:textId="34CE382B" w:rsidR="00873283" w:rsidRPr="00C6174D" w:rsidRDefault="00873283" w:rsidP="00C6174D">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23DBDEF" w14:textId="4ED17AE3"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xml:space="preserve">– </w:t>
      </w:r>
      <w:r w:rsidR="00B17745" w:rsidRPr="00B17745">
        <w:rPr>
          <w:rFonts w:ascii="Times New Roman" w:hAnsi="Times New Roman"/>
          <w:sz w:val="24"/>
          <w:szCs w:val="24"/>
        </w:rPr>
        <w:t>Representatividade de Produtos de Crédito em relação ao PIB</w:t>
      </w:r>
      <w:r w:rsidR="00873283" w:rsidRPr="00730F4E">
        <w:rPr>
          <w:rFonts w:ascii="Times New Roman" w:hAnsi="Times New Roman"/>
          <w:sz w:val="24"/>
          <w:szCs w:val="24"/>
        </w:rPr>
        <w:tab/>
      </w:r>
      <w:r w:rsidR="00866F4B">
        <w:rPr>
          <w:rFonts w:ascii="Times New Roman" w:hAnsi="Times New Roman"/>
          <w:sz w:val="24"/>
          <w:szCs w:val="24"/>
        </w:rPr>
        <w:t>2</w:t>
      </w:r>
    </w:p>
    <w:p w14:paraId="0084C3C8" w14:textId="1262CB6C"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do Crédito como proporção do PIB</w:t>
      </w:r>
      <w:r w:rsidR="00AA17F4" w:rsidRPr="00730F4E">
        <w:rPr>
          <w:rFonts w:ascii="Times New Roman" w:hAnsi="Times New Roman"/>
          <w:sz w:val="24"/>
          <w:szCs w:val="24"/>
        </w:rPr>
        <w:tab/>
      </w:r>
      <w:r w:rsidR="00866F4B">
        <w:rPr>
          <w:rFonts w:ascii="Times New Roman" w:hAnsi="Times New Roman"/>
          <w:sz w:val="24"/>
          <w:szCs w:val="24"/>
        </w:rPr>
        <w:t>3</w:t>
      </w:r>
    </w:p>
    <w:p w14:paraId="00579066" w14:textId="7FA1E266"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da Inadimplência em 2022 e 2023</w:t>
      </w:r>
      <w:r w:rsidR="00AA17F4" w:rsidRPr="00730F4E">
        <w:rPr>
          <w:rFonts w:ascii="Times New Roman" w:hAnsi="Times New Roman"/>
          <w:sz w:val="24"/>
          <w:szCs w:val="24"/>
        </w:rPr>
        <w:tab/>
      </w:r>
      <w:r w:rsidR="00866F4B">
        <w:rPr>
          <w:rFonts w:ascii="Times New Roman" w:hAnsi="Times New Roman"/>
          <w:sz w:val="24"/>
          <w:szCs w:val="24"/>
        </w:rPr>
        <w:t>4</w:t>
      </w:r>
    </w:p>
    <w:p w14:paraId="3A4B4A22" w14:textId="0F109E21"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Fluxograma do Ciclo de Crédito</w:t>
      </w:r>
      <w:r w:rsidRPr="00730F4E">
        <w:rPr>
          <w:rFonts w:ascii="Times New Roman" w:hAnsi="Times New Roman"/>
          <w:sz w:val="24"/>
          <w:szCs w:val="24"/>
        </w:rPr>
        <w:tab/>
      </w:r>
      <w:r w:rsidR="00866F4B">
        <w:rPr>
          <w:rFonts w:ascii="Times New Roman" w:hAnsi="Times New Roman"/>
          <w:sz w:val="24"/>
          <w:szCs w:val="24"/>
        </w:rPr>
        <w:t>6</w:t>
      </w:r>
    </w:p>
    <w:p w14:paraId="38EE26FE" w14:textId="13601094"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001C5BEA" w:rsidRPr="001C5BEA">
        <w:t xml:space="preserve"> </w:t>
      </w:r>
      <w:r w:rsidR="001C5BEA" w:rsidRPr="001C5BEA">
        <w:rPr>
          <w:rFonts w:ascii="Times New Roman" w:hAnsi="Times New Roman"/>
          <w:sz w:val="24"/>
          <w:szCs w:val="24"/>
        </w:rPr>
        <w:t>Modelo de Regressão Linear</w:t>
      </w:r>
      <w:r w:rsidRPr="00730F4E">
        <w:rPr>
          <w:rFonts w:ascii="Times New Roman" w:hAnsi="Times New Roman"/>
          <w:sz w:val="24"/>
          <w:szCs w:val="24"/>
        </w:rPr>
        <w:tab/>
      </w:r>
      <w:r w:rsidR="00866F4B">
        <w:rPr>
          <w:rFonts w:ascii="Times New Roman" w:hAnsi="Times New Roman"/>
          <w:sz w:val="24"/>
          <w:szCs w:val="24"/>
        </w:rPr>
        <w:t>12</w:t>
      </w:r>
    </w:p>
    <w:p w14:paraId="235AA4A2" w14:textId="02CFFFCA"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00D511C1" w:rsidRPr="00D511C1">
        <w:t xml:space="preserve"> </w:t>
      </w:r>
      <w:r w:rsidR="00D511C1" w:rsidRPr="00D511C1">
        <w:rPr>
          <w:rFonts w:ascii="Times New Roman" w:hAnsi="Times New Roman"/>
          <w:sz w:val="24"/>
          <w:szCs w:val="24"/>
        </w:rPr>
        <w:t>Modelo de Regressão Logística</w:t>
      </w:r>
      <w:r w:rsidRPr="00730F4E">
        <w:rPr>
          <w:rFonts w:ascii="Times New Roman" w:hAnsi="Times New Roman"/>
          <w:sz w:val="24"/>
          <w:szCs w:val="24"/>
        </w:rPr>
        <w:tab/>
      </w:r>
      <w:r w:rsidR="00866F4B">
        <w:rPr>
          <w:rFonts w:ascii="Times New Roman" w:hAnsi="Times New Roman"/>
          <w:sz w:val="24"/>
          <w:szCs w:val="24"/>
        </w:rPr>
        <w:t>13</w:t>
      </w:r>
    </w:p>
    <w:p w14:paraId="676AA3D4" w14:textId="1F389186"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00866F4B" w:rsidRPr="00866F4B">
        <w:t xml:space="preserve"> </w:t>
      </w:r>
      <w:r w:rsidR="0014506C" w:rsidRPr="0014506C">
        <w:rPr>
          <w:rFonts w:ascii="Times New Roman" w:hAnsi="Times New Roman"/>
          <w:sz w:val="24"/>
          <w:szCs w:val="24"/>
        </w:rPr>
        <w:t xml:space="preserve">Modelo de </w:t>
      </w:r>
      <w:proofErr w:type="spellStart"/>
      <w:r w:rsidR="0014506C" w:rsidRPr="0014506C">
        <w:rPr>
          <w:rFonts w:ascii="Times New Roman" w:hAnsi="Times New Roman"/>
          <w:sz w:val="24"/>
          <w:szCs w:val="24"/>
        </w:rPr>
        <w:t>Naive</w:t>
      </w:r>
      <w:proofErr w:type="spellEnd"/>
      <w:r w:rsidR="0014506C" w:rsidRPr="0014506C">
        <w:rPr>
          <w:rFonts w:ascii="Times New Roman" w:hAnsi="Times New Roman"/>
          <w:sz w:val="24"/>
          <w:szCs w:val="24"/>
        </w:rPr>
        <w:t xml:space="preserve">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exemplificado para uma Target (PD) e 2 Variáveis (Idade e Se Já Deu Atraso)</w:t>
      </w:r>
      <w:r w:rsidRPr="00730F4E">
        <w:rPr>
          <w:rFonts w:ascii="Times New Roman" w:hAnsi="Times New Roman"/>
          <w:sz w:val="24"/>
          <w:szCs w:val="24"/>
        </w:rPr>
        <w:tab/>
      </w:r>
      <w:r w:rsidR="00866F4B">
        <w:rPr>
          <w:rFonts w:ascii="Times New Roman" w:hAnsi="Times New Roman"/>
          <w:sz w:val="24"/>
          <w:szCs w:val="24"/>
        </w:rPr>
        <w:t>14</w:t>
      </w:r>
    </w:p>
    <w:p w14:paraId="011BF913" w14:textId="0900D03F"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00866F4B" w:rsidRPr="00866F4B">
        <w:t xml:space="preserve"> </w:t>
      </w:r>
      <w:r w:rsidR="00866F4B" w:rsidRPr="00866F4B">
        <w:rPr>
          <w:rFonts w:ascii="Times New Roman" w:hAnsi="Times New Roman"/>
          <w:sz w:val="24"/>
          <w:szCs w:val="24"/>
        </w:rPr>
        <w:t>Modelo de KNN para Classificação</w:t>
      </w:r>
      <w:r w:rsidRPr="00730F4E">
        <w:rPr>
          <w:rFonts w:ascii="Times New Roman" w:hAnsi="Times New Roman"/>
          <w:sz w:val="24"/>
          <w:szCs w:val="24"/>
        </w:rPr>
        <w:tab/>
      </w:r>
      <w:r w:rsidR="00866F4B">
        <w:rPr>
          <w:rFonts w:ascii="Times New Roman" w:hAnsi="Times New Roman"/>
          <w:sz w:val="24"/>
          <w:szCs w:val="24"/>
        </w:rPr>
        <w:t>16</w:t>
      </w:r>
    </w:p>
    <w:p w14:paraId="292F0773" w14:textId="26B2F892" w:rsidR="00344E60"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00866F4B" w:rsidRPr="00866F4B">
        <w:t xml:space="preserve"> </w:t>
      </w:r>
      <w:r w:rsidR="00866F4B" w:rsidRPr="00866F4B">
        <w:rPr>
          <w:rFonts w:ascii="Times New Roman" w:hAnsi="Times New Roman"/>
          <w:sz w:val="24"/>
          <w:szCs w:val="24"/>
        </w:rPr>
        <w:t>Modelo de Árvore de Decisão para Classificação</w:t>
      </w:r>
      <w:r w:rsidRPr="00730F4E">
        <w:rPr>
          <w:rFonts w:ascii="Times New Roman" w:hAnsi="Times New Roman"/>
          <w:sz w:val="24"/>
          <w:szCs w:val="24"/>
        </w:rPr>
        <w:tab/>
      </w:r>
      <w:r w:rsidR="00866F4B">
        <w:rPr>
          <w:rFonts w:ascii="Times New Roman" w:hAnsi="Times New Roman"/>
          <w:sz w:val="24"/>
          <w:szCs w:val="24"/>
        </w:rPr>
        <w:t>17</w:t>
      </w:r>
    </w:p>
    <w:p w14:paraId="0E510E56" w14:textId="7DF08800" w:rsidR="00866F4B" w:rsidRPr="00730F4E" w:rsidRDefault="00866F4B"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0</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Representação de um Ensemble para Classificação</w:t>
      </w:r>
      <w:r w:rsidRPr="00730F4E">
        <w:rPr>
          <w:rFonts w:ascii="Times New Roman" w:hAnsi="Times New Roman"/>
          <w:sz w:val="24"/>
          <w:szCs w:val="24"/>
        </w:rPr>
        <w:tab/>
      </w:r>
      <w:r>
        <w:rPr>
          <w:rFonts w:ascii="Times New Roman" w:hAnsi="Times New Roman"/>
          <w:sz w:val="24"/>
          <w:szCs w:val="24"/>
        </w:rPr>
        <w:t>18</w:t>
      </w:r>
    </w:p>
    <w:p w14:paraId="0C3D8D70" w14:textId="678622BE" w:rsidR="00344E60"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sidR="00C6174D">
        <w:rPr>
          <w:rFonts w:ascii="Times New Roman" w:hAnsi="Times New Roman"/>
          <w:sz w:val="24"/>
          <w:szCs w:val="24"/>
        </w:rPr>
        <w:t>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Modelo de Random Forest para Classificação</w:t>
      </w:r>
      <w:r w:rsidRPr="00730F4E">
        <w:rPr>
          <w:rFonts w:ascii="Times New Roman" w:hAnsi="Times New Roman"/>
          <w:sz w:val="24"/>
          <w:szCs w:val="24"/>
        </w:rPr>
        <w:tab/>
      </w:r>
      <w:r w:rsidR="00866F4B">
        <w:rPr>
          <w:rFonts w:ascii="Times New Roman" w:hAnsi="Times New Roman"/>
          <w:sz w:val="24"/>
          <w:szCs w:val="24"/>
        </w:rPr>
        <w:t>19</w:t>
      </w:r>
    </w:p>
    <w:p w14:paraId="7F14410B" w14:textId="424DBF4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2</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Modelo de </w:t>
      </w:r>
      <w:proofErr w:type="spellStart"/>
      <w:r w:rsidR="00866F4B" w:rsidRPr="00866F4B">
        <w:rPr>
          <w:rFonts w:ascii="Times New Roman" w:hAnsi="Times New Roman"/>
          <w:sz w:val="24"/>
          <w:szCs w:val="24"/>
        </w:rPr>
        <w:t>Gradient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Boosting</w:t>
      </w:r>
      <w:proofErr w:type="spellEnd"/>
      <w:r w:rsidR="00866F4B" w:rsidRPr="00866F4B">
        <w:rPr>
          <w:rFonts w:ascii="Times New Roman" w:hAnsi="Times New Roman"/>
          <w:sz w:val="24"/>
          <w:szCs w:val="24"/>
        </w:rPr>
        <w:t xml:space="preserve"> para Classificação</w:t>
      </w:r>
      <w:r w:rsidRPr="00730F4E">
        <w:rPr>
          <w:rFonts w:ascii="Times New Roman" w:hAnsi="Times New Roman"/>
          <w:sz w:val="24"/>
          <w:szCs w:val="24"/>
        </w:rPr>
        <w:tab/>
      </w:r>
      <w:r w:rsidR="00866F4B">
        <w:rPr>
          <w:rFonts w:ascii="Times New Roman" w:hAnsi="Times New Roman"/>
          <w:sz w:val="24"/>
          <w:szCs w:val="24"/>
        </w:rPr>
        <w:t>20</w:t>
      </w:r>
    </w:p>
    <w:p w14:paraId="47105209" w14:textId="35B132DA"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Matriz de Confusão para Classes Binárias</w:t>
      </w:r>
      <w:r w:rsidRPr="00730F4E">
        <w:rPr>
          <w:rFonts w:ascii="Times New Roman" w:hAnsi="Times New Roman"/>
          <w:sz w:val="24"/>
          <w:szCs w:val="24"/>
        </w:rPr>
        <w:tab/>
      </w:r>
      <w:r w:rsidR="00866F4B">
        <w:rPr>
          <w:rFonts w:ascii="Times New Roman" w:hAnsi="Times New Roman"/>
          <w:sz w:val="24"/>
          <w:szCs w:val="24"/>
        </w:rPr>
        <w:t>21</w:t>
      </w:r>
    </w:p>
    <w:p w14:paraId="5827F3AB" w14:textId="0470FD2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4</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Curva ROC e AU</w:t>
      </w:r>
      <w:r w:rsidR="00866F4B">
        <w:rPr>
          <w:rFonts w:ascii="Times New Roman" w:hAnsi="Times New Roman"/>
          <w:sz w:val="24"/>
          <w:szCs w:val="24"/>
        </w:rPr>
        <w:t>C</w:t>
      </w:r>
      <w:r w:rsidRPr="00730F4E">
        <w:rPr>
          <w:rFonts w:ascii="Times New Roman" w:hAnsi="Times New Roman"/>
          <w:sz w:val="24"/>
          <w:szCs w:val="24"/>
        </w:rPr>
        <w:tab/>
        <w:t>2</w:t>
      </w:r>
      <w:r w:rsidR="00866F4B">
        <w:rPr>
          <w:rFonts w:ascii="Times New Roman" w:hAnsi="Times New Roman"/>
          <w:sz w:val="24"/>
          <w:szCs w:val="24"/>
        </w:rPr>
        <w:t>4</w:t>
      </w:r>
    </w:p>
    <w:p w14:paraId="0FBBBD24" w14:textId="74FC8FFD"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5</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Kolgomorov</w:t>
      </w:r>
      <w:proofErr w:type="spellEnd"/>
      <w:r w:rsidR="00866F4B" w:rsidRPr="00866F4B">
        <w:rPr>
          <w:rFonts w:ascii="Times New Roman" w:hAnsi="Times New Roman"/>
          <w:sz w:val="24"/>
          <w:szCs w:val="24"/>
        </w:rPr>
        <w:t>-Smirnov (KS)</w:t>
      </w:r>
      <w:r w:rsidRPr="00730F4E">
        <w:rPr>
          <w:rFonts w:ascii="Times New Roman" w:hAnsi="Times New Roman"/>
          <w:sz w:val="24"/>
          <w:szCs w:val="24"/>
        </w:rPr>
        <w:tab/>
        <w:t>2</w:t>
      </w:r>
      <w:r w:rsidR="00866F4B">
        <w:rPr>
          <w:rFonts w:ascii="Times New Roman" w:hAnsi="Times New Roman"/>
          <w:sz w:val="24"/>
          <w:szCs w:val="24"/>
        </w:rPr>
        <w:t>5</w:t>
      </w:r>
    </w:p>
    <w:p w14:paraId="3053D5A3" w14:textId="0CA9ED98"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Descrição detalhada das Etapas do CRISP-DM</w:t>
      </w:r>
      <w:r w:rsidRPr="00730F4E">
        <w:rPr>
          <w:rFonts w:ascii="Times New Roman" w:hAnsi="Times New Roman"/>
          <w:sz w:val="24"/>
          <w:szCs w:val="24"/>
        </w:rPr>
        <w:tab/>
        <w:t>2</w:t>
      </w:r>
      <w:r w:rsidR="00866F4B">
        <w:rPr>
          <w:rFonts w:ascii="Times New Roman" w:hAnsi="Times New Roman"/>
          <w:sz w:val="24"/>
          <w:szCs w:val="24"/>
        </w:rPr>
        <w:t>8</w:t>
      </w:r>
    </w:p>
    <w:p w14:paraId="1B37939A" w14:textId="50332C0D"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Distribuição de Bons e Maus Pagadores</w:t>
      </w:r>
      <w:r w:rsidRPr="00730F4E">
        <w:rPr>
          <w:rFonts w:ascii="Times New Roman" w:hAnsi="Times New Roman"/>
          <w:sz w:val="24"/>
          <w:szCs w:val="24"/>
        </w:rPr>
        <w:tab/>
      </w:r>
      <w:r w:rsidR="00866F4B">
        <w:rPr>
          <w:rFonts w:ascii="Times New Roman" w:hAnsi="Times New Roman"/>
          <w:sz w:val="24"/>
          <w:szCs w:val="24"/>
        </w:rPr>
        <w:t>30</w:t>
      </w:r>
    </w:p>
    <w:p w14:paraId="3E263610" w14:textId="7EC5F907"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Bons e Maus Pagadores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Grau de Empréstimo</w:t>
      </w:r>
      <w:r w:rsidRPr="00730F4E">
        <w:rPr>
          <w:rFonts w:ascii="Times New Roman" w:hAnsi="Times New Roman"/>
          <w:sz w:val="24"/>
          <w:szCs w:val="24"/>
        </w:rPr>
        <w:tab/>
      </w:r>
      <w:r w:rsidR="00866F4B">
        <w:rPr>
          <w:rFonts w:ascii="Times New Roman" w:hAnsi="Times New Roman"/>
          <w:sz w:val="24"/>
          <w:szCs w:val="24"/>
        </w:rPr>
        <w:t>33</w:t>
      </w:r>
    </w:p>
    <w:p w14:paraId="5AF4E9B7" w14:textId="78D1E62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9</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Weight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of</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Evidence</w:t>
      </w:r>
      <w:proofErr w:type="spellEnd"/>
      <w:r w:rsidR="00866F4B" w:rsidRPr="00866F4B">
        <w:rPr>
          <w:rFonts w:ascii="Times New Roman" w:hAnsi="Times New Roman"/>
          <w:sz w:val="24"/>
          <w:szCs w:val="24"/>
        </w:rPr>
        <w:t xml:space="preserve"> da Variável Grau do Empréstimo</w:t>
      </w:r>
      <w:r w:rsidRPr="00730F4E">
        <w:rPr>
          <w:rFonts w:ascii="Times New Roman" w:hAnsi="Times New Roman"/>
          <w:sz w:val="24"/>
          <w:szCs w:val="24"/>
        </w:rPr>
        <w:tab/>
      </w:r>
      <w:r w:rsidR="00866F4B">
        <w:rPr>
          <w:rFonts w:ascii="Times New Roman" w:hAnsi="Times New Roman"/>
          <w:sz w:val="24"/>
          <w:szCs w:val="24"/>
        </w:rPr>
        <w:t>33</w:t>
      </w:r>
    </w:p>
    <w:p w14:paraId="00B6EC86" w14:textId="31E37C8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20</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Boxplot</w:t>
      </w:r>
      <w:proofErr w:type="spellEnd"/>
      <w:r w:rsidR="00866F4B" w:rsidRPr="00866F4B">
        <w:rPr>
          <w:rFonts w:ascii="Times New Roman" w:hAnsi="Times New Roman"/>
          <w:sz w:val="24"/>
          <w:szCs w:val="24"/>
        </w:rPr>
        <w:t xml:space="preserve"> da Variável Faturamento Anual</w:t>
      </w:r>
      <w:r w:rsidRPr="00730F4E">
        <w:rPr>
          <w:rFonts w:ascii="Times New Roman" w:hAnsi="Times New Roman"/>
          <w:sz w:val="24"/>
          <w:szCs w:val="24"/>
        </w:rPr>
        <w:tab/>
      </w:r>
      <w:r w:rsidR="00866F4B">
        <w:rPr>
          <w:rFonts w:ascii="Times New Roman" w:hAnsi="Times New Roman"/>
          <w:sz w:val="24"/>
          <w:szCs w:val="24"/>
        </w:rPr>
        <w:t>34</w:t>
      </w:r>
    </w:p>
    <w:p w14:paraId="049C7865" w14:textId="395DF17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Decis da Variável Faturamento Anual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Maus Pagadores</w:t>
      </w:r>
      <w:r w:rsidRPr="00730F4E">
        <w:rPr>
          <w:rFonts w:ascii="Times New Roman" w:hAnsi="Times New Roman"/>
          <w:sz w:val="24"/>
          <w:szCs w:val="24"/>
        </w:rPr>
        <w:tab/>
      </w:r>
      <w:r w:rsidR="00866F4B">
        <w:rPr>
          <w:rFonts w:ascii="Times New Roman" w:hAnsi="Times New Roman"/>
          <w:sz w:val="24"/>
          <w:szCs w:val="24"/>
        </w:rPr>
        <w:t>35</w:t>
      </w:r>
    </w:p>
    <w:p w14:paraId="01C37883" w14:textId="52238DD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22</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Information</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Value</w:t>
      </w:r>
      <w:proofErr w:type="spellEnd"/>
      <w:r w:rsidR="00866F4B" w:rsidRPr="00866F4B">
        <w:rPr>
          <w:rFonts w:ascii="Times New Roman" w:hAnsi="Times New Roman"/>
          <w:sz w:val="24"/>
          <w:szCs w:val="24"/>
        </w:rPr>
        <w:t xml:space="preserve"> (IV)</w:t>
      </w:r>
      <w:r w:rsidRPr="00730F4E">
        <w:rPr>
          <w:rFonts w:ascii="Times New Roman" w:hAnsi="Times New Roman"/>
          <w:sz w:val="24"/>
          <w:szCs w:val="24"/>
        </w:rPr>
        <w:tab/>
      </w:r>
      <w:r w:rsidR="00866F4B">
        <w:rPr>
          <w:rFonts w:ascii="Times New Roman" w:hAnsi="Times New Roman"/>
          <w:sz w:val="24"/>
          <w:szCs w:val="24"/>
        </w:rPr>
        <w:t>36</w:t>
      </w:r>
    </w:p>
    <w:p w14:paraId="42F2F2F1" w14:textId="7909C838"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Variáveis de Entrada para os Modelos de Machine Learning</w:t>
      </w:r>
      <w:r w:rsidRPr="00730F4E">
        <w:rPr>
          <w:rFonts w:ascii="Times New Roman" w:hAnsi="Times New Roman"/>
          <w:sz w:val="24"/>
          <w:szCs w:val="24"/>
        </w:rPr>
        <w:tab/>
      </w:r>
      <w:r w:rsidR="00866F4B">
        <w:rPr>
          <w:rFonts w:ascii="Times New Roman" w:hAnsi="Times New Roman"/>
          <w:sz w:val="24"/>
          <w:szCs w:val="24"/>
        </w:rPr>
        <w:t>45</w:t>
      </w:r>
    </w:p>
    <w:p w14:paraId="7D5EEEB4" w14:textId="6AF164DC" w:rsidR="00C6174D" w:rsidRPr="00866F4B"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24 –</w:t>
      </w:r>
      <w:r w:rsidR="00866F4B" w:rsidRPr="00866F4B">
        <w:rPr>
          <w:lang w:val="en-US"/>
        </w:rPr>
        <w:t xml:space="preserve"> </w:t>
      </w:r>
      <w:r w:rsidR="00866F4B" w:rsidRPr="00866F4B">
        <w:rPr>
          <w:rFonts w:ascii="Times New Roman" w:hAnsi="Times New Roman"/>
          <w:sz w:val="24"/>
          <w:szCs w:val="24"/>
          <w:lang w:val="en-US"/>
        </w:rPr>
        <w:t>Bayes Search</w:t>
      </w:r>
      <w:r w:rsidRPr="00866F4B">
        <w:rPr>
          <w:rFonts w:ascii="Times New Roman" w:hAnsi="Times New Roman"/>
          <w:sz w:val="24"/>
          <w:szCs w:val="24"/>
          <w:lang w:val="en-US"/>
        </w:rPr>
        <w:tab/>
      </w:r>
      <w:r w:rsidR="00866F4B">
        <w:rPr>
          <w:rFonts w:ascii="Times New Roman" w:hAnsi="Times New Roman"/>
          <w:sz w:val="24"/>
          <w:szCs w:val="24"/>
          <w:lang w:val="en-US"/>
        </w:rPr>
        <w:t>47</w:t>
      </w:r>
    </w:p>
    <w:p w14:paraId="3DF86507" w14:textId="5BF82BF7" w:rsidR="00C6174D" w:rsidRPr="0005529D"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05529D">
        <w:rPr>
          <w:rFonts w:ascii="Times New Roman" w:hAnsi="Times New Roman"/>
          <w:sz w:val="24"/>
          <w:szCs w:val="24"/>
          <w:lang w:val="en-US"/>
        </w:rPr>
        <w:t>Figura</w:t>
      </w:r>
      <w:proofErr w:type="spellEnd"/>
      <w:r w:rsidRPr="0005529D">
        <w:rPr>
          <w:rFonts w:ascii="Times New Roman" w:hAnsi="Times New Roman"/>
          <w:sz w:val="24"/>
          <w:szCs w:val="24"/>
          <w:lang w:val="en-US"/>
        </w:rPr>
        <w:t xml:space="preserve"> 25 –</w:t>
      </w:r>
      <w:r w:rsidR="00866F4B" w:rsidRPr="0005529D">
        <w:rPr>
          <w:lang w:val="en-US"/>
        </w:rPr>
        <w:t xml:space="preserve"> </w:t>
      </w:r>
      <w:r w:rsidR="00866F4B" w:rsidRPr="0005529D">
        <w:rPr>
          <w:rFonts w:ascii="Times New Roman" w:hAnsi="Times New Roman"/>
          <w:sz w:val="24"/>
          <w:szCs w:val="24"/>
          <w:lang w:val="en-US"/>
        </w:rPr>
        <w:t>Holdout</w:t>
      </w:r>
      <w:r w:rsidRPr="0005529D">
        <w:rPr>
          <w:rFonts w:ascii="Times New Roman" w:hAnsi="Times New Roman"/>
          <w:sz w:val="24"/>
          <w:szCs w:val="24"/>
          <w:lang w:val="en-US"/>
        </w:rPr>
        <w:tab/>
      </w:r>
      <w:r w:rsidR="00866F4B" w:rsidRPr="0005529D">
        <w:rPr>
          <w:rFonts w:ascii="Times New Roman" w:hAnsi="Times New Roman"/>
          <w:sz w:val="24"/>
          <w:szCs w:val="24"/>
          <w:lang w:val="en-US"/>
        </w:rPr>
        <w:t>48</w:t>
      </w:r>
    </w:p>
    <w:p w14:paraId="7D489E46" w14:textId="40E74439"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Cross </w:t>
      </w:r>
      <w:proofErr w:type="spellStart"/>
      <w:r w:rsidR="00866F4B" w:rsidRPr="00866F4B">
        <w:rPr>
          <w:rFonts w:ascii="Times New Roman" w:hAnsi="Times New Roman"/>
          <w:sz w:val="24"/>
          <w:szCs w:val="24"/>
        </w:rPr>
        <w:t>Validation</w:t>
      </w:r>
      <w:proofErr w:type="spellEnd"/>
      <w:r w:rsidRPr="00730F4E">
        <w:rPr>
          <w:rFonts w:ascii="Times New Roman" w:hAnsi="Times New Roman"/>
          <w:sz w:val="24"/>
          <w:szCs w:val="24"/>
        </w:rPr>
        <w:tab/>
      </w:r>
      <w:r w:rsidR="00866F4B">
        <w:rPr>
          <w:rFonts w:ascii="Times New Roman" w:hAnsi="Times New Roman"/>
          <w:sz w:val="24"/>
          <w:szCs w:val="24"/>
        </w:rPr>
        <w:t>49</w:t>
      </w:r>
    </w:p>
    <w:p w14:paraId="65ECD060" w14:textId="385FB089"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Trade-Off Viés x Variância</w:t>
      </w:r>
      <w:r w:rsidRPr="00730F4E">
        <w:rPr>
          <w:rFonts w:ascii="Times New Roman" w:hAnsi="Times New Roman"/>
          <w:sz w:val="24"/>
          <w:szCs w:val="24"/>
        </w:rPr>
        <w:tab/>
      </w:r>
      <w:r w:rsidR="00866F4B">
        <w:rPr>
          <w:rFonts w:ascii="Times New Roman" w:hAnsi="Times New Roman"/>
          <w:sz w:val="24"/>
          <w:szCs w:val="24"/>
        </w:rPr>
        <w:t>50</w:t>
      </w:r>
    </w:p>
    <w:p w14:paraId="4902D0E9" w14:textId="76F6574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a Política de Crédito</w:t>
      </w:r>
      <w:r w:rsidRPr="00730F4E">
        <w:rPr>
          <w:rFonts w:ascii="Times New Roman" w:hAnsi="Times New Roman"/>
          <w:sz w:val="24"/>
          <w:szCs w:val="24"/>
        </w:rPr>
        <w:tab/>
      </w:r>
      <w:r w:rsidR="00866F4B">
        <w:rPr>
          <w:rFonts w:ascii="Times New Roman" w:hAnsi="Times New Roman"/>
          <w:sz w:val="24"/>
          <w:szCs w:val="24"/>
        </w:rPr>
        <w:t>54</w:t>
      </w:r>
    </w:p>
    <w:p w14:paraId="0C1552EA" w14:textId="40DA95B6"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29</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o Modelo de Machine Learning</w:t>
      </w:r>
      <w:r w:rsidRPr="00730F4E">
        <w:rPr>
          <w:rFonts w:ascii="Times New Roman" w:hAnsi="Times New Roman"/>
          <w:sz w:val="24"/>
          <w:szCs w:val="24"/>
        </w:rPr>
        <w:tab/>
      </w:r>
      <w:r w:rsidR="00866F4B">
        <w:rPr>
          <w:rFonts w:ascii="Times New Roman" w:hAnsi="Times New Roman"/>
          <w:sz w:val="24"/>
          <w:szCs w:val="24"/>
        </w:rPr>
        <w:t>54</w:t>
      </w:r>
    </w:p>
    <w:p w14:paraId="2F0F7550" w14:textId="1C0735E0" w:rsidR="00C6174D" w:rsidRDefault="00C6174D"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30</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Política</w:t>
      </w:r>
      <w:r w:rsidRPr="00730F4E">
        <w:rPr>
          <w:rFonts w:ascii="Times New Roman" w:hAnsi="Times New Roman"/>
          <w:sz w:val="24"/>
          <w:szCs w:val="24"/>
        </w:rPr>
        <w:tab/>
      </w:r>
      <w:r w:rsidR="00866F4B">
        <w:rPr>
          <w:rFonts w:ascii="Times New Roman" w:hAnsi="Times New Roman"/>
          <w:sz w:val="24"/>
          <w:szCs w:val="24"/>
        </w:rPr>
        <w:t>56</w:t>
      </w:r>
    </w:p>
    <w:p w14:paraId="21C60914" w14:textId="30DDCD57" w:rsidR="001C5BEA" w:rsidRPr="00730F4E" w:rsidRDefault="001C5BEA" w:rsidP="001C5BEA">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lastRenderedPageBreak/>
        <w:t xml:space="preserve">Figura </w:t>
      </w:r>
      <w:r>
        <w:rPr>
          <w:rFonts w:ascii="Times New Roman" w:hAnsi="Times New Roman"/>
          <w:sz w:val="24"/>
          <w:szCs w:val="24"/>
        </w:rPr>
        <w:t>31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Modelo</w:t>
      </w:r>
      <w:r w:rsidRPr="00730F4E">
        <w:rPr>
          <w:rFonts w:ascii="Times New Roman" w:hAnsi="Times New Roman"/>
          <w:sz w:val="24"/>
          <w:szCs w:val="24"/>
        </w:rPr>
        <w:tab/>
      </w:r>
      <w:r w:rsidR="00866F4B">
        <w:rPr>
          <w:rFonts w:ascii="Times New Roman" w:hAnsi="Times New Roman"/>
          <w:sz w:val="24"/>
          <w:szCs w:val="24"/>
        </w:rPr>
        <w:t>56</w:t>
      </w:r>
    </w:p>
    <w:p w14:paraId="455704EE" w14:textId="726AA785" w:rsidR="001C5BEA" w:rsidRPr="00866F4B" w:rsidRDefault="001C5BEA" w:rsidP="001C5BEA">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32 –</w:t>
      </w:r>
      <w:r w:rsidR="00866F4B" w:rsidRPr="00866F4B">
        <w:rPr>
          <w:lang w:val="en-US"/>
        </w:rPr>
        <w:t xml:space="preserve"> </w:t>
      </w:r>
      <w:r w:rsidR="00866F4B" w:rsidRPr="00866F4B">
        <w:rPr>
          <w:rFonts w:ascii="Times New Roman" w:hAnsi="Times New Roman"/>
          <w:sz w:val="24"/>
          <w:szCs w:val="24"/>
          <w:lang w:val="en-US"/>
        </w:rPr>
        <w:t>Swap In – Swap Out</w:t>
      </w:r>
      <w:r w:rsidRPr="00866F4B">
        <w:rPr>
          <w:rFonts w:ascii="Times New Roman" w:hAnsi="Times New Roman"/>
          <w:sz w:val="24"/>
          <w:szCs w:val="24"/>
          <w:lang w:val="en-US"/>
        </w:rPr>
        <w:tab/>
      </w:r>
      <w:r w:rsidR="00866F4B">
        <w:rPr>
          <w:rFonts w:ascii="Times New Roman" w:hAnsi="Times New Roman"/>
          <w:sz w:val="24"/>
          <w:szCs w:val="24"/>
          <w:lang w:val="en-US"/>
        </w:rPr>
        <w:t>57</w:t>
      </w:r>
    </w:p>
    <w:p w14:paraId="6A6E3A78" w14:textId="77777777" w:rsidR="001C5BEA" w:rsidRDefault="001C5BEA"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ACCBAD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1B90DC7"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8C85481"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F182450"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BFB401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CAEDDF0"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08B8A7C"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2D0462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B6753A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2336C7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E1EC01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6887C2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33A8711D"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34B996F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2895734"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DB79E9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64ADBF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F432F0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3D92C22"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496B83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A43A18B"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51BBB871"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A794D2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E7515E5"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3BBA14D"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6584CA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02F399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BE1499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5B6C44A0" w14:textId="77777777" w:rsidR="0005529D" w:rsidRPr="00866F4B"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8403903" w14:textId="5440D770" w:rsidR="005E7B34" w:rsidRPr="00730F4E" w:rsidRDefault="005E7B34" w:rsidP="001C5BEA">
      <w:pPr>
        <w:spacing w:after="0" w:line="24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733F0516"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xml:space="preserve">– </w:t>
      </w:r>
      <w:r w:rsidR="0014506C" w:rsidRPr="0014506C">
        <w:rPr>
          <w:rFonts w:ascii="Times New Roman" w:hAnsi="Times New Roman"/>
          <w:sz w:val="24"/>
          <w:szCs w:val="24"/>
        </w:rPr>
        <w:t>Segmentação das variáveis através dos 5C’s do Crédito</w:t>
      </w:r>
      <w:r w:rsidRPr="00730F4E">
        <w:rPr>
          <w:rFonts w:ascii="Times New Roman" w:hAnsi="Times New Roman"/>
          <w:sz w:val="24"/>
          <w:szCs w:val="24"/>
        </w:rPr>
        <w:tab/>
      </w:r>
      <w:r w:rsidR="0014506C">
        <w:rPr>
          <w:rFonts w:ascii="Times New Roman" w:hAnsi="Times New Roman"/>
          <w:sz w:val="24"/>
          <w:szCs w:val="24"/>
        </w:rPr>
        <w:t>37</w:t>
      </w:r>
    </w:p>
    <w:p w14:paraId="39BF74B8" w14:textId="3B72FD1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xml:space="preserve">– </w:t>
      </w:r>
      <w:r w:rsidR="0014506C" w:rsidRPr="0014506C">
        <w:rPr>
          <w:rFonts w:ascii="Times New Roman" w:hAnsi="Times New Roman"/>
          <w:sz w:val="24"/>
          <w:szCs w:val="24"/>
        </w:rPr>
        <w:t>Distribuição de Probabilidade para Faturamento Anual, Comprometimento de Renda e Taxa de Juros</w:t>
      </w:r>
      <w:r w:rsidRPr="00730F4E">
        <w:rPr>
          <w:rFonts w:ascii="Times New Roman" w:hAnsi="Times New Roman"/>
          <w:sz w:val="24"/>
          <w:szCs w:val="24"/>
        </w:rPr>
        <w:tab/>
      </w:r>
      <w:r w:rsidR="0014506C">
        <w:rPr>
          <w:rFonts w:ascii="Times New Roman" w:hAnsi="Times New Roman"/>
          <w:sz w:val="24"/>
          <w:szCs w:val="24"/>
        </w:rPr>
        <w:t>37</w:t>
      </w:r>
    </w:p>
    <w:p w14:paraId="00ED96E9" w14:textId="56223DA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0014506C" w:rsidRPr="0014506C">
        <w:t xml:space="preserve"> </w:t>
      </w:r>
      <w:r w:rsidR="0014506C" w:rsidRPr="0014506C">
        <w:rPr>
          <w:rFonts w:ascii="Times New Roman" w:hAnsi="Times New Roman"/>
          <w:sz w:val="24"/>
          <w:szCs w:val="24"/>
        </w:rPr>
        <w:t>Distribuição de Probabilidade para Limite de Rotativos Utilizado, Qt Meses desde a última inadimplência e Qt Meses Classificação mais recente em 90d</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038D3186" w14:textId="05018FE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0014506C" w:rsidRPr="0014506C">
        <w:t xml:space="preserve"> </w:t>
      </w:r>
      <w:r w:rsidR="0014506C" w:rsidRPr="0014506C">
        <w:rPr>
          <w:rFonts w:ascii="Times New Roman" w:hAnsi="Times New Roman"/>
          <w:sz w:val="24"/>
          <w:szCs w:val="24"/>
        </w:rPr>
        <w:t>Distribuição de Probabilidade para 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5AB18D10" w14:textId="345E405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0014506C" w:rsidRPr="0014506C">
        <w:t xml:space="preserve"> </w:t>
      </w:r>
      <w:r w:rsidR="0014506C" w:rsidRPr="0014506C">
        <w:rPr>
          <w:rFonts w:ascii="Times New Roman" w:hAnsi="Times New Roman"/>
          <w:sz w:val="24"/>
          <w:szCs w:val="24"/>
        </w:rPr>
        <w:t>Distribuição de Probabilidade para Subclasse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9</w:t>
      </w:r>
    </w:p>
    <w:p w14:paraId="687D7F2B" w14:textId="00D4FCC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0014506C" w:rsidRPr="0014506C">
        <w:t xml:space="preserve"> </w:t>
      </w:r>
      <w:r w:rsidR="0014506C" w:rsidRPr="0014506C">
        <w:rPr>
          <w:rFonts w:ascii="Times New Roman" w:hAnsi="Times New Roman"/>
          <w:sz w:val="24"/>
          <w:szCs w:val="24"/>
        </w:rPr>
        <w:t xml:space="preserve">Aplicação do Target </w:t>
      </w:r>
      <w:proofErr w:type="spellStart"/>
      <w:r w:rsidR="0014506C" w:rsidRPr="0014506C">
        <w:rPr>
          <w:rFonts w:ascii="Times New Roman" w:hAnsi="Times New Roman"/>
          <w:sz w:val="24"/>
          <w:szCs w:val="24"/>
        </w:rPr>
        <w:t>Encoder</w:t>
      </w:r>
      <w:proofErr w:type="spellEnd"/>
      <w:r w:rsidRPr="00730F4E">
        <w:rPr>
          <w:rFonts w:ascii="Times New Roman" w:hAnsi="Times New Roman"/>
          <w:sz w:val="24"/>
          <w:szCs w:val="24"/>
        </w:rPr>
        <w:tab/>
      </w:r>
      <w:r w:rsidR="0014506C">
        <w:rPr>
          <w:rFonts w:ascii="Times New Roman" w:hAnsi="Times New Roman"/>
          <w:sz w:val="24"/>
          <w:szCs w:val="24"/>
        </w:rPr>
        <w:t>42</w:t>
      </w:r>
    </w:p>
    <w:p w14:paraId="5D2D4891" w14:textId="1AE5DE38"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0014506C" w:rsidRPr="0014506C">
        <w:t xml:space="preserve"> </w:t>
      </w:r>
      <w:r w:rsidR="0014506C" w:rsidRPr="0014506C">
        <w:rPr>
          <w:rFonts w:ascii="Times New Roman" w:hAnsi="Times New Roman"/>
          <w:sz w:val="24"/>
          <w:szCs w:val="24"/>
        </w:rPr>
        <w:t>Resultados da Política de Crédito</w:t>
      </w:r>
      <w:r w:rsidRPr="00730F4E">
        <w:rPr>
          <w:rFonts w:ascii="Times New Roman" w:hAnsi="Times New Roman"/>
          <w:sz w:val="24"/>
          <w:szCs w:val="24"/>
        </w:rPr>
        <w:tab/>
      </w:r>
      <w:r w:rsidR="0014506C">
        <w:rPr>
          <w:rFonts w:ascii="Times New Roman" w:hAnsi="Times New Roman"/>
          <w:sz w:val="24"/>
          <w:szCs w:val="24"/>
        </w:rPr>
        <w:t>50</w:t>
      </w:r>
    </w:p>
    <w:p w14:paraId="2F16B963" w14:textId="4FCCA3E9"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0014506C" w:rsidRPr="0014506C">
        <w:t xml:space="preserve"> </w:t>
      </w:r>
      <w:r w:rsidR="0014506C" w:rsidRPr="0014506C">
        <w:rPr>
          <w:rFonts w:ascii="Times New Roman" w:hAnsi="Times New Roman"/>
          <w:sz w:val="24"/>
          <w:szCs w:val="24"/>
        </w:rPr>
        <w:t>Resultado do Motor de Modelos</w:t>
      </w:r>
      <w:r w:rsidRPr="00730F4E">
        <w:rPr>
          <w:rFonts w:ascii="Times New Roman" w:hAnsi="Times New Roman"/>
          <w:sz w:val="24"/>
          <w:szCs w:val="24"/>
        </w:rPr>
        <w:tab/>
      </w:r>
      <w:r w:rsidR="0014506C">
        <w:rPr>
          <w:rFonts w:ascii="Times New Roman" w:hAnsi="Times New Roman"/>
          <w:sz w:val="24"/>
          <w:szCs w:val="24"/>
        </w:rPr>
        <w:t>51</w:t>
      </w:r>
    </w:p>
    <w:p w14:paraId="2D45DC10" w14:textId="767C2FAC"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Resultado do </w:t>
      </w:r>
      <w:proofErr w:type="spellStart"/>
      <w:r w:rsidR="0014506C" w:rsidRPr="0014506C">
        <w:rPr>
          <w:rFonts w:ascii="Times New Roman" w:hAnsi="Times New Roman"/>
          <w:sz w:val="24"/>
          <w:szCs w:val="24"/>
        </w:rPr>
        <w:t>XGBoost</w:t>
      </w:r>
      <w:proofErr w:type="spellEnd"/>
      <w:r w:rsidR="0014506C" w:rsidRPr="0014506C">
        <w:rPr>
          <w:rFonts w:ascii="Times New Roman" w:hAnsi="Times New Roman"/>
          <w:sz w:val="24"/>
          <w:szCs w:val="24"/>
        </w:rPr>
        <w:t xml:space="preserve"> otimizado com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Search</w:t>
      </w:r>
      <w:r w:rsidR="005E7B34" w:rsidRPr="00730F4E">
        <w:rPr>
          <w:rFonts w:ascii="Times New Roman" w:hAnsi="Times New Roman"/>
          <w:sz w:val="24"/>
          <w:szCs w:val="24"/>
        </w:rPr>
        <w:tab/>
      </w:r>
      <w:r w:rsidR="0014506C">
        <w:rPr>
          <w:rFonts w:ascii="Times New Roman" w:hAnsi="Times New Roman"/>
          <w:sz w:val="24"/>
          <w:szCs w:val="24"/>
        </w:rPr>
        <w:t>53</w:t>
      </w:r>
    </w:p>
    <w:p w14:paraId="11C18085" w14:textId="780562AF" w:rsidR="005E7B34" w:rsidRPr="000A4BAE" w:rsidRDefault="005E7B34"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6D2C68">
        <w:rPr>
          <w:rFonts w:ascii="Times New Roman" w:hAnsi="Times New Roman"/>
          <w:sz w:val="24"/>
          <w:szCs w:val="24"/>
        </w:rPr>
        <w:t>1</w:t>
      </w:r>
      <w:r w:rsidR="00093F0A" w:rsidRPr="00730F4E">
        <w:rPr>
          <w:rFonts w:ascii="Times New Roman" w:hAnsi="Times New Roman"/>
          <w:sz w:val="24"/>
          <w:szCs w:val="24"/>
        </w:rPr>
        <w:t>0</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Comparação Política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Modelo de Aprendizado de Máquina</w:t>
      </w:r>
      <w:r w:rsidRPr="00730F4E">
        <w:rPr>
          <w:rFonts w:ascii="Times New Roman" w:hAnsi="Times New Roman"/>
          <w:sz w:val="24"/>
          <w:szCs w:val="24"/>
        </w:rPr>
        <w:tab/>
      </w:r>
      <w:r w:rsidR="0014506C">
        <w:rPr>
          <w:rFonts w:ascii="Times New Roman" w:hAnsi="Times New Roman"/>
          <w:sz w:val="24"/>
          <w:szCs w:val="24"/>
        </w:rPr>
        <w:t>55</w:t>
      </w:r>
    </w:p>
    <w:p w14:paraId="7D7F330C" w14:textId="71AFA1CC" w:rsidR="000A4BAE" w:rsidRPr="0014506C"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14506C">
        <w:rPr>
          <w:rFonts w:ascii="Times New Roman" w:hAnsi="Times New Roman"/>
          <w:sz w:val="24"/>
          <w:szCs w:val="24"/>
          <w:lang w:val="en-US"/>
        </w:rPr>
        <w:t>Tabela</w:t>
      </w:r>
      <w:proofErr w:type="spellEnd"/>
      <w:r w:rsidRPr="0014506C">
        <w:rPr>
          <w:rFonts w:ascii="Times New Roman" w:hAnsi="Times New Roman"/>
          <w:sz w:val="24"/>
          <w:szCs w:val="24"/>
          <w:lang w:val="en-US"/>
        </w:rPr>
        <w:t xml:space="preserve"> 11 -</w:t>
      </w:r>
      <w:r w:rsidR="0014506C" w:rsidRPr="0014506C">
        <w:rPr>
          <w:lang w:val="en-US"/>
        </w:rPr>
        <w:t xml:space="preserve"> </w:t>
      </w:r>
      <w:r w:rsidR="0014506C" w:rsidRPr="0014506C">
        <w:rPr>
          <w:rFonts w:ascii="Times New Roman" w:hAnsi="Times New Roman"/>
          <w:sz w:val="24"/>
          <w:szCs w:val="24"/>
          <w:lang w:val="en-US"/>
        </w:rPr>
        <w:t>Swap In – Swap Out</w:t>
      </w:r>
      <w:r w:rsidRPr="0014506C">
        <w:rPr>
          <w:rFonts w:ascii="Times New Roman" w:hAnsi="Times New Roman"/>
          <w:sz w:val="24"/>
          <w:szCs w:val="24"/>
          <w:lang w:val="en-US"/>
        </w:rPr>
        <w:tab/>
      </w:r>
      <w:r w:rsidR="0014506C">
        <w:rPr>
          <w:rFonts w:ascii="Times New Roman" w:hAnsi="Times New Roman"/>
          <w:sz w:val="24"/>
          <w:szCs w:val="24"/>
          <w:lang w:val="en-US"/>
        </w:rPr>
        <w:t>57</w:t>
      </w:r>
    </w:p>
    <w:p w14:paraId="13D643E8" w14:textId="50BA6586" w:rsidR="000A4BAE" w:rsidRPr="00730F4E"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Pr>
          <w:rFonts w:ascii="Times New Roman" w:hAnsi="Times New Roman"/>
          <w:sz w:val="24"/>
          <w:szCs w:val="24"/>
        </w:rPr>
        <w:t>12</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Dados Reais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Dados de Simulação</w:t>
      </w:r>
      <w:r w:rsidRPr="00730F4E">
        <w:rPr>
          <w:rFonts w:ascii="Times New Roman" w:hAnsi="Times New Roman"/>
          <w:sz w:val="24"/>
          <w:szCs w:val="24"/>
        </w:rPr>
        <w:tab/>
      </w:r>
      <w:r w:rsidR="0014506C">
        <w:rPr>
          <w:rFonts w:ascii="Times New Roman" w:hAnsi="Times New Roman"/>
          <w:sz w:val="24"/>
          <w:szCs w:val="24"/>
        </w:rPr>
        <w:t>58</w:t>
      </w:r>
    </w:p>
    <w:p w14:paraId="6A831F71" w14:textId="34EF58C5" w:rsidR="000A4BAE" w:rsidRDefault="000A4BAE"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0A4BAE" w:rsidSect="00913557">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Machine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30C7EA99" w:rsidR="00B050F4"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B050F4" w:rsidRPr="00730F4E" w14:paraId="17065869" w14:textId="77777777" w:rsidTr="005B28A2">
        <w:tc>
          <w:tcPr>
            <w:tcW w:w="1384" w:type="dxa"/>
            <w:gridSpan w:val="2"/>
          </w:tcPr>
          <w:p w14:paraId="0516761D" w14:textId="4F68D065" w:rsidR="00B050F4" w:rsidRDefault="00B050F4" w:rsidP="0043229F">
            <w:pPr>
              <w:tabs>
                <w:tab w:val="left" w:pos="3225"/>
              </w:tabs>
              <w:spacing w:after="0" w:line="360" w:lineRule="auto"/>
              <w:rPr>
                <w:rFonts w:ascii="Times New Roman" w:hAnsi="Times New Roman"/>
                <w:sz w:val="24"/>
                <w:szCs w:val="24"/>
              </w:rPr>
            </w:pPr>
            <w:r>
              <w:rPr>
                <w:rFonts w:ascii="Times New Roman" w:hAnsi="Times New Roman"/>
                <w:sz w:val="24"/>
                <w:szCs w:val="24"/>
              </w:rPr>
              <w:t>ROCP</w:t>
            </w:r>
          </w:p>
        </w:tc>
        <w:tc>
          <w:tcPr>
            <w:tcW w:w="7796" w:type="dxa"/>
          </w:tcPr>
          <w:p w14:paraId="49BDF254" w14:textId="0BDBB7A5" w:rsidR="00B050F4" w:rsidRDefault="00B050F4"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Return</w:t>
            </w:r>
            <w:proofErr w:type="spellEnd"/>
            <w:r>
              <w:rPr>
                <w:rFonts w:ascii="Times New Roman" w:hAnsi="Times New Roman"/>
                <w:sz w:val="24"/>
                <w:szCs w:val="24"/>
              </w:rPr>
              <w:t xml:space="preserve"> </w:t>
            </w:r>
            <w:proofErr w:type="spellStart"/>
            <w:r>
              <w:rPr>
                <w:rFonts w:ascii="Times New Roman" w:hAnsi="Times New Roman"/>
                <w:sz w:val="24"/>
                <w:szCs w:val="24"/>
              </w:rPr>
              <w:t>on</w:t>
            </w:r>
            <w:proofErr w:type="spellEnd"/>
            <w:r>
              <w:rPr>
                <w:rFonts w:ascii="Times New Roman" w:hAnsi="Times New Roman"/>
                <w:sz w:val="24"/>
                <w:szCs w:val="24"/>
              </w:rPr>
              <w:t xml:space="preserve"> </w:t>
            </w:r>
            <w:proofErr w:type="spellStart"/>
            <w:r>
              <w:rPr>
                <w:rFonts w:ascii="Times New Roman" w:hAnsi="Times New Roman"/>
                <w:sz w:val="24"/>
                <w:szCs w:val="24"/>
              </w:rPr>
              <w:t>Credit</w:t>
            </w:r>
            <w:proofErr w:type="spellEnd"/>
            <w:r>
              <w:rPr>
                <w:rFonts w:ascii="Times New Roman" w:hAnsi="Times New Roman"/>
                <w:sz w:val="24"/>
                <w:szCs w:val="24"/>
              </w:rPr>
              <w:t xml:space="preserve"> Portfolio</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B91D7B"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B91D7B"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B91D7B"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B91D7B"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B91D7B"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B91D7B"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913557">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15FDDFB9"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100F82">
        <w:rPr>
          <w:rFonts w:ascii="Times New Roman" w:hAnsi="Times New Roman"/>
          <w:sz w:val="24"/>
          <w:szCs w:val="24"/>
        </w:rPr>
        <w:t>5</w:t>
      </w:r>
    </w:p>
    <w:p w14:paraId="7B2AD00F" w14:textId="0C315A1C"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1</w:t>
      </w:r>
      <w:r w:rsidRPr="003C2B9F">
        <w:rPr>
          <w:rFonts w:ascii="Times New Roman" w:hAnsi="Times New Roman"/>
          <w:sz w:val="24"/>
          <w:szCs w:val="24"/>
        </w:rPr>
        <w:t xml:space="preserve"> </w:t>
      </w:r>
      <w:r w:rsidR="007E5104">
        <w:rPr>
          <w:rFonts w:ascii="Times New Roman" w:hAnsi="Times New Roman"/>
          <w:sz w:val="24"/>
          <w:szCs w:val="24"/>
        </w:rPr>
        <w:t>Crédito e seus princípios</w:t>
      </w:r>
      <w:r w:rsidRPr="003C2B9F">
        <w:rPr>
          <w:rFonts w:ascii="Times New Roman" w:hAnsi="Times New Roman"/>
          <w:sz w:val="24"/>
          <w:szCs w:val="24"/>
        </w:rPr>
        <w:tab/>
      </w:r>
      <w:r w:rsidR="00100F82">
        <w:rPr>
          <w:rFonts w:ascii="Times New Roman" w:hAnsi="Times New Roman"/>
          <w:sz w:val="24"/>
          <w:szCs w:val="24"/>
        </w:rPr>
        <w:t>5</w:t>
      </w:r>
    </w:p>
    <w:p w14:paraId="7438EDFD" w14:textId="1DA32882"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100F82">
        <w:rPr>
          <w:rFonts w:ascii="Times New Roman" w:hAnsi="Times New Roman"/>
          <w:sz w:val="24"/>
          <w:szCs w:val="24"/>
        </w:rPr>
        <w:t>7</w:t>
      </w:r>
    </w:p>
    <w:p w14:paraId="420A2C1F" w14:textId="09219E89"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AC1EED">
        <w:rPr>
          <w:rFonts w:ascii="Times New Roman" w:hAnsi="Times New Roman"/>
          <w:sz w:val="24"/>
          <w:szCs w:val="24"/>
        </w:rPr>
        <w:t>3</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3810E536" w14:textId="5E11F54D"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AC1EED">
        <w:rPr>
          <w:rFonts w:ascii="Times New Roman" w:hAnsi="Times New Roman"/>
          <w:sz w:val="24"/>
          <w:szCs w:val="24"/>
        </w:rPr>
        <w:t>4</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sidR="00100F82">
        <w:rPr>
          <w:rFonts w:ascii="Times New Roman" w:hAnsi="Times New Roman"/>
          <w:sz w:val="24"/>
          <w:szCs w:val="24"/>
        </w:rPr>
        <w:t>20</w:t>
      </w:r>
    </w:p>
    <w:p w14:paraId="36EC988A" w14:textId="472BEE9D"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100F82">
        <w:rPr>
          <w:rFonts w:ascii="Times New Roman" w:hAnsi="Times New Roman"/>
          <w:sz w:val="24"/>
          <w:szCs w:val="24"/>
        </w:rPr>
        <w:t>25</w:t>
      </w:r>
    </w:p>
    <w:p w14:paraId="7BA41DAC" w14:textId="5CB8A95D" w:rsidR="00B83128" w:rsidRPr="001D285B"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3.1 </w:t>
      </w:r>
      <w:r w:rsidR="00797A1B" w:rsidRPr="001D285B">
        <w:rPr>
          <w:rFonts w:ascii="Times New Roman" w:hAnsi="Times New Roman"/>
          <w:sz w:val="24"/>
          <w:szCs w:val="24"/>
        </w:rPr>
        <w:t>Produto</w:t>
      </w:r>
      <w:r w:rsidRPr="001D285B">
        <w:rPr>
          <w:rFonts w:ascii="Times New Roman" w:hAnsi="Times New Roman"/>
          <w:sz w:val="24"/>
          <w:szCs w:val="24"/>
        </w:rPr>
        <w:tab/>
      </w:r>
      <w:r w:rsidR="00100F82">
        <w:rPr>
          <w:rFonts w:ascii="Times New Roman" w:hAnsi="Times New Roman"/>
          <w:sz w:val="24"/>
          <w:szCs w:val="24"/>
        </w:rPr>
        <w:t>25</w:t>
      </w:r>
    </w:p>
    <w:p w14:paraId="0551A656" w14:textId="5A78F774" w:rsidR="007617C6" w:rsidRPr="001D285B"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3.2 Materiais</w:t>
      </w:r>
      <w:r w:rsidRPr="001D285B">
        <w:rPr>
          <w:rFonts w:ascii="Times New Roman" w:hAnsi="Times New Roman"/>
          <w:sz w:val="24"/>
          <w:szCs w:val="24"/>
        </w:rPr>
        <w:tab/>
      </w:r>
      <w:r w:rsidR="00100F82">
        <w:rPr>
          <w:rFonts w:ascii="Times New Roman" w:hAnsi="Times New Roman"/>
          <w:sz w:val="24"/>
          <w:szCs w:val="24"/>
        </w:rPr>
        <w:t>25</w:t>
      </w:r>
    </w:p>
    <w:p w14:paraId="294E4439" w14:textId="4737D5A5" w:rsidR="00797A1B" w:rsidRPr="001D285B"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3.3 Metodologia</w:t>
      </w:r>
      <w:r w:rsidRPr="001D285B">
        <w:rPr>
          <w:rFonts w:ascii="Times New Roman" w:hAnsi="Times New Roman"/>
          <w:sz w:val="24"/>
          <w:szCs w:val="24"/>
        </w:rPr>
        <w:tab/>
      </w:r>
      <w:r w:rsidR="00100F82">
        <w:rPr>
          <w:rFonts w:ascii="Times New Roman" w:hAnsi="Times New Roman"/>
          <w:sz w:val="24"/>
          <w:szCs w:val="24"/>
        </w:rPr>
        <w:t>27</w:t>
      </w:r>
    </w:p>
    <w:p w14:paraId="2FD638A1" w14:textId="7C4D0363"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3.4 Definição da Target</w:t>
      </w:r>
      <w:r w:rsidRPr="001D285B">
        <w:rPr>
          <w:rFonts w:ascii="Times New Roman" w:hAnsi="Times New Roman"/>
          <w:sz w:val="24"/>
          <w:szCs w:val="24"/>
        </w:rPr>
        <w:tab/>
      </w:r>
      <w:r w:rsidR="00100F82">
        <w:rPr>
          <w:rFonts w:ascii="Times New Roman" w:hAnsi="Times New Roman"/>
          <w:sz w:val="24"/>
          <w:szCs w:val="24"/>
        </w:rPr>
        <w:t>29</w:t>
      </w:r>
    </w:p>
    <w:p w14:paraId="4847382D" w14:textId="4518C959"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3.5 Métodos de Avaliação</w:t>
      </w:r>
      <w:r w:rsidRPr="001D285B">
        <w:rPr>
          <w:rFonts w:ascii="Times New Roman" w:hAnsi="Times New Roman"/>
          <w:sz w:val="24"/>
          <w:szCs w:val="24"/>
        </w:rPr>
        <w:tab/>
      </w:r>
      <w:r w:rsidR="00100F82">
        <w:rPr>
          <w:rFonts w:ascii="Times New Roman" w:hAnsi="Times New Roman"/>
          <w:sz w:val="24"/>
          <w:szCs w:val="24"/>
        </w:rPr>
        <w:t>3</w:t>
      </w:r>
      <w:r w:rsidR="0075471C">
        <w:rPr>
          <w:rFonts w:ascii="Times New Roman" w:hAnsi="Times New Roman"/>
          <w:sz w:val="24"/>
          <w:szCs w:val="24"/>
        </w:rPr>
        <w:t>0</w:t>
      </w:r>
    </w:p>
    <w:p w14:paraId="6F42FF52" w14:textId="57A92C27"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3.6 Análise de Variáveis</w:t>
      </w:r>
      <w:r w:rsidRPr="001D285B">
        <w:rPr>
          <w:rFonts w:ascii="Times New Roman" w:hAnsi="Times New Roman"/>
          <w:sz w:val="24"/>
          <w:szCs w:val="24"/>
        </w:rPr>
        <w:tab/>
        <w:t>3</w:t>
      </w:r>
      <w:r w:rsidR="0075471C">
        <w:rPr>
          <w:rFonts w:ascii="Times New Roman" w:hAnsi="Times New Roman"/>
          <w:sz w:val="24"/>
          <w:szCs w:val="24"/>
        </w:rPr>
        <w:t>1</w:t>
      </w:r>
    </w:p>
    <w:p w14:paraId="420B3C87" w14:textId="2A28CDF9"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3.7 Construção da Política de Crédito</w:t>
      </w:r>
      <w:r w:rsidRPr="001D285B">
        <w:rPr>
          <w:rFonts w:ascii="Times New Roman" w:hAnsi="Times New Roman"/>
          <w:sz w:val="24"/>
          <w:szCs w:val="24"/>
        </w:rPr>
        <w:tab/>
        <w:t>3</w:t>
      </w:r>
      <w:r w:rsidR="0075471C">
        <w:rPr>
          <w:rFonts w:ascii="Times New Roman" w:hAnsi="Times New Roman"/>
          <w:sz w:val="24"/>
          <w:szCs w:val="24"/>
        </w:rPr>
        <w:t>5</w:t>
      </w:r>
    </w:p>
    <w:p w14:paraId="11C43948" w14:textId="63FE6BE6" w:rsidR="007D2835" w:rsidRPr="001D285B" w:rsidRDefault="007D2835"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3.8 Construção dos Modelos</w:t>
      </w:r>
      <w:r w:rsidRPr="001D285B">
        <w:rPr>
          <w:rFonts w:ascii="Times New Roman" w:hAnsi="Times New Roman"/>
          <w:sz w:val="24"/>
          <w:szCs w:val="24"/>
        </w:rPr>
        <w:tab/>
      </w:r>
      <w:r w:rsidR="0075471C">
        <w:rPr>
          <w:rFonts w:ascii="Times New Roman" w:hAnsi="Times New Roman"/>
          <w:sz w:val="24"/>
          <w:szCs w:val="24"/>
        </w:rPr>
        <w:t>41</w:t>
      </w:r>
    </w:p>
    <w:p w14:paraId="1BED322C" w14:textId="199987E3"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w:t>
      </w:r>
      <w:r w:rsidR="00077B50">
        <w:rPr>
          <w:rFonts w:ascii="Times New Roman" w:hAnsi="Times New Roman"/>
          <w:sz w:val="24"/>
          <w:szCs w:val="24"/>
        </w:rPr>
        <w:t>8</w:t>
      </w:r>
    </w:p>
    <w:p w14:paraId="75AA8E8F" w14:textId="1399A8E0" w:rsidR="00D45895" w:rsidRPr="001D285B"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D87ED4" w:rsidRPr="001D285B">
        <w:rPr>
          <w:rFonts w:ascii="Times New Roman" w:hAnsi="Times New Roman"/>
          <w:sz w:val="24"/>
          <w:szCs w:val="24"/>
        </w:rPr>
        <w:t xml:space="preserve">.1 </w:t>
      </w:r>
      <w:r w:rsidR="007D2835" w:rsidRPr="001D285B">
        <w:rPr>
          <w:rFonts w:ascii="Times New Roman" w:hAnsi="Times New Roman"/>
          <w:sz w:val="24"/>
          <w:szCs w:val="24"/>
        </w:rPr>
        <w:t>Resultados da Política de Crédito</w:t>
      </w:r>
      <w:r w:rsidR="00D87ED4" w:rsidRPr="001D285B">
        <w:rPr>
          <w:rFonts w:ascii="Times New Roman" w:hAnsi="Times New Roman"/>
          <w:sz w:val="24"/>
          <w:szCs w:val="24"/>
        </w:rPr>
        <w:tab/>
      </w:r>
      <w:r w:rsidR="00077B50">
        <w:rPr>
          <w:rFonts w:ascii="Times New Roman" w:hAnsi="Times New Roman"/>
          <w:sz w:val="24"/>
          <w:szCs w:val="24"/>
        </w:rPr>
        <w:t>50</w:t>
      </w:r>
    </w:p>
    <w:p w14:paraId="5A40EC89" w14:textId="318871F1" w:rsidR="00D45895" w:rsidRPr="001D285B"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62196B" w:rsidRPr="001D285B">
        <w:rPr>
          <w:rFonts w:ascii="Times New Roman" w:hAnsi="Times New Roman"/>
          <w:sz w:val="24"/>
          <w:szCs w:val="24"/>
        </w:rPr>
        <w:t xml:space="preserve">.2 </w:t>
      </w:r>
      <w:r w:rsidR="007D2835" w:rsidRPr="001D285B">
        <w:rPr>
          <w:rFonts w:ascii="Times New Roman" w:hAnsi="Times New Roman"/>
          <w:sz w:val="24"/>
          <w:szCs w:val="24"/>
        </w:rPr>
        <w:t>Resultados dos Modelos de Machine Learning</w:t>
      </w:r>
      <w:r w:rsidR="0062196B" w:rsidRPr="001D285B">
        <w:rPr>
          <w:rFonts w:ascii="Times New Roman" w:hAnsi="Times New Roman"/>
          <w:sz w:val="24"/>
          <w:szCs w:val="24"/>
        </w:rPr>
        <w:tab/>
      </w:r>
      <w:r w:rsidR="00077B50">
        <w:rPr>
          <w:rFonts w:ascii="Times New Roman" w:hAnsi="Times New Roman"/>
          <w:sz w:val="24"/>
          <w:szCs w:val="24"/>
        </w:rPr>
        <w:t>51</w:t>
      </w:r>
    </w:p>
    <w:p w14:paraId="70171991" w14:textId="6A8E7DAF"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4.3 Definição do </w:t>
      </w:r>
      <w:proofErr w:type="spellStart"/>
      <w:r w:rsidRPr="001D285B">
        <w:rPr>
          <w:rFonts w:ascii="Times New Roman" w:hAnsi="Times New Roman"/>
          <w:sz w:val="24"/>
          <w:szCs w:val="24"/>
        </w:rPr>
        <w:t>Threshold</w:t>
      </w:r>
      <w:proofErr w:type="spellEnd"/>
      <w:r w:rsidRPr="001D285B">
        <w:rPr>
          <w:rFonts w:ascii="Times New Roman" w:hAnsi="Times New Roman"/>
          <w:sz w:val="24"/>
          <w:szCs w:val="24"/>
        </w:rPr>
        <w:t xml:space="preserve"> de Probabilidade </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3</w:t>
      </w:r>
    </w:p>
    <w:p w14:paraId="0D2B54AD" w14:textId="6597312D"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4.4 Abordagem Tradicional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Abordagem direcionada por Modelagem Matemática e Aprendizado de Máquina</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5</w:t>
      </w:r>
    </w:p>
    <w:p w14:paraId="652D127E" w14:textId="4245AC6E"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4.5 Dados Reais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Dados de Simulação</w:t>
      </w:r>
      <w:r w:rsidRPr="001D285B">
        <w:rPr>
          <w:rFonts w:ascii="Times New Roman" w:hAnsi="Times New Roman"/>
          <w:sz w:val="24"/>
          <w:szCs w:val="24"/>
        </w:rPr>
        <w:tab/>
      </w:r>
      <w:r w:rsidR="00BC103E">
        <w:rPr>
          <w:rFonts w:ascii="Times New Roman" w:hAnsi="Times New Roman"/>
          <w:sz w:val="24"/>
          <w:szCs w:val="24"/>
        </w:rPr>
        <w:t>58</w:t>
      </w:r>
    </w:p>
    <w:p w14:paraId="68B05842" w14:textId="36648B3E"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5971EF">
        <w:rPr>
          <w:rFonts w:ascii="Times New Roman" w:hAnsi="Times New Roman"/>
          <w:b/>
          <w:bCs/>
          <w:sz w:val="24"/>
          <w:szCs w:val="24"/>
        </w:rPr>
        <w:t>CONCLUSÃO</w:t>
      </w:r>
      <w:r w:rsidR="00D66897" w:rsidRPr="003C2B9F">
        <w:rPr>
          <w:rFonts w:ascii="Times New Roman" w:hAnsi="Times New Roman"/>
          <w:sz w:val="24"/>
          <w:szCs w:val="24"/>
        </w:rPr>
        <w:tab/>
      </w:r>
      <w:r w:rsidR="00BC103E">
        <w:rPr>
          <w:rFonts w:ascii="Times New Roman" w:hAnsi="Times New Roman"/>
          <w:sz w:val="24"/>
          <w:szCs w:val="24"/>
        </w:rPr>
        <w:t>60</w:t>
      </w:r>
    </w:p>
    <w:p w14:paraId="509DB248" w14:textId="0F59028A"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BC103E">
        <w:rPr>
          <w:rFonts w:ascii="Times New Roman" w:hAnsi="Times New Roman"/>
          <w:sz w:val="24"/>
          <w:szCs w:val="24"/>
        </w:rPr>
        <w:t>61</w:t>
      </w:r>
    </w:p>
    <w:p w14:paraId="7C8BF916" w14:textId="37ED1BF4" w:rsidR="00564D2C" w:rsidRPr="003C2B9F" w:rsidRDefault="00564D2C" w:rsidP="00564D2C">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APÊNDICE</w:t>
      </w:r>
      <w:r w:rsidRPr="003C2B9F">
        <w:rPr>
          <w:rFonts w:ascii="Times New Roman" w:hAnsi="Times New Roman"/>
          <w:sz w:val="24"/>
          <w:szCs w:val="24"/>
        </w:rPr>
        <w:tab/>
      </w:r>
      <w:r w:rsidR="00BC103E">
        <w:rPr>
          <w:rFonts w:ascii="Times New Roman" w:hAnsi="Times New Roman"/>
          <w:sz w:val="24"/>
          <w:szCs w:val="24"/>
        </w:rPr>
        <w:t>67</w:t>
      </w:r>
    </w:p>
    <w:p w14:paraId="7D9765E3" w14:textId="77777777" w:rsidR="00564D2C" w:rsidRPr="003C2B9F" w:rsidRDefault="00564D2C"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564D2C" w:rsidRPr="003C2B9F" w:rsidSect="00913557">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6449DA4"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 xml:space="preserve">cursos, a instituição naturalmente insere-se em um ambiente </w:t>
      </w:r>
      <w:r w:rsidR="005D69EE">
        <w:rPr>
          <w:rFonts w:ascii="Times New Roman" w:hAnsi="Times New Roman"/>
          <w:sz w:val="24"/>
          <w:szCs w:val="24"/>
        </w:rPr>
        <w:t>=</w:t>
      </w:r>
      <w:r>
        <w:rPr>
          <w:rFonts w:ascii="Times New Roman" w:hAnsi="Times New Roman"/>
          <w:sz w:val="24"/>
          <w:szCs w:val="24"/>
        </w:rPr>
        <w:t xml:space="preserv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3048DADD"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w:t>
      </w:r>
      <w:r w:rsidR="00B93676">
        <w:rPr>
          <w:rFonts w:ascii="Times New Roman" w:hAnsi="Times New Roman"/>
          <w:sz w:val="24"/>
          <w:szCs w:val="24"/>
        </w:rPr>
        <w:t xml:space="preserve"> 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w:t>
      </w:r>
      <w:r w:rsidR="00B93676">
        <w:rPr>
          <w:rFonts w:ascii="Times New Roman" w:hAnsi="Times New Roman"/>
          <w:sz w:val="24"/>
          <w:szCs w:val="24"/>
        </w:rPr>
        <w:t xml:space="preserve"> pagador</w:t>
      </w:r>
      <w:r>
        <w:rPr>
          <w:rFonts w:ascii="Times New Roman" w:hAnsi="Times New Roman"/>
          <w:sz w:val="24"/>
          <w:szCs w:val="24"/>
        </w:rPr>
        <w:t>.</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32A3196F"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Como envolve diversas variáveis e diversos clientes, as bases de dados costumam ser bastante extensas e analisá-las a olho nu torna-se praticamente impossível. Nesse âmbito, a </w:t>
      </w:r>
      <w:r w:rsidRPr="003C2B9F">
        <w:rPr>
          <w:rFonts w:ascii="Times New Roman" w:hAnsi="Times New Roman"/>
          <w:sz w:val="24"/>
          <w:szCs w:val="24"/>
        </w:rPr>
        <w:lastRenderedPageBreak/>
        <w:t>utilização de softwares baseados em técnicas matemáticas e estatísticas torna</w:t>
      </w:r>
      <w:r w:rsidR="005D69EE">
        <w:rPr>
          <w:rFonts w:ascii="Times New Roman" w:hAnsi="Times New Roman"/>
          <w:sz w:val="24"/>
          <w:szCs w:val="24"/>
        </w:rPr>
        <w:t>ra</w:t>
      </w:r>
      <w:r w:rsidRPr="003C2B9F">
        <w:rPr>
          <w:rFonts w:ascii="Times New Roman" w:hAnsi="Times New Roman"/>
          <w:sz w:val="24"/>
          <w:szCs w:val="24"/>
        </w:rPr>
        <w:t xml:space="preserve">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segundo Laredo (2010),</w:t>
      </w:r>
      <w:r w:rsidR="006B0F78">
        <w:rPr>
          <w:rFonts w:ascii="Times New Roman" w:hAnsi="Times New Roman"/>
          <w:sz w:val="24"/>
          <w:szCs w:val="24"/>
        </w:rPr>
        <w:t xml:space="preserve">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13546E45" w14:textId="449DC6DB" w:rsidR="004C4C41"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A demanda por produtos de crédito aumentou no Brasil com o passar dos anos. </w:t>
      </w:r>
      <w:r w:rsidR="004C4C41">
        <w:rPr>
          <w:rFonts w:ascii="Times New Roman" w:hAnsi="Times New Roman"/>
          <w:sz w:val="24"/>
          <w:szCs w:val="24"/>
        </w:rPr>
        <w:t>Mora (2015)</w:t>
      </w:r>
      <w:r w:rsidR="002F36D8">
        <w:rPr>
          <w:rFonts w:ascii="Times New Roman" w:hAnsi="Times New Roman"/>
          <w:sz w:val="24"/>
          <w:szCs w:val="24"/>
        </w:rPr>
        <w:t xml:space="preserve">, </w:t>
      </w:r>
      <w:r w:rsidR="004C4C41">
        <w:rPr>
          <w:rFonts w:ascii="Times New Roman" w:hAnsi="Times New Roman"/>
          <w:sz w:val="24"/>
          <w:szCs w:val="24"/>
        </w:rPr>
        <w:t>em conjunto com o Instituto de Pesquisa Econômica Aplicada</w:t>
      </w:r>
      <w:r w:rsidR="002F36D8">
        <w:rPr>
          <w:rFonts w:ascii="Times New Roman" w:hAnsi="Times New Roman"/>
          <w:sz w:val="24"/>
          <w:szCs w:val="24"/>
        </w:rPr>
        <w:t xml:space="preserve">, expressa essa descoberta através da representatividade da concessão de crédito </w:t>
      </w:r>
      <w:r w:rsidR="0067699A">
        <w:rPr>
          <w:rFonts w:ascii="Times New Roman" w:hAnsi="Times New Roman"/>
          <w:sz w:val="24"/>
          <w:szCs w:val="24"/>
        </w:rPr>
        <w:t xml:space="preserve">de financiamento de veículos, crédito consignado, cartão de crédito e outros recursos </w:t>
      </w:r>
      <w:r w:rsidR="002F36D8">
        <w:rPr>
          <w:rFonts w:ascii="Times New Roman" w:hAnsi="Times New Roman"/>
          <w:sz w:val="24"/>
          <w:szCs w:val="24"/>
        </w:rPr>
        <w:t>em relação ao PIB nacional.</w:t>
      </w:r>
    </w:p>
    <w:p w14:paraId="73B59CFF" w14:textId="539F9133" w:rsidR="00ED1CC4" w:rsidRPr="00ED1CC4" w:rsidRDefault="00ED1CC4" w:rsidP="00ED1CC4">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Pr>
          <w:rFonts w:ascii="Times New Roman" w:hAnsi="Times New Roman" w:cs="Times New Roman"/>
          <w:sz w:val="20"/>
          <w:szCs w:val="20"/>
          <w:u w:val="none"/>
        </w:rPr>
        <w:t>Representatividade de Produtos de Crédito em relação ao PIB</w:t>
      </w:r>
    </w:p>
    <w:p w14:paraId="2A96BA61" w14:textId="30413728" w:rsidR="004C4C41" w:rsidRDefault="004C4C41" w:rsidP="004C4C41">
      <w:pPr>
        <w:spacing w:line="360" w:lineRule="auto"/>
        <w:rPr>
          <w:rFonts w:ascii="Times New Roman" w:hAnsi="Times New Roman"/>
          <w:sz w:val="24"/>
          <w:szCs w:val="24"/>
        </w:rPr>
      </w:pPr>
      <w:r w:rsidRPr="004C4C41">
        <w:rPr>
          <w:rFonts w:ascii="Times New Roman" w:hAnsi="Times New Roman"/>
          <w:noProof/>
          <w:sz w:val="24"/>
          <w:szCs w:val="24"/>
        </w:rPr>
        <w:drawing>
          <wp:inline distT="0" distB="0" distL="0" distR="0" wp14:anchorId="50EDCCC7" wp14:editId="421A0274">
            <wp:extent cx="5760720" cy="2756535"/>
            <wp:effectExtent l="0" t="0" r="0" b="0"/>
            <wp:docPr id="26174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7365" name=""/>
                    <pic:cNvPicPr/>
                  </pic:nvPicPr>
                  <pic:blipFill>
                    <a:blip r:embed="rId12"/>
                    <a:stretch>
                      <a:fillRect/>
                    </a:stretch>
                  </pic:blipFill>
                  <pic:spPr>
                    <a:xfrm>
                      <a:off x="0" y="0"/>
                      <a:ext cx="5760720" cy="2756535"/>
                    </a:xfrm>
                    <a:prstGeom prst="rect">
                      <a:avLst/>
                    </a:prstGeom>
                  </pic:spPr>
                </pic:pic>
              </a:graphicData>
            </a:graphic>
          </wp:inline>
        </w:drawing>
      </w:r>
    </w:p>
    <w:p w14:paraId="1F7248A0" w14:textId="6184746B" w:rsidR="00ED1CC4" w:rsidRPr="005B7D66" w:rsidRDefault="004C4C41" w:rsidP="005B7D66">
      <w:pPr>
        <w:pStyle w:val="tituloR3"/>
        <w:spacing w:line="360" w:lineRule="auto"/>
        <w:ind w:firstLine="0"/>
        <w:jc w:val="center"/>
        <w:rPr>
          <w:rFonts w:ascii="Times New Roman" w:hAnsi="Times New Roman" w:cs="Times New Roman"/>
          <w:i w:val="0"/>
          <w:iCs/>
          <w:sz w:val="20"/>
          <w:szCs w:val="20"/>
          <w:u w:val="none"/>
        </w:rPr>
      </w:pPr>
      <w:r w:rsidRPr="00C874CF">
        <w:rPr>
          <w:rFonts w:ascii="Times New Roman" w:hAnsi="Times New Roman" w:cs="Times New Roman"/>
          <w:i w:val="0"/>
          <w:iCs/>
          <w:sz w:val="20"/>
          <w:szCs w:val="20"/>
          <w:u w:val="none"/>
        </w:rPr>
        <w:t xml:space="preserve">Fonte: </w:t>
      </w:r>
      <w:r w:rsidR="00C874CF" w:rsidRPr="00C874CF">
        <w:rPr>
          <w:rFonts w:ascii="Times New Roman" w:hAnsi="Times New Roman"/>
          <w:sz w:val="20"/>
          <w:szCs w:val="20"/>
          <w:u w:val="none"/>
        </w:rPr>
        <w:t>MORA</w:t>
      </w:r>
      <w:r w:rsidRPr="00C874CF">
        <w:rPr>
          <w:rFonts w:ascii="Times New Roman" w:hAnsi="Times New Roman"/>
          <w:sz w:val="20"/>
          <w:szCs w:val="20"/>
          <w:u w:val="none"/>
        </w:rPr>
        <w:t xml:space="preserve">, </w:t>
      </w:r>
      <w:r w:rsidR="00C874CF" w:rsidRPr="00C874CF">
        <w:rPr>
          <w:rFonts w:ascii="Times New Roman" w:hAnsi="Times New Roman"/>
          <w:sz w:val="20"/>
          <w:szCs w:val="20"/>
          <w:u w:val="none"/>
        </w:rPr>
        <w:t>Mônica</w:t>
      </w:r>
      <w:r w:rsidRPr="00C874CF">
        <w:rPr>
          <w:rFonts w:ascii="Times New Roman" w:hAnsi="Times New Roman"/>
          <w:sz w:val="20"/>
          <w:szCs w:val="20"/>
          <w:u w:val="none"/>
        </w:rPr>
        <w:t xml:space="preserve">. </w:t>
      </w:r>
      <w:r w:rsidR="00C874CF" w:rsidRPr="00C874CF">
        <w:rPr>
          <w:rFonts w:ascii="Times New Roman" w:hAnsi="Times New Roman"/>
          <w:i w:val="0"/>
          <w:sz w:val="20"/>
          <w:szCs w:val="20"/>
          <w:u w:val="none"/>
        </w:rPr>
        <w:t>A evolução do Crédito no Brasil entre 2003 e 2010</w:t>
      </w:r>
      <w:r w:rsidRPr="00C874CF">
        <w:rPr>
          <w:rFonts w:ascii="Times New Roman" w:hAnsi="Times New Roman"/>
          <w:i w:val="0"/>
          <w:sz w:val="20"/>
          <w:szCs w:val="20"/>
          <w:u w:val="none"/>
        </w:rPr>
        <w:t>.</w:t>
      </w:r>
      <w:r w:rsidR="00C874CF">
        <w:rPr>
          <w:rFonts w:ascii="Times New Roman" w:hAnsi="Times New Roman"/>
          <w:sz w:val="20"/>
          <w:szCs w:val="20"/>
          <w:u w:val="none"/>
        </w:rPr>
        <w:t>p22.</w:t>
      </w:r>
    </w:p>
    <w:p w14:paraId="306DE439" w14:textId="6310B3BD" w:rsidR="00ED1CC4"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Em anos recentes, </w:t>
      </w:r>
      <w:proofErr w:type="spellStart"/>
      <w:r>
        <w:rPr>
          <w:rFonts w:ascii="Times New Roman" w:hAnsi="Times New Roman"/>
          <w:sz w:val="24"/>
          <w:szCs w:val="24"/>
        </w:rPr>
        <w:t>Sfeir</w:t>
      </w:r>
      <w:proofErr w:type="spellEnd"/>
      <w:r>
        <w:rPr>
          <w:rFonts w:ascii="Times New Roman" w:hAnsi="Times New Roman"/>
          <w:sz w:val="24"/>
          <w:szCs w:val="24"/>
        </w:rPr>
        <w:t xml:space="preserve"> (2021)</w:t>
      </w:r>
      <w:r w:rsidR="005B7D66">
        <w:rPr>
          <w:rFonts w:ascii="Times New Roman" w:hAnsi="Times New Roman"/>
          <w:sz w:val="24"/>
          <w:szCs w:val="24"/>
        </w:rPr>
        <w:t xml:space="preserve"> afirma</w:t>
      </w:r>
      <w:r>
        <w:rPr>
          <w:rFonts w:ascii="Times New Roman" w:hAnsi="Times New Roman"/>
          <w:sz w:val="24"/>
          <w:szCs w:val="24"/>
        </w:rPr>
        <w:t xml:space="preserve"> que</w:t>
      </w:r>
      <w:r w:rsidR="00576636">
        <w:rPr>
          <w:rFonts w:ascii="Times New Roman" w:hAnsi="Times New Roman"/>
          <w:sz w:val="24"/>
          <w:szCs w:val="24"/>
        </w:rPr>
        <w:t xml:space="preserve"> </w:t>
      </w:r>
      <w:r>
        <w:rPr>
          <w:rFonts w:ascii="Times New Roman" w:hAnsi="Times New Roman"/>
          <w:sz w:val="24"/>
          <w:szCs w:val="24"/>
        </w:rPr>
        <w:t>de acordo com o relatório “Estatísticas Monetárias e de Crédito”</w:t>
      </w:r>
      <w:r w:rsidR="005B7D66">
        <w:rPr>
          <w:rFonts w:ascii="Times New Roman" w:hAnsi="Times New Roman"/>
          <w:sz w:val="24"/>
          <w:szCs w:val="24"/>
        </w:rPr>
        <w:t xml:space="preserve"> de </w:t>
      </w:r>
      <w:r w:rsidR="002F1D32">
        <w:rPr>
          <w:rFonts w:ascii="Times New Roman" w:hAnsi="Times New Roman"/>
          <w:sz w:val="24"/>
          <w:szCs w:val="24"/>
        </w:rPr>
        <w:t>a</w:t>
      </w:r>
      <w:r w:rsidR="005B7D66">
        <w:rPr>
          <w:rFonts w:ascii="Times New Roman" w:hAnsi="Times New Roman"/>
          <w:sz w:val="24"/>
          <w:szCs w:val="24"/>
        </w:rPr>
        <w:t xml:space="preserve">gosto de 2021, o saldo </w:t>
      </w:r>
      <w:r w:rsidR="00576636">
        <w:rPr>
          <w:rFonts w:ascii="Times New Roman" w:hAnsi="Times New Roman"/>
          <w:sz w:val="24"/>
          <w:szCs w:val="24"/>
        </w:rPr>
        <w:t xml:space="preserve">total </w:t>
      </w:r>
      <w:r w:rsidR="005B7D66">
        <w:rPr>
          <w:rFonts w:ascii="Times New Roman" w:hAnsi="Times New Roman"/>
          <w:sz w:val="24"/>
          <w:szCs w:val="24"/>
        </w:rPr>
        <w:t>das operações de crédito com o Sistema Financeiro Nacional foi de quatro trilhões e trezentos bilhões de reais</w:t>
      </w:r>
      <w:r w:rsidR="00576636">
        <w:rPr>
          <w:rFonts w:ascii="Times New Roman" w:hAnsi="Times New Roman"/>
          <w:sz w:val="24"/>
          <w:szCs w:val="24"/>
        </w:rPr>
        <w:t>.</w:t>
      </w:r>
      <w:r w:rsidR="00C658E2">
        <w:rPr>
          <w:rFonts w:ascii="Times New Roman" w:hAnsi="Times New Roman"/>
          <w:sz w:val="24"/>
          <w:szCs w:val="24"/>
        </w:rPr>
        <w:t xml:space="preserve"> Além disso, mais do que crescimento, também houve mudança no perfil do crédito concedido, com ampliação da participação de recursos destinados a pessoas físicas e aumento do fornecimento por bancos privados.</w:t>
      </w:r>
    </w:p>
    <w:p w14:paraId="60D06E0A" w14:textId="77777777" w:rsidR="00576636" w:rsidRDefault="00576636" w:rsidP="00ED1CC4">
      <w:pPr>
        <w:spacing w:line="360" w:lineRule="auto"/>
        <w:ind w:firstLine="360"/>
        <w:jc w:val="both"/>
        <w:rPr>
          <w:rFonts w:ascii="Times New Roman" w:hAnsi="Times New Roman"/>
          <w:sz w:val="24"/>
          <w:szCs w:val="24"/>
        </w:rPr>
      </w:pPr>
    </w:p>
    <w:p w14:paraId="07E06133" w14:textId="77777777" w:rsidR="00576636" w:rsidRDefault="00576636" w:rsidP="00ED1CC4">
      <w:pPr>
        <w:spacing w:line="360" w:lineRule="auto"/>
        <w:ind w:firstLine="360"/>
        <w:jc w:val="both"/>
        <w:rPr>
          <w:rFonts w:ascii="Times New Roman" w:hAnsi="Times New Roman"/>
          <w:sz w:val="24"/>
          <w:szCs w:val="24"/>
        </w:rPr>
      </w:pPr>
    </w:p>
    <w:p w14:paraId="2F07797B" w14:textId="77777777" w:rsidR="00576636" w:rsidRDefault="00576636" w:rsidP="00ED1CC4">
      <w:pPr>
        <w:spacing w:line="360" w:lineRule="auto"/>
        <w:ind w:firstLine="360"/>
        <w:jc w:val="both"/>
        <w:rPr>
          <w:rFonts w:ascii="Times New Roman" w:hAnsi="Times New Roman"/>
          <w:sz w:val="24"/>
          <w:szCs w:val="24"/>
        </w:rPr>
      </w:pPr>
    </w:p>
    <w:p w14:paraId="51195E18" w14:textId="233AB049" w:rsidR="00576636" w:rsidRPr="00576636" w:rsidRDefault="00576636" w:rsidP="00690FCE">
      <w:pPr>
        <w:pStyle w:val="LegendadeFiguras"/>
      </w:pPr>
      <w:r w:rsidRPr="00730F4E">
        <w:rPr>
          <w:iCs/>
        </w:rPr>
        <w:t xml:space="preserve">Figura </w:t>
      </w:r>
      <w:r>
        <w:rPr>
          <w:iCs/>
        </w:rPr>
        <w:t>2</w:t>
      </w:r>
      <w:r w:rsidRPr="00730F4E">
        <w:rPr>
          <w:iCs/>
        </w:rPr>
        <w:t xml:space="preserve"> – </w:t>
      </w:r>
      <w:r>
        <w:t>Evolução do Crédito como proporção do PIB</w:t>
      </w:r>
    </w:p>
    <w:p w14:paraId="3A6C89AB" w14:textId="77777777" w:rsidR="00A75D64" w:rsidRDefault="00576636" w:rsidP="00A75D64">
      <w:pPr>
        <w:spacing w:line="360" w:lineRule="auto"/>
        <w:jc w:val="center"/>
        <w:rPr>
          <w:rFonts w:ascii="Times New Roman" w:hAnsi="Times New Roman"/>
          <w:iCs/>
          <w:sz w:val="20"/>
          <w:szCs w:val="20"/>
        </w:rPr>
      </w:pPr>
      <w:r>
        <w:rPr>
          <w:noProof/>
        </w:rPr>
        <w:drawing>
          <wp:inline distT="0" distB="0" distL="0" distR="0" wp14:anchorId="4CE58CB0" wp14:editId="4A1482B6">
            <wp:extent cx="4635500" cy="2106930"/>
            <wp:effectExtent l="0" t="0" r="0" b="0"/>
            <wp:docPr id="20321806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2106930"/>
                    </a:xfrm>
                    <a:prstGeom prst="rect">
                      <a:avLst/>
                    </a:prstGeom>
                    <a:noFill/>
                    <a:ln>
                      <a:noFill/>
                    </a:ln>
                  </pic:spPr>
                </pic:pic>
              </a:graphicData>
            </a:graphic>
          </wp:inline>
        </w:drawing>
      </w:r>
    </w:p>
    <w:p w14:paraId="49C5229D" w14:textId="00C3B7C7" w:rsidR="00A75D64" w:rsidRPr="00A75D64" w:rsidRDefault="00A75D64" w:rsidP="00A75D64">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proofErr w:type="spellStart"/>
      <w:r>
        <w:rPr>
          <w:rFonts w:ascii="Times New Roman" w:hAnsi="Times New Roman"/>
          <w:sz w:val="20"/>
          <w:szCs w:val="20"/>
        </w:rPr>
        <w:t>Sfeir</w:t>
      </w:r>
      <w:proofErr w:type="spellEnd"/>
      <w:r w:rsidRPr="00C874CF">
        <w:rPr>
          <w:rFonts w:ascii="Times New Roman" w:hAnsi="Times New Roman"/>
          <w:sz w:val="20"/>
          <w:szCs w:val="20"/>
        </w:rPr>
        <w:t xml:space="preserve">, </w:t>
      </w:r>
      <w:r>
        <w:rPr>
          <w:rFonts w:ascii="Times New Roman" w:hAnsi="Times New Roman"/>
          <w:sz w:val="20"/>
          <w:szCs w:val="20"/>
        </w:rPr>
        <w:t>Elias</w:t>
      </w:r>
      <w:r w:rsidRPr="00C874CF">
        <w:rPr>
          <w:rFonts w:ascii="Times New Roman" w:hAnsi="Times New Roman"/>
          <w:sz w:val="20"/>
          <w:szCs w:val="20"/>
        </w:rPr>
        <w:t xml:space="preserve">. </w:t>
      </w:r>
      <w:r>
        <w:rPr>
          <w:rFonts w:ascii="Times New Roman" w:hAnsi="Times New Roman"/>
          <w:i/>
          <w:sz w:val="20"/>
          <w:szCs w:val="20"/>
        </w:rPr>
        <w:t>A relação crédito-PIB no Brasil: histórico e comparaçã</w:t>
      </w:r>
      <w:r w:rsidR="00FE64A5">
        <w:rPr>
          <w:rFonts w:ascii="Times New Roman" w:hAnsi="Times New Roman"/>
          <w:i/>
          <w:sz w:val="20"/>
          <w:szCs w:val="20"/>
        </w:rPr>
        <w:t>o</w:t>
      </w:r>
      <w:r>
        <w:rPr>
          <w:rFonts w:ascii="Times New Roman" w:hAnsi="Times New Roman"/>
          <w:i/>
          <w:sz w:val="20"/>
          <w:szCs w:val="20"/>
        </w:rPr>
        <w:t xml:space="preserve"> internacional</w:t>
      </w:r>
      <w:r w:rsidRPr="00C874CF">
        <w:rPr>
          <w:rFonts w:ascii="Times New Roman" w:hAnsi="Times New Roman"/>
          <w:sz w:val="20"/>
          <w:szCs w:val="20"/>
        </w:rPr>
        <w:t>.</w:t>
      </w:r>
      <w:r w:rsidR="00FE64A5">
        <w:rPr>
          <w:rFonts w:ascii="Times New Roman" w:hAnsi="Times New Roman"/>
          <w:sz w:val="20"/>
          <w:szCs w:val="20"/>
        </w:rPr>
        <w:t xml:space="preserve"> </w:t>
      </w:r>
      <w:r>
        <w:rPr>
          <w:rFonts w:ascii="Times New Roman" w:hAnsi="Times New Roman"/>
          <w:sz w:val="20"/>
          <w:szCs w:val="20"/>
        </w:rPr>
        <w:t>p</w:t>
      </w:r>
      <w:r w:rsidR="00535915">
        <w:rPr>
          <w:rFonts w:ascii="Times New Roman" w:hAnsi="Times New Roman"/>
          <w:sz w:val="20"/>
          <w:szCs w:val="20"/>
        </w:rPr>
        <w:t>1</w:t>
      </w:r>
      <w:r>
        <w:rPr>
          <w:rFonts w:ascii="Times New Roman" w:hAnsi="Times New Roman"/>
          <w:sz w:val="20"/>
          <w:szCs w:val="20"/>
        </w:rPr>
        <w:t>.</w:t>
      </w:r>
    </w:p>
    <w:p w14:paraId="1E44FD5D" w14:textId="3DE4E899" w:rsidR="0045386F" w:rsidRDefault="00F457B2" w:rsidP="00875A75">
      <w:pPr>
        <w:spacing w:line="360" w:lineRule="auto"/>
        <w:ind w:firstLine="360"/>
        <w:jc w:val="both"/>
        <w:rPr>
          <w:rFonts w:ascii="Times New Roman" w:hAnsi="Times New Roman"/>
          <w:sz w:val="24"/>
          <w:szCs w:val="24"/>
        </w:rPr>
      </w:pPr>
      <w:r>
        <w:rPr>
          <w:rFonts w:ascii="Times New Roman" w:hAnsi="Times New Roman"/>
          <w:sz w:val="24"/>
          <w:szCs w:val="24"/>
        </w:rPr>
        <w:t xml:space="preserve">Mesmo com a crescente demanda por produtos de crédito, </w:t>
      </w:r>
      <w:r w:rsidR="00875A75">
        <w:rPr>
          <w:rFonts w:ascii="Times New Roman" w:hAnsi="Times New Roman"/>
          <w:sz w:val="24"/>
          <w:szCs w:val="24"/>
        </w:rPr>
        <w:t xml:space="preserve">o Brasil conta com uma das maiores inadimplências mundiais. </w:t>
      </w:r>
      <w:r w:rsidR="004D4AE3">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 xml:space="preserve">Segundo levantamentos </w:t>
      </w:r>
      <w:r w:rsidR="00FE52E5">
        <w:rPr>
          <w:rFonts w:ascii="Times New Roman" w:hAnsi="Times New Roman"/>
          <w:sz w:val="24"/>
          <w:szCs w:val="24"/>
        </w:rPr>
        <w:t xml:space="preserve">do “Mapa da Inadimplência e Negociação de Dívidas no Brasil”, relatório mensal publicado pelo Serasa Limpa Nome, </w:t>
      </w:r>
      <w:r w:rsidR="00875A75">
        <w:rPr>
          <w:rFonts w:ascii="Times New Roman" w:hAnsi="Times New Roman"/>
          <w:sz w:val="24"/>
          <w:szCs w:val="24"/>
        </w:rPr>
        <w:t xml:space="preserve">em </w:t>
      </w:r>
      <w:r w:rsidR="00FE52E5">
        <w:rPr>
          <w:rFonts w:ascii="Times New Roman" w:hAnsi="Times New Roman"/>
          <w:sz w:val="24"/>
          <w:szCs w:val="24"/>
        </w:rPr>
        <w:t>n</w:t>
      </w:r>
      <w:r w:rsidR="001356F3">
        <w:rPr>
          <w:rFonts w:ascii="Times New Roman" w:hAnsi="Times New Roman"/>
          <w:sz w:val="24"/>
          <w:szCs w:val="24"/>
        </w:rPr>
        <w:t>ovembro de 2023</w:t>
      </w:r>
      <w:r w:rsidR="00FE52E5">
        <w:rPr>
          <w:rFonts w:ascii="Times New Roman" w:hAnsi="Times New Roman"/>
          <w:sz w:val="24"/>
          <w:szCs w:val="24"/>
        </w:rPr>
        <w:t xml:space="preserve"> </w:t>
      </w:r>
      <w:r w:rsidR="00875A75">
        <w:rPr>
          <w:rFonts w:ascii="Times New Roman" w:hAnsi="Times New Roman"/>
          <w:sz w:val="24"/>
          <w:szCs w:val="24"/>
        </w:rPr>
        <w:t>o Brasil</w:t>
      </w:r>
      <w:r w:rsidR="004C3D44">
        <w:rPr>
          <w:rFonts w:ascii="Times New Roman" w:hAnsi="Times New Roman"/>
          <w:sz w:val="24"/>
          <w:szCs w:val="24"/>
        </w:rPr>
        <w:t xml:space="preserve"> alcançou </w:t>
      </w:r>
      <w:r w:rsidR="00344DFA">
        <w:rPr>
          <w:rFonts w:ascii="Times New Roman" w:hAnsi="Times New Roman"/>
          <w:sz w:val="24"/>
          <w:szCs w:val="24"/>
        </w:rPr>
        <w:t>em torno de</w:t>
      </w:r>
      <w:r w:rsidR="00400D98">
        <w:rPr>
          <w:rFonts w:ascii="Times New Roman" w:hAnsi="Times New Roman"/>
          <w:sz w:val="24"/>
          <w:szCs w:val="24"/>
        </w:rPr>
        <w:t xml:space="preserve"> </w:t>
      </w:r>
      <w:r w:rsidR="001356F3">
        <w:rPr>
          <w:rFonts w:ascii="Times New Roman" w:hAnsi="Times New Roman"/>
          <w:sz w:val="24"/>
          <w:szCs w:val="24"/>
        </w:rPr>
        <w:t>71</w:t>
      </w:r>
      <w:r w:rsidR="00400D98">
        <w:rPr>
          <w:rFonts w:ascii="Times New Roman" w:hAnsi="Times New Roman"/>
          <w:sz w:val="24"/>
          <w:szCs w:val="24"/>
        </w:rPr>
        <w:t xml:space="preserve"> milhões de pessoas devedoras</w:t>
      </w:r>
      <w:r w:rsidR="00875A75">
        <w:rPr>
          <w:rFonts w:ascii="Times New Roman" w:hAnsi="Times New Roman"/>
          <w:sz w:val="24"/>
          <w:szCs w:val="24"/>
        </w:rPr>
        <w:t>.</w:t>
      </w:r>
    </w:p>
    <w:p w14:paraId="08301836" w14:textId="77777777" w:rsidR="0075464A" w:rsidRDefault="0075464A" w:rsidP="0045386F">
      <w:pPr>
        <w:spacing w:line="360" w:lineRule="auto"/>
        <w:ind w:firstLine="360"/>
        <w:jc w:val="both"/>
        <w:rPr>
          <w:rFonts w:ascii="Times New Roman" w:hAnsi="Times New Roman"/>
          <w:sz w:val="24"/>
          <w:szCs w:val="24"/>
        </w:rPr>
      </w:pPr>
    </w:p>
    <w:p w14:paraId="5FF5D8FC" w14:textId="77777777" w:rsidR="0075464A" w:rsidRDefault="0075464A" w:rsidP="0045386F">
      <w:pPr>
        <w:spacing w:line="360" w:lineRule="auto"/>
        <w:ind w:firstLine="360"/>
        <w:jc w:val="both"/>
        <w:rPr>
          <w:rFonts w:ascii="Times New Roman" w:hAnsi="Times New Roman"/>
          <w:sz w:val="24"/>
          <w:szCs w:val="24"/>
        </w:rPr>
      </w:pPr>
    </w:p>
    <w:p w14:paraId="0053E841" w14:textId="77777777" w:rsidR="0075464A" w:rsidRDefault="0075464A" w:rsidP="0045386F">
      <w:pPr>
        <w:spacing w:line="360" w:lineRule="auto"/>
        <w:ind w:firstLine="360"/>
        <w:jc w:val="both"/>
        <w:rPr>
          <w:rFonts w:ascii="Times New Roman" w:hAnsi="Times New Roman"/>
          <w:sz w:val="24"/>
          <w:szCs w:val="24"/>
        </w:rPr>
      </w:pPr>
    </w:p>
    <w:p w14:paraId="113DCF04" w14:textId="77777777" w:rsidR="0075464A" w:rsidRDefault="0075464A" w:rsidP="0045386F">
      <w:pPr>
        <w:spacing w:line="360" w:lineRule="auto"/>
        <w:ind w:firstLine="360"/>
        <w:jc w:val="both"/>
        <w:rPr>
          <w:rFonts w:ascii="Times New Roman" w:hAnsi="Times New Roman"/>
          <w:sz w:val="24"/>
          <w:szCs w:val="24"/>
        </w:rPr>
      </w:pPr>
    </w:p>
    <w:p w14:paraId="083F75C1" w14:textId="77777777" w:rsidR="0075464A" w:rsidRDefault="0075464A" w:rsidP="0045386F">
      <w:pPr>
        <w:spacing w:line="360" w:lineRule="auto"/>
        <w:ind w:firstLine="360"/>
        <w:jc w:val="both"/>
        <w:rPr>
          <w:rFonts w:ascii="Times New Roman" w:hAnsi="Times New Roman"/>
          <w:sz w:val="24"/>
          <w:szCs w:val="24"/>
        </w:rPr>
      </w:pPr>
    </w:p>
    <w:p w14:paraId="42D6EC22" w14:textId="77777777" w:rsidR="0075464A" w:rsidRDefault="0075464A" w:rsidP="0045386F">
      <w:pPr>
        <w:spacing w:line="360" w:lineRule="auto"/>
        <w:ind w:firstLine="360"/>
        <w:jc w:val="both"/>
        <w:rPr>
          <w:rFonts w:ascii="Times New Roman" w:hAnsi="Times New Roman"/>
          <w:sz w:val="24"/>
          <w:szCs w:val="24"/>
        </w:rPr>
      </w:pPr>
    </w:p>
    <w:p w14:paraId="56FBCE67" w14:textId="77777777" w:rsidR="0075464A" w:rsidRDefault="0075464A" w:rsidP="0045386F">
      <w:pPr>
        <w:spacing w:line="360" w:lineRule="auto"/>
        <w:ind w:firstLine="360"/>
        <w:jc w:val="both"/>
        <w:rPr>
          <w:rFonts w:ascii="Times New Roman" w:hAnsi="Times New Roman"/>
          <w:sz w:val="24"/>
          <w:szCs w:val="24"/>
        </w:rPr>
      </w:pPr>
    </w:p>
    <w:p w14:paraId="0AE44553" w14:textId="77777777" w:rsidR="0075464A" w:rsidRDefault="0075464A" w:rsidP="0045386F">
      <w:pPr>
        <w:spacing w:line="360" w:lineRule="auto"/>
        <w:ind w:firstLine="360"/>
        <w:jc w:val="both"/>
        <w:rPr>
          <w:rFonts w:ascii="Times New Roman" w:hAnsi="Times New Roman"/>
          <w:sz w:val="24"/>
          <w:szCs w:val="24"/>
        </w:rPr>
      </w:pPr>
    </w:p>
    <w:p w14:paraId="68E2D3DE" w14:textId="448EDED6" w:rsidR="0075464A" w:rsidRPr="0075464A" w:rsidRDefault="0075464A" w:rsidP="0075464A">
      <w:pPr>
        <w:pStyle w:val="LegendadeFiguras"/>
      </w:pPr>
      <w:r w:rsidRPr="00730F4E">
        <w:rPr>
          <w:iCs/>
        </w:rPr>
        <w:lastRenderedPageBreak/>
        <w:t xml:space="preserve">Figura </w:t>
      </w:r>
      <w:r w:rsidR="001C69F6">
        <w:rPr>
          <w:iCs/>
        </w:rPr>
        <w:t>3</w:t>
      </w:r>
      <w:r w:rsidRPr="00730F4E">
        <w:rPr>
          <w:iCs/>
        </w:rPr>
        <w:t xml:space="preserve"> – </w:t>
      </w:r>
      <w:r>
        <w:t>Evolução d</w:t>
      </w:r>
      <w:r w:rsidR="0010434C">
        <w:t>a</w:t>
      </w:r>
      <w:r>
        <w:t xml:space="preserve"> </w:t>
      </w:r>
      <w:r w:rsidR="0010434C">
        <w:t>Inadimplência</w:t>
      </w:r>
      <w:r>
        <w:t xml:space="preserve"> </w:t>
      </w:r>
      <w:r w:rsidR="0010434C">
        <w:t>em 2022 e 2023</w:t>
      </w:r>
    </w:p>
    <w:p w14:paraId="41BDC164" w14:textId="469A8996" w:rsidR="001356F3" w:rsidRDefault="00A94F5E" w:rsidP="00A94F5E">
      <w:pPr>
        <w:spacing w:line="360" w:lineRule="auto"/>
        <w:jc w:val="both"/>
        <w:rPr>
          <w:rFonts w:ascii="Times New Roman" w:hAnsi="Times New Roman"/>
          <w:sz w:val="24"/>
          <w:szCs w:val="24"/>
        </w:rPr>
      </w:pPr>
      <w:r w:rsidRPr="00A94F5E">
        <w:rPr>
          <w:rFonts w:ascii="Times New Roman" w:hAnsi="Times New Roman"/>
          <w:noProof/>
          <w:sz w:val="24"/>
          <w:szCs w:val="24"/>
        </w:rPr>
        <w:drawing>
          <wp:inline distT="0" distB="0" distL="0" distR="0" wp14:anchorId="319D2B51" wp14:editId="4BDD4D33">
            <wp:extent cx="5760720" cy="2035534"/>
            <wp:effectExtent l="0" t="0" r="0" b="0"/>
            <wp:docPr id="195827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025" name=""/>
                    <pic:cNvPicPr/>
                  </pic:nvPicPr>
                  <pic:blipFill>
                    <a:blip r:embed="rId14"/>
                    <a:stretch>
                      <a:fillRect/>
                    </a:stretch>
                  </pic:blipFill>
                  <pic:spPr>
                    <a:xfrm>
                      <a:off x="0" y="0"/>
                      <a:ext cx="5767100" cy="2037788"/>
                    </a:xfrm>
                    <a:prstGeom prst="rect">
                      <a:avLst/>
                    </a:prstGeom>
                  </pic:spPr>
                </pic:pic>
              </a:graphicData>
            </a:graphic>
          </wp:inline>
        </w:drawing>
      </w:r>
    </w:p>
    <w:p w14:paraId="4B6C7D4E" w14:textId="023070F5" w:rsidR="00A94F5E" w:rsidRPr="00A94F5E" w:rsidRDefault="00A94F5E" w:rsidP="00A94F5E">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Serasa Limpa Nome</w:t>
      </w:r>
      <w:r w:rsidRPr="00C874CF">
        <w:rPr>
          <w:rFonts w:ascii="Times New Roman" w:hAnsi="Times New Roman"/>
          <w:sz w:val="20"/>
          <w:szCs w:val="20"/>
        </w:rPr>
        <w:t xml:space="preserve">. </w:t>
      </w:r>
      <w:r>
        <w:rPr>
          <w:rFonts w:ascii="Times New Roman" w:hAnsi="Times New Roman"/>
          <w:i/>
          <w:sz w:val="20"/>
          <w:szCs w:val="20"/>
        </w:rPr>
        <w:t>Mapa da Inadimplência e Negociação de Dívidas no Brasil</w:t>
      </w:r>
      <w:r w:rsidRPr="00C874CF">
        <w:rPr>
          <w:rFonts w:ascii="Times New Roman" w:hAnsi="Times New Roman"/>
          <w:sz w:val="20"/>
          <w:szCs w:val="20"/>
        </w:rPr>
        <w:t>.</w:t>
      </w:r>
      <w:r>
        <w:rPr>
          <w:rFonts w:ascii="Times New Roman" w:hAnsi="Times New Roman"/>
          <w:sz w:val="20"/>
          <w:szCs w:val="20"/>
        </w:rPr>
        <w:t xml:space="preserve"> p2.</w:t>
      </w:r>
    </w:p>
    <w:p w14:paraId="09871FF5" w14:textId="7958EA72" w:rsidR="00B91601" w:rsidRDefault="00F04B07" w:rsidP="00A422B7">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r w:rsidR="00A422B7">
        <w:rPr>
          <w:rFonts w:ascii="Times New Roman" w:hAnsi="Times New Roman"/>
          <w:sz w:val="24"/>
          <w:szCs w:val="24"/>
        </w:rPr>
        <w:t xml:space="preserve"> </w:t>
      </w:r>
      <w:r w:rsidR="00D35269">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sidR="00D35269">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w:t>
      </w:r>
      <w:r w:rsidR="00875A75">
        <w:rPr>
          <w:rFonts w:ascii="Times New Roman" w:hAnsi="Times New Roman"/>
          <w:sz w:val="24"/>
          <w:szCs w:val="24"/>
        </w:rPr>
        <w:t>riam</w:t>
      </w:r>
      <w:r w:rsidR="002D5B57">
        <w:rPr>
          <w:rFonts w:ascii="Times New Roman" w:hAnsi="Times New Roman"/>
          <w:sz w:val="24"/>
          <w:szCs w:val="24"/>
        </w:rPr>
        <w:t xml:space="preserve"> ser automatizadas. </w:t>
      </w: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 xml:space="preserve">capaz de classificar corretamente os </w:t>
      </w:r>
      <w:r w:rsidR="002E741B">
        <w:rPr>
          <w:rFonts w:ascii="Times New Roman" w:hAnsi="Times New Roman"/>
          <w:sz w:val="24"/>
          <w:szCs w:val="24"/>
        </w:rPr>
        <w:t>clientes de alto risco</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w:t>
      </w:r>
      <w:r w:rsidR="00733374">
        <w:rPr>
          <w:rFonts w:ascii="Times New Roman" w:hAnsi="Times New Roman"/>
          <w:sz w:val="24"/>
          <w:szCs w:val="24"/>
        </w:rPr>
        <w:t xml:space="preserve"> </w:t>
      </w:r>
    </w:p>
    <w:p w14:paraId="77559100" w14:textId="165F7CD4" w:rsidR="00856C77" w:rsidRPr="00B91601" w:rsidRDefault="00733374" w:rsidP="00A422B7">
      <w:pPr>
        <w:spacing w:line="360" w:lineRule="auto"/>
        <w:ind w:firstLine="360"/>
        <w:jc w:val="both"/>
        <w:rPr>
          <w:rFonts w:ascii="Times New Roman" w:hAnsi="Times New Roman"/>
          <w:sz w:val="24"/>
          <w:szCs w:val="24"/>
        </w:rPr>
      </w:pPr>
      <w:r>
        <w:rPr>
          <w:rFonts w:ascii="Times New Roman" w:hAnsi="Times New Roman"/>
          <w:sz w:val="24"/>
          <w:szCs w:val="24"/>
        </w:rPr>
        <w:t>Ao longo da pesquisa, apresentou-se uma introdução conceitual sobre risco de crédito e técnicas de Machine Learning</w:t>
      </w:r>
      <w:r w:rsidR="00E542BE">
        <w:rPr>
          <w:rFonts w:ascii="Times New Roman" w:hAnsi="Times New Roman"/>
          <w:sz w:val="24"/>
          <w:szCs w:val="24"/>
        </w:rPr>
        <w:t xml:space="preserve"> para familiarização do leitor a respeito do tema</w:t>
      </w:r>
      <w:r>
        <w:rPr>
          <w:rFonts w:ascii="Times New Roman" w:hAnsi="Times New Roman"/>
          <w:sz w:val="24"/>
          <w:szCs w:val="24"/>
        </w:rPr>
        <w:t xml:space="preserve">. Além disso, </w:t>
      </w:r>
      <w:r w:rsidR="00E542BE">
        <w:rPr>
          <w:rFonts w:ascii="Times New Roman" w:hAnsi="Times New Roman"/>
          <w:sz w:val="24"/>
          <w:szCs w:val="24"/>
        </w:rPr>
        <w:t xml:space="preserve">desenvolveu-se uma política de crédito para ser o </w:t>
      </w:r>
      <w:r w:rsidR="00E542BE" w:rsidRPr="00BF260A">
        <w:rPr>
          <w:rFonts w:ascii="Times New Roman" w:hAnsi="Times New Roman"/>
          <w:i/>
          <w:iCs/>
          <w:sz w:val="24"/>
          <w:szCs w:val="24"/>
        </w:rPr>
        <w:t>benchmarking</w:t>
      </w:r>
      <w:r w:rsidR="00E542BE">
        <w:rPr>
          <w:rFonts w:ascii="Times New Roman" w:hAnsi="Times New Roman"/>
          <w:sz w:val="24"/>
          <w:szCs w:val="24"/>
        </w:rPr>
        <w:t xml:space="preserve"> do modelo desenvolvido</w:t>
      </w:r>
      <w:r>
        <w:rPr>
          <w:rFonts w:ascii="Times New Roman" w:hAnsi="Times New Roman"/>
          <w:sz w:val="24"/>
          <w:szCs w:val="24"/>
        </w:rPr>
        <w:t xml:space="preserve"> </w:t>
      </w:r>
      <w:r w:rsidR="00E542BE">
        <w:rPr>
          <w:rFonts w:ascii="Times New Roman" w:hAnsi="Times New Roman"/>
          <w:sz w:val="24"/>
          <w:szCs w:val="24"/>
        </w:rPr>
        <w:t xml:space="preserve">de forma que, ao final do trabalho, </w:t>
      </w:r>
      <w:r w:rsidR="00AA0010">
        <w:rPr>
          <w:rFonts w:ascii="Times New Roman" w:hAnsi="Times New Roman"/>
          <w:sz w:val="24"/>
          <w:szCs w:val="24"/>
        </w:rPr>
        <w:t xml:space="preserve">espera-se que os resultados obtidos provem que o método quantitativo </w:t>
      </w:r>
      <w:r w:rsidR="001621AB">
        <w:rPr>
          <w:rFonts w:ascii="Times New Roman" w:hAnsi="Times New Roman"/>
          <w:sz w:val="24"/>
          <w:szCs w:val="24"/>
        </w:rPr>
        <w:t>possui</w:t>
      </w:r>
      <w:r w:rsidR="00AA0010">
        <w:rPr>
          <w:rFonts w:ascii="Times New Roman" w:hAnsi="Times New Roman"/>
          <w:sz w:val="24"/>
          <w:szCs w:val="24"/>
        </w:rPr>
        <w:t xml:space="preserve"> bastante potencial para ser utilizado</w:t>
      </w:r>
      <w:r w:rsidR="00B91601">
        <w:rPr>
          <w:rFonts w:ascii="Times New Roman" w:hAnsi="Times New Roman"/>
          <w:sz w:val="24"/>
          <w:szCs w:val="24"/>
        </w:rPr>
        <w:t xml:space="preserve"> </w:t>
      </w:r>
      <w:r w:rsidR="00AA0010">
        <w:rPr>
          <w:rFonts w:ascii="Times New Roman" w:hAnsi="Times New Roman"/>
          <w:sz w:val="24"/>
          <w:szCs w:val="24"/>
        </w:rPr>
        <w:t>em análises de risco de crédito.</w:t>
      </w:r>
      <w:r w:rsidR="00B91601">
        <w:rPr>
          <w:rFonts w:ascii="Times New Roman" w:hAnsi="Times New Roman"/>
          <w:sz w:val="24"/>
          <w:szCs w:val="24"/>
        </w:rPr>
        <w:t xml:space="preserve"> </w:t>
      </w:r>
      <w:r w:rsidR="00873283" w:rsidRPr="003C2B9F">
        <w:rPr>
          <w:rFonts w:ascii="Times New Roman" w:hAnsi="Times New Roman"/>
          <w:b/>
          <w:bCs/>
          <w:caps/>
          <w:sz w:val="24"/>
          <w:szCs w:val="24"/>
        </w:rPr>
        <w:br w:type="page"/>
      </w:r>
      <w:r w:rsidR="00873283"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00873283"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59F1790" w:rsidR="005A031E" w:rsidRPr="008C37E2" w:rsidRDefault="001233FE"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Crédito e seus princípios</w:t>
      </w:r>
    </w:p>
    <w:p w14:paraId="4AF2BA26" w14:textId="1B5FBD2B"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 xml:space="preserve">Embora sejam palavras semelhantes, “risco” e “incerteza”, no contexto de crédito, diferem um pouco. </w:t>
      </w:r>
      <w:r w:rsidR="00E214D7">
        <w:rPr>
          <w:rFonts w:ascii="Times New Roman" w:hAnsi="Times New Roman"/>
          <w:i w:val="0"/>
          <w:iCs/>
          <w:u w:val="none"/>
        </w:rPr>
        <w:t>R</w:t>
      </w:r>
      <w:r w:rsidRPr="00BD781B">
        <w:rPr>
          <w:rFonts w:ascii="Times New Roman" w:hAnsi="Times New Roman"/>
          <w:i w:val="0"/>
          <w:iCs/>
          <w:u w:val="none"/>
        </w:rPr>
        <w:t>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3F04B350"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8A0FE7">
        <w:rPr>
          <w:rFonts w:ascii="Times New Roman" w:hAnsi="Times New Roman"/>
          <w:sz w:val="24"/>
          <w:szCs w:val="24"/>
        </w:rPr>
        <w:t xml:space="preserve">existe instituições nacionais que balizam </w:t>
      </w:r>
      <w:r w:rsidR="00607F5B">
        <w:rPr>
          <w:rFonts w:ascii="Times New Roman" w:hAnsi="Times New Roman"/>
          <w:sz w:val="24"/>
          <w:szCs w:val="24"/>
        </w:rPr>
        <w:t>a taxa de juros</w:t>
      </w:r>
      <w:r>
        <w:rPr>
          <w:rFonts w:ascii="Times New Roman" w:hAnsi="Times New Roman"/>
          <w:sz w:val="24"/>
          <w:szCs w:val="24"/>
        </w:rPr>
        <w:t xml:space="preserve"> e decide</w:t>
      </w:r>
      <w:r w:rsidR="008A0FE7">
        <w:rPr>
          <w:rFonts w:ascii="Times New Roman" w:hAnsi="Times New Roman"/>
          <w:sz w:val="24"/>
          <w:szCs w:val="24"/>
        </w:rPr>
        <w:t>m</w:t>
      </w:r>
      <w:r>
        <w:rPr>
          <w:rFonts w:ascii="Times New Roman" w:hAnsi="Times New Roman"/>
          <w:sz w:val="24"/>
          <w:szCs w:val="24"/>
        </w:rPr>
        <w:t xml:space="preserve"> quando a mesma aumenta ou diminui, o cenário de crédito requer mudanças constantes. </w:t>
      </w:r>
      <w:r w:rsidR="00085E7B">
        <w:rPr>
          <w:rFonts w:ascii="Times New Roman" w:hAnsi="Times New Roman"/>
          <w:sz w:val="24"/>
          <w:szCs w:val="24"/>
        </w:rPr>
        <w:t xml:space="preserve">Dada a situação, o objetivo da análise de risco de crédito é justamente </w:t>
      </w:r>
      <w:r w:rsidR="001F7CA7">
        <w:rPr>
          <w:rFonts w:ascii="Times New Roman" w:hAnsi="Times New Roman"/>
          <w:sz w:val="24"/>
          <w:szCs w:val="24"/>
        </w:rPr>
        <w:t>descobrir quem são</w:t>
      </w:r>
      <w:r w:rsidR="00085E7B">
        <w:rPr>
          <w:rFonts w:ascii="Times New Roman" w:hAnsi="Times New Roman"/>
          <w:sz w:val="24"/>
          <w:szCs w:val="24"/>
        </w:rPr>
        <w:t xml:space="preserve">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1EFC45"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w:t>
      </w:r>
      <w:r w:rsidR="009059A2">
        <w:rPr>
          <w:rFonts w:ascii="Times New Roman" w:hAnsi="Times New Roman" w:cs="Times New Roman"/>
          <w:i w:val="0"/>
          <w:iCs/>
          <w:u w:val="none"/>
        </w:rPr>
        <w:t>uma das</w:t>
      </w:r>
      <w:r>
        <w:rPr>
          <w:rFonts w:ascii="Times New Roman" w:hAnsi="Times New Roman" w:cs="Times New Roman"/>
          <w:i w:val="0"/>
          <w:iCs/>
          <w:u w:val="none"/>
        </w:rPr>
        <w:t xml:space="preserve"> principa</w:t>
      </w:r>
      <w:r w:rsidR="009059A2">
        <w:rPr>
          <w:rFonts w:ascii="Times New Roman" w:hAnsi="Times New Roman" w:cs="Times New Roman"/>
          <w:i w:val="0"/>
          <w:iCs/>
          <w:u w:val="none"/>
        </w:rPr>
        <w:t>is</w:t>
      </w:r>
      <w:r>
        <w:rPr>
          <w:rFonts w:ascii="Times New Roman" w:hAnsi="Times New Roman" w:cs="Times New Roman"/>
          <w:i w:val="0"/>
          <w:iCs/>
          <w:u w:val="none"/>
        </w:rPr>
        <w:t xml:space="preserve"> fonte</w:t>
      </w:r>
      <w:r w:rsidR="009059A2">
        <w:rPr>
          <w:rFonts w:ascii="Times New Roman" w:hAnsi="Times New Roman" w:cs="Times New Roman"/>
          <w:i w:val="0"/>
          <w:iCs/>
          <w:u w:val="none"/>
        </w:rPr>
        <w:t>s</w:t>
      </w:r>
      <w:r>
        <w:rPr>
          <w:rFonts w:ascii="Times New Roman" w:hAnsi="Times New Roman" w:cs="Times New Roman"/>
          <w:i w:val="0"/>
          <w:iCs/>
          <w:u w:val="none"/>
        </w:rPr>
        <w:t xml:space="preserve"> de renda </w:t>
      </w:r>
      <w:r w:rsidR="009059A2">
        <w:rPr>
          <w:rFonts w:ascii="Times New Roman" w:hAnsi="Times New Roman" w:cs="Times New Roman"/>
          <w:i w:val="0"/>
          <w:iCs/>
          <w:u w:val="none"/>
        </w:rPr>
        <w:t>para uma</w:t>
      </w:r>
      <w:r>
        <w:rPr>
          <w:rFonts w:ascii="Times New Roman" w:hAnsi="Times New Roman" w:cs="Times New Roman"/>
          <w:i w:val="0"/>
          <w:iCs/>
          <w:u w:val="none"/>
        </w:rPr>
        <w:t xml:space="preserve"> instituiç</w:t>
      </w:r>
      <w:r w:rsidR="009059A2">
        <w:rPr>
          <w:rFonts w:ascii="Times New Roman" w:hAnsi="Times New Roman" w:cs="Times New Roman"/>
          <w:i w:val="0"/>
          <w:iCs/>
          <w:u w:val="none"/>
        </w:rPr>
        <w:t>ão</w:t>
      </w:r>
      <w:r>
        <w:rPr>
          <w:rFonts w:ascii="Times New Roman" w:hAnsi="Times New Roman" w:cs="Times New Roman"/>
          <w:i w:val="0"/>
          <w:iCs/>
          <w:u w:val="none"/>
        </w:rPr>
        <w:t xml:space="preserve"> financeira, portanto, para facilitar o ecossistema, criou-se um fluxo chamado Ciclo de Crédito</w:t>
      </w:r>
      <w:r w:rsidR="009F1DC6">
        <w:rPr>
          <w:rFonts w:ascii="Times New Roman" w:hAnsi="Times New Roman" w:cs="Times New Roman"/>
          <w:i w:val="0"/>
          <w:iCs/>
          <w:u w:val="none"/>
        </w:rPr>
        <w:t>,</w:t>
      </w:r>
      <w:r>
        <w:rPr>
          <w:rFonts w:ascii="Times New Roman" w:hAnsi="Times New Roman" w:cs="Times New Roman"/>
          <w:i w:val="0"/>
          <w:iCs/>
          <w:u w:val="none"/>
        </w:rPr>
        <w:t xml:space="preserve">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lastRenderedPageBreak/>
        <w:t>A seguir encontra-se um resumo sobre cada uma das etapas:</w:t>
      </w:r>
    </w:p>
    <w:p w14:paraId="65430E78" w14:textId="52C77F76"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Fluxograma do Ciclo de Crédito</w:t>
      </w:r>
    </w:p>
    <w:p w14:paraId="63950869" w14:textId="77777777" w:rsidR="007A5E35" w:rsidRDefault="00496E81" w:rsidP="00D80ACA">
      <w:pPr>
        <w:pStyle w:val="LegendadeFiguras"/>
        <w:ind w:firstLine="0"/>
      </w:pPr>
      <w:r w:rsidRPr="00355046">
        <w:rPr>
          <w:noProof/>
        </w:rPr>
        <w:drawing>
          <wp:inline distT="0" distB="0" distL="0" distR="0" wp14:anchorId="42B8C6D1" wp14:editId="0005745C">
            <wp:extent cx="4977516" cy="25438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57" cy="2557272"/>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manutenção refere-se à gestão contínua dos relacionamentos com os clientes. Isso envolve o atendimento às necessidades dos clientes ao longo do tempo e o </w:t>
      </w:r>
      <w:r w:rsidRPr="00FE19A0">
        <w:rPr>
          <w:rFonts w:ascii="Times New Roman" w:hAnsi="Times New Roman" w:cs="Times New Roman"/>
          <w:i w:val="0"/>
          <w:iCs/>
          <w:u w:val="none"/>
        </w:rPr>
        <w:lastRenderedPageBreak/>
        <w:t>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4FB17338" w:rsidR="00496E81" w:rsidRPr="008C37E2" w:rsidRDefault="00496E81"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O processo de decisã</w:t>
      </w:r>
      <w:r w:rsidR="00E50CB7" w:rsidRPr="008C37E2">
        <w:rPr>
          <w:rFonts w:ascii="Times New Roman" w:hAnsi="Times New Roman" w:cs="Times New Roman"/>
          <w:b/>
          <w:bCs/>
          <w:i w:val="0"/>
          <w:iCs/>
          <w:u w:val="none"/>
        </w:rPr>
        <w:t>o</w:t>
      </w:r>
      <w:r w:rsidRPr="008C37E2">
        <w:rPr>
          <w:rFonts w:ascii="Times New Roman" w:hAnsi="Times New Roman" w:cs="Times New Roman"/>
          <w:b/>
          <w:bCs/>
          <w:i w:val="0"/>
          <w:iCs/>
          <w:u w:val="none"/>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lastRenderedPageBreak/>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77A59DF7" w14:textId="07A8CBAC" w:rsidR="00C946BB" w:rsidRPr="00DC4805" w:rsidRDefault="00C946BB" w:rsidP="00F6532C">
      <w:pPr>
        <w:pStyle w:val="tituloR3"/>
        <w:spacing w:line="360" w:lineRule="auto"/>
        <w:ind w:firstLine="720"/>
        <w:rPr>
          <w:rFonts w:ascii="Times New Roman" w:hAnsi="Times New Roman"/>
          <w:i w:val="0"/>
          <w:u w:val="none"/>
        </w:rPr>
      </w:pPr>
      <w:r>
        <w:rPr>
          <w:rFonts w:ascii="Times New Roman" w:hAnsi="Times New Roman"/>
          <w:i w:val="0"/>
          <w:u w:val="none"/>
        </w:rPr>
        <w:t>Por meio de uma análise minuciosa das variáveis referentes aos 5C’s do Crédito, objetiva-se identificar padrões através de dados históricos capazes de identificar bons e maus pagadores.</w:t>
      </w:r>
      <w:r w:rsidR="00DC4805">
        <w:rPr>
          <w:rFonts w:ascii="Times New Roman" w:hAnsi="Times New Roman"/>
          <w:i w:val="0"/>
          <w:u w:val="none"/>
        </w:rPr>
        <w:t xml:space="preserve"> A partir dessas descobertas, propõem-se a criação de uma política de crédito composta de cortes estratégicos nas variáveis identificadas como mais significativas.</w:t>
      </w:r>
    </w:p>
    <w:p w14:paraId="2A32CF1C" w14:textId="29E38DC3"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proofErr w:type="spellStart"/>
      <w:r w:rsidR="00F747AD" w:rsidRPr="00F747AD">
        <w:rPr>
          <w:rFonts w:ascii="Times New Roman" w:hAnsi="Times New Roman" w:cs="Times New Roman"/>
          <w:u w:val="none"/>
        </w:rPr>
        <w:t>Credit</w:t>
      </w:r>
      <w:proofErr w:type="spellEnd"/>
      <w:r w:rsidR="00F747AD" w:rsidRPr="00F747AD">
        <w:rPr>
          <w:rFonts w:ascii="Times New Roman" w:hAnsi="Times New Roman" w:cs="Times New Roman"/>
          <w:u w:val="none"/>
        </w:rPr>
        <w:t xml:space="preserve"> </w:t>
      </w:r>
      <w:proofErr w:type="spellStart"/>
      <w:r w:rsidR="00F747AD" w:rsidRPr="00F747AD">
        <w:rPr>
          <w:rFonts w:ascii="Times New Roman" w:hAnsi="Times New Roman" w:cs="Times New Roman"/>
          <w:u w:val="none"/>
        </w:rPr>
        <w:t>Scorin</w:t>
      </w:r>
      <w:r>
        <w:rPr>
          <w:rFonts w:ascii="Times New Roman" w:hAnsi="Times New Roman" w:cs="Times New Roman"/>
          <w:u w:val="none"/>
        </w:rPr>
        <w:t>g</w:t>
      </w:r>
      <w:proofErr w:type="spellEnd"/>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proofErr w:type="gramStart"/>
      <w:r w:rsidR="00E50CB7">
        <w:rPr>
          <w:rFonts w:ascii="Times New Roman" w:hAnsi="Times New Roman" w:cs="Times New Roman"/>
          <w:i w:val="0"/>
          <w:iCs/>
          <w:u w:val="none"/>
        </w:rPr>
        <w:t>a</w:t>
      </w:r>
      <w:proofErr w:type="gramEnd"/>
      <w:r w:rsidR="00E50CB7">
        <w:rPr>
          <w:rFonts w:ascii="Times New Roman" w:hAnsi="Times New Roman" w:cs="Times New Roman"/>
          <w:i w:val="0"/>
          <w:iCs/>
          <w:u w:val="none"/>
        </w:rPr>
        <w:t xml:space="preserve">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desempenham papéis críticos na quantificação do risco envolvido em empréstimos e operações de crédito são a PD, LGD e EAD. </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lastRenderedPageBreak/>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5E83572C"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xml:space="preserve">. Essa é a principal métrica de risco de crédito, pois representa uma estimativa das perdas prováveis com base na probabilidade de inadimplência, na recuperação esperada e no valor </w:t>
      </w:r>
      <w:r w:rsidR="00623AFD">
        <w:rPr>
          <w:rFonts w:ascii="Times New Roman" w:hAnsi="Times New Roman"/>
          <w:sz w:val="24"/>
          <w:szCs w:val="24"/>
        </w:rPr>
        <w:t>de exposição</w:t>
      </w:r>
      <w:r w:rsidR="00976304">
        <w:rPr>
          <w:rFonts w:ascii="Times New Roman" w:hAnsi="Times New Roman"/>
          <w:sz w:val="24"/>
          <w:szCs w:val="24"/>
        </w:rPr>
        <w:t>.</w:t>
      </w:r>
    </w:p>
    <w:p w14:paraId="47B470BC" w14:textId="28E3A277" w:rsidR="00425226" w:rsidRPr="00FE494F" w:rsidRDefault="00002F15" w:rsidP="00FE494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09D6D0F9" w14:textId="4BAA6B9F" w:rsidR="00FE494F" w:rsidRDefault="00BF034F" w:rsidP="00FB6608">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w:t>
      </w:r>
      <w:r w:rsidR="00FB6608">
        <w:rPr>
          <w:rFonts w:ascii="Times New Roman" w:hAnsi="Times New Roman" w:cs="Times New Roman"/>
          <w:i w:val="0"/>
          <w:iCs/>
          <w:u w:val="none"/>
        </w:rPr>
        <w:t xml:space="preserve"> </w:t>
      </w:r>
      <w:r w:rsidRPr="000C2448">
        <w:rPr>
          <w:rFonts w:ascii="Times New Roman" w:hAnsi="Times New Roman" w:cs="Times New Roman"/>
          <w:i w:val="0"/>
          <w:iCs/>
          <w:u w:val="none"/>
        </w:rPr>
        <w:t>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w:t>
      </w:r>
      <w:r w:rsidR="00553895">
        <w:rPr>
          <w:rFonts w:ascii="Times New Roman" w:hAnsi="Times New Roman" w:cs="Times New Roman"/>
          <w:i w:val="0"/>
          <w:iCs/>
          <w:u w:val="none"/>
        </w:rPr>
        <w:lastRenderedPageBreak/>
        <w:t>maior desafio é atender as margens de risco que a instituição está disposta a correr de forma rentável e lucrativa, ao mesmo tempo que proporciona bons produtos e serviços ao cliente.</w:t>
      </w:r>
    </w:p>
    <w:p w14:paraId="7123205F" w14:textId="111BA49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FE494F">
        <w:rPr>
          <w:rFonts w:ascii="Times New Roman" w:hAnsi="Times New Roman" w:cs="Times New Roman"/>
          <w:i w:val="0"/>
          <w:iCs/>
          <w:u w:val="none"/>
        </w:rPr>
        <w:t>6</w:t>
      </w:r>
      <w:r w:rsidR="006C55DC" w:rsidRPr="00FE494F">
        <w:rPr>
          <w:rFonts w:ascii="Times New Roman" w:hAnsi="Times New Roman" w:cs="Times New Roman"/>
          <w:i w:val="0"/>
          <w:iCs/>
          <w:u w:val="none"/>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7516FE94" w14:textId="3936ECF2" w:rsidR="00877A1E" w:rsidRDefault="00773CDF" w:rsidP="0093198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w:t>
      </w:r>
      <w:r w:rsidR="00425226">
        <w:rPr>
          <w:rFonts w:ascii="Times New Roman" w:hAnsi="Times New Roman"/>
          <w:sz w:val="24"/>
          <w:szCs w:val="24"/>
        </w:rPr>
        <w:t>probabilidade de inadimplência</w:t>
      </w:r>
      <w:r>
        <w:rPr>
          <w:rFonts w:ascii="Times New Roman" w:hAnsi="Times New Roman"/>
          <w:sz w:val="24"/>
          <w:szCs w:val="24"/>
        </w:rPr>
        <w:t xml:space="preserve">.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2609170E" w14:textId="34DC1372" w:rsidR="00931982" w:rsidRPr="00931982" w:rsidRDefault="004F377A" w:rsidP="0093198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Modelos de Aprendizado de Máquina para Classificação</w:t>
      </w:r>
    </w:p>
    <w:p w14:paraId="2E722A82" w14:textId="042C7952" w:rsidR="00931982" w:rsidRDefault="00931982" w:rsidP="00931982">
      <w:pPr>
        <w:spacing w:after="0" w:line="360" w:lineRule="auto"/>
        <w:ind w:firstLine="360"/>
        <w:jc w:val="both"/>
        <w:rPr>
          <w:rFonts w:ascii="Times New Roman" w:hAnsi="Times New Roman"/>
          <w:sz w:val="24"/>
          <w:szCs w:val="24"/>
        </w:rPr>
      </w:pPr>
      <w:r w:rsidRPr="00931982">
        <w:rPr>
          <w:rFonts w:ascii="Times New Roman" w:hAnsi="Times New Roman"/>
          <w:sz w:val="24"/>
          <w:szCs w:val="24"/>
        </w:rPr>
        <w:t>Aprendizado de Máquina é uma subárea da Ciência da Computação responsável pela confecção de algoritmos pautados em técnicas matemáticas e estatísticas, sendo um dos tópicos mais relevantes da área de Inteligência Artificial. O destaque do Machine Learning deve-se ao fato de que ele é capaz de reconhecer padrões complexos através de dados de entrada e então tomar novas decisões baseadas no aprendizado anterior. Essa característica é extremamente relevante, pois ela permite a antecipação de diversos cenários e possibilita a otimização de inúmeros processos.</w:t>
      </w:r>
      <w:r>
        <w:rPr>
          <w:rFonts w:ascii="Times New Roman" w:hAnsi="Times New Roman"/>
          <w:sz w:val="24"/>
          <w:szCs w:val="24"/>
        </w:rPr>
        <w:t xml:space="preserve"> Pelo grande poder preditivo e capacidade de generalização, este tipo de modelagem proporciona a automação de processos de forma segura. Em virtude de as decisões serem tomadas automaticamente por algoritmos matemáticos continuamente, um bom modelo será robusto ao ser apresentado a dados novos, denotando assim sua importância para ambientes dinâmicos e complexos. Sendo assim, nota-se que técnicas de Aprendizado de Máquina são muito importantes e possibilitam o avanço de muitos segmentos da sociedade.</w:t>
      </w:r>
    </w:p>
    <w:p w14:paraId="67B36B86" w14:textId="50AB5834" w:rsidR="00931982" w:rsidRDefault="00931982" w:rsidP="00931982">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 ligando-se a questões como “Quais preditores estão associados com a variável alvo?”, “Como </w:t>
      </w:r>
      <w:r>
        <w:rPr>
          <w:rFonts w:ascii="Times New Roman" w:hAnsi="Times New Roman"/>
          <w:sz w:val="24"/>
          <w:szCs w:val="24"/>
        </w:rPr>
        <w:lastRenderedPageBreak/>
        <w:t>a mudança dos preditores influência na magnitude da variável alvo?”. Durante questões inferências, costuma-se utilizar testes de hipótese e intervalos de confiança para rejeitar ou não determinadas hipóteses. Por sua vez, a predição simplesmente pauta-se em determinados dados históricos a fim de realizar previsões futuras.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56D27C47" w14:textId="62F0570B" w:rsidR="0093301D" w:rsidRPr="00931982" w:rsidRDefault="0093301D" w:rsidP="00931982">
      <w:pPr>
        <w:spacing w:after="0" w:line="360" w:lineRule="auto"/>
        <w:ind w:firstLine="360"/>
        <w:jc w:val="both"/>
        <w:rPr>
          <w:rFonts w:ascii="Times New Roman" w:hAnsi="Times New Roman"/>
          <w:sz w:val="28"/>
          <w:szCs w:val="28"/>
        </w:rPr>
      </w:pPr>
      <w:r w:rsidRPr="00931982">
        <w:rPr>
          <w:rFonts w:ascii="Times New Roman" w:hAnsi="Times New Roman"/>
          <w:iCs/>
          <w:sz w:val="24"/>
          <w:szCs w:val="24"/>
        </w:rPr>
        <w:t>Modelos de Classificação estão contidos no Aprendizado de Máquina Supervisionado.</w:t>
      </w:r>
      <w:r w:rsidRPr="00931982">
        <w:rPr>
          <w:rFonts w:ascii="Times New Roman" w:hAnsi="Times New Roman"/>
          <w:sz w:val="24"/>
          <w:szCs w:val="24"/>
        </w:rPr>
        <w:t xml:space="preserve"> </w:t>
      </w:r>
      <w:r w:rsidRPr="00931982">
        <w:rPr>
          <w:rFonts w:ascii="Times New Roman" w:hAnsi="Times New Roman"/>
          <w:iCs/>
          <w:sz w:val="24"/>
          <w:szCs w:val="24"/>
        </w:rPr>
        <w:t xml:space="preserve">Segundo </w:t>
      </w:r>
      <w:proofErr w:type="spellStart"/>
      <w:r w:rsidRPr="00931982">
        <w:rPr>
          <w:rFonts w:ascii="Times New Roman" w:hAnsi="Times New Roman"/>
          <w:iCs/>
          <w:sz w:val="24"/>
          <w:szCs w:val="24"/>
        </w:rPr>
        <w:t>Géron</w:t>
      </w:r>
      <w:proofErr w:type="spellEnd"/>
      <w:r w:rsidRPr="00931982">
        <w:rPr>
          <w:rFonts w:ascii="Times New Roman" w:hAnsi="Times New Roman"/>
          <w:iCs/>
          <w:sz w:val="24"/>
          <w:szCs w:val="24"/>
        </w:rPr>
        <w:t xml:space="preserve"> (2019), no Aprendizado Supervisionado, os dados são apresentados ao algoritmo com os dados de entrada acompanhados dos resultados, chamados de </w:t>
      </w:r>
      <w:r w:rsidRPr="00931982">
        <w:rPr>
          <w:rFonts w:ascii="Times New Roman" w:hAnsi="Times New Roman"/>
          <w:sz w:val="24"/>
          <w:szCs w:val="24"/>
        </w:rPr>
        <w:t xml:space="preserve">rótulos. </w:t>
      </w:r>
      <w:r w:rsidRPr="00931982">
        <w:rPr>
          <w:rFonts w:ascii="Times New Roman" w:hAnsi="Times New Roman"/>
          <w:iCs/>
          <w:sz w:val="24"/>
          <w:szCs w:val="24"/>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Modelos de Regressão são uma ferramenta muito importante na modelagem estatística. Segundo Morettin </w:t>
      </w:r>
      <w:r w:rsidR="00C84101" w:rsidRPr="00082F99">
        <w:rPr>
          <w:rFonts w:ascii="Times New Roman" w:hAnsi="Times New Roman"/>
          <w:sz w:val="24"/>
          <w:szCs w:val="24"/>
        </w:rPr>
        <w:t xml:space="preserve">e Singer </w:t>
      </w:r>
      <w:r w:rsidRPr="00082F99">
        <w:rPr>
          <w:rFonts w:ascii="Times New Roman" w:hAnsi="Times New Roman"/>
          <w:sz w:val="24"/>
          <w:szCs w:val="24"/>
        </w:rPr>
        <w:t>(2021</w:t>
      </w:r>
      <w:r w:rsidR="00C84101" w:rsidRPr="00082F99">
        <w:rPr>
          <w:rFonts w:ascii="Times New Roman" w:hAnsi="Times New Roman"/>
          <w:sz w:val="24"/>
          <w:szCs w:val="24"/>
        </w:rPr>
        <w:t>)</w:t>
      </w:r>
      <w:r w:rsidRPr="00082F99">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sidRPr="00082F99">
        <w:rPr>
          <w:rFonts w:ascii="Times New Roman" w:hAnsi="Times New Roman"/>
          <w:sz w:val="24"/>
          <w:szCs w:val="24"/>
        </w:rPr>
        <w:t xml:space="preserve"> Os dois modelos </w:t>
      </w:r>
      <w:r w:rsidR="009660C7" w:rsidRPr="00082F99">
        <w:rPr>
          <w:rFonts w:ascii="Times New Roman" w:hAnsi="Times New Roman"/>
          <w:sz w:val="24"/>
          <w:szCs w:val="24"/>
        </w:rPr>
        <w:t xml:space="preserve">lineares </w:t>
      </w:r>
      <w:r w:rsidR="004B3140" w:rsidRPr="00082F99">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Em geral, a equação para um modelo de regressão </w:t>
      </w:r>
      <w:r w:rsidR="004B3140" w:rsidRPr="00082F99">
        <w:rPr>
          <w:rFonts w:ascii="Times New Roman" w:hAnsi="Times New Roman"/>
          <w:sz w:val="24"/>
          <w:szCs w:val="24"/>
        </w:rPr>
        <w:t xml:space="preserve">linear </w:t>
      </w:r>
      <w:r w:rsidRPr="00082F99">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Pr="00082F99" w:rsidRDefault="00712CFA" w:rsidP="00082F99">
      <w:pPr>
        <w:spacing w:after="0" w:line="360" w:lineRule="auto"/>
        <w:jc w:val="both"/>
        <w:rPr>
          <w:rFonts w:ascii="Times New Roman" w:hAnsi="Times New Roman"/>
          <w:sz w:val="24"/>
          <w:szCs w:val="24"/>
        </w:rPr>
      </w:pPr>
      <w:r w:rsidRPr="00082F99">
        <w:rPr>
          <w:rFonts w:ascii="Times New Roman" w:hAnsi="Times New Roman"/>
          <w:sz w:val="24"/>
          <w:szCs w:val="24"/>
        </w:rPr>
        <w:lastRenderedPageBreak/>
        <w:t xml:space="preserve">em que </w:t>
      </w:r>
      <m:oMath>
        <m:r>
          <w:rPr>
            <w:rFonts w:ascii="Cambria Math" w:hAnsi="Cambria Math"/>
            <w:sz w:val="24"/>
            <w:szCs w:val="24"/>
          </w:rPr>
          <m:t>β0</m:t>
        </m:r>
      </m:oMath>
      <w:r w:rsidRPr="00082F99">
        <w:rPr>
          <w:rFonts w:ascii="Times New Roman" w:hAnsi="Times New Roman"/>
          <w:sz w:val="24"/>
          <w:szCs w:val="24"/>
        </w:rPr>
        <w:t xml:space="preserve"> </w:t>
      </w:r>
      <w:r w:rsidR="00F16C9D" w:rsidRPr="00082F99">
        <w:rPr>
          <w:rFonts w:ascii="Times New Roman" w:hAnsi="Times New Roman"/>
          <w:sz w:val="24"/>
          <w:szCs w:val="24"/>
        </w:rPr>
        <w:t xml:space="preserve">é o intercepto, </w:t>
      </w:r>
      <m:oMath>
        <m:r>
          <w:rPr>
            <w:rFonts w:ascii="Cambria Math" w:hAnsi="Cambria Math"/>
            <w:sz w:val="24"/>
            <w:szCs w:val="24"/>
          </w:rPr>
          <m:t>βi</m:t>
        </m:r>
      </m:oMath>
      <w:r w:rsidRPr="00082F99">
        <w:rPr>
          <w:rFonts w:ascii="Times New Roman" w:hAnsi="Times New Roman"/>
          <w:sz w:val="24"/>
          <w:szCs w:val="24"/>
        </w:rPr>
        <w:t xml:space="preserve"> </w:t>
      </w:r>
      <w:r w:rsidR="00F16C9D" w:rsidRPr="00082F99">
        <w:rPr>
          <w:rFonts w:ascii="Times New Roman" w:hAnsi="Times New Roman"/>
          <w:sz w:val="24"/>
          <w:szCs w:val="24"/>
        </w:rPr>
        <w:t>o coeficiente angular</w:t>
      </w:r>
      <w:r w:rsidRPr="00082F99">
        <w:rPr>
          <w:rFonts w:ascii="Times New Roman" w:hAnsi="Times New Roman"/>
          <w:sz w:val="24"/>
          <w:szCs w:val="24"/>
        </w:rPr>
        <w:t xml:space="preserve">, </w:t>
      </w:r>
      <w:r w:rsidRPr="00082F99">
        <w:rPr>
          <w:rFonts w:ascii="Times New Roman" w:hAnsi="Times New Roman"/>
          <w:i/>
          <w:iCs/>
          <w:sz w:val="24"/>
          <w:szCs w:val="24"/>
        </w:rPr>
        <w:t>xi</w:t>
      </w:r>
      <w:r w:rsidRPr="00082F99">
        <w:rPr>
          <w:rFonts w:ascii="Times New Roman" w:hAnsi="Times New Roman"/>
          <w:sz w:val="24"/>
          <w:szCs w:val="24"/>
        </w:rPr>
        <w:t xml:space="preserve"> são as variáveis utilizadas</w:t>
      </w:r>
      <w:r w:rsidR="004F6C68" w:rsidRPr="00082F99">
        <w:rPr>
          <w:rFonts w:ascii="Times New Roman" w:hAnsi="Times New Roman"/>
          <w:sz w:val="24"/>
          <w:szCs w:val="24"/>
        </w:rPr>
        <w:t>,</w:t>
      </w:r>
      <w:r w:rsidRPr="00082F99">
        <w:rPr>
          <w:rFonts w:ascii="Times New Roman" w:hAnsi="Times New Roman"/>
          <w:sz w:val="24"/>
          <w:szCs w:val="24"/>
        </w:rPr>
        <w:t xml:space="preserve"> </w:t>
      </w:r>
      <m:oMath>
        <m:r>
          <w:rPr>
            <w:rFonts w:ascii="Cambria Math" w:hAnsi="Cambria Math"/>
            <w:sz w:val="24"/>
            <w:szCs w:val="24"/>
          </w:rPr>
          <m:t>ε</m:t>
        </m:r>
      </m:oMath>
      <w:r w:rsidRPr="00082F99">
        <w:rPr>
          <w:rFonts w:ascii="Times New Roman" w:hAnsi="Times New Roman"/>
          <w:sz w:val="24"/>
          <w:szCs w:val="24"/>
        </w:rPr>
        <w:t>i corresponde ao erro aleatório os quais representam desvios entre os valores observados e preditos.</w:t>
      </w:r>
    </w:p>
    <w:p w14:paraId="3ED66868" w14:textId="1E5BD85F" w:rsidR="006C4736" w:rsidRPr="00082F99" w:rsidRDefault="00E570F7" w:rsidP="00082F99">
      <w:pPr>
        <w:spacing w:after="0" w:line="360" w:lineRule="auto"/>
        <w:ind w:firstLine="720"/>
        <w:jc w:val="both"/>
        <w:rPr>
          <w:rFonts w:ascii="Times New Roman" w:hAnsi="Times New Roman"/>
          <w:sz w:val="24"/>
          <w:szCs w:val="24"/>
        </w:rPr>
      </w:pPr>
      <w:r w:rsidRPr="00082F99">
        <w:rPr>
          <w:rFonts w:ascii="Times New Roman" w:hAnsi="Times New Roman"/>
          <w:sz w:val="24"/>
          <w:szCs w:val="24"/>
        </w:rPr>
        <w:t xml:space="preserve">Bruce </w:t>
      </w:r>
      <w:r w:rsidR="00C84101" w:rsidRPr="00082F99">
        <w:rPr>
          <w:rFonts w:ascii="Times New Roman" w:hAnsi="Times New Roman"/>
          <w:sz w:val="24"/>
          <w:szCs w:val="24"/>
        </w:rPr>
        <w:t xml:space="preserve">e Bruce </w:t>
      </w:r>
      <w:r w:rsidRPr="00082F99">
        <w:rPr>
          <w:rFonts w:ascii="Times New Roman" w:hAnsi="Times New Roman"/>
          <w:sz w:val="24"/>
          <w:szCs w:val="24"/>
        </w:rPr>
        <w:t>(2017) afirma</w:t>
      </w:r>
      <w:r w:rsidR="00C84101" w:rsidRPr="00082F99">
        <w:rPr>
          <w:rFonts w:ascii="Times New Roman" w:hAnsi="Times New Roman"/>
          <w:sz w:val="24"/>
          <w:szCs w:val="24"/>
        </w:rPr>
        <w:t>m</w:t>
      </w:r>
      <w:r w:rsidRPr="00082F99">
        <w:rPr>
          <w:rFonts w:ascii="Times New Roman" w:hAnsi="Times New Roman"/>
          <w:sz w:val="24"/>
          <w:szCs w:val="24"/>
        </w:rPr>
        <w:t xml:space="preserve"> que o intuito</w:t>
      </w:r>
      <w:r w:rsidR="004B3140" w:rsidRPr="00082F99">
        <w:rPr>
          <w:rFonts w:ascii="Times New Roman" w:hAnsi="Times New Roman"/>
          <w:sz w:val="24"/>
          <w:szCs w:val="24"/>
        </w:rPr>
        <w:t xml:space="preserve"> </w:t>
      </w:r>
      <w:r w:rsidRPr="00082F99">
        <w:rPr>
          <w:rFonts w:ascii="Times New Roman" w:hAnsi="Times New Roman"/>
          <w:sz w:val="24"/>
          <w:szCs w:val="24"/>
        </w:rPr>
        <w:t>d</w:t>
      </w:r>
      <w:r w:rsidR="004B3140" w:rsidRPr="00082F99">
        <w:rPr>
          <w:rFonts w:ascii="Times New Roman" w:hAnsi="Times New Roman"/>
          <w:sz w:val="24"/>
          <w:szCs w:val="24"/>
        </w:rPr>
        <w:t xml:space="preserve">esse modelo é </w:t>
      </w:r>
      <w:r w:rsidRPr="00082F99">
        <w:rPr>
          <w:rFonts w:ascii="Times New Roman" w:hAnsi="Times New Roman"/>
          <w:sz w:val="24"/>
          <w:szCs w:val="24"/>
        </w:rPr>
        <w:t>estimar</w:t>
      </w:r>
      <w:r w:rsidR="004B3140" w:rsidRPr="00082F99">
        <w:rPr>
          <w:rFonts w:ascii="Times New Roman" w:hAnsi="Times New Roman"/>
          <w:sz w:val="24"/>
          <w:szCs w:val="24"/>
        </w:rPr>
        <w:t xml:space="preserve"> os coeficientes que </w:t>
      </w:r>
      <w:proofErr w:type="gramStart"/>
      <w:r w:rsidR="004B3140" w:rsidRPr="00082F99">
        <w:rPr>
          <w:rFonts w:ascii="Times New Roman" w:hAnsi="Times New Roman"/>
          <w:sz w:val="24"/>
          <w:szCs w:val="24"/>
        </w:rPr>
        <w:t>ajust</w:t>
      </w:r>
      <w:r w:rsidR="00D512DB" w:rsidRPr="00082F99">
        <w:rPr>
          <w:rFonts w:ascii="Times New Roman" w:hAnsi="Times New Roman"/>
          <w:sz w:val="24"/>
          <w:szCs w:val="24"/>
        </w:rPr>
        <w:t>a</w:t>
      </w:r>
      <w:r w:rsidR="004B3140" w:rsidRPr="00082F99">
        <w:rPr>
          <w:rFonts w:ascii="Times New Roman" w:hAnsi="Times New Roman"/>
          <w:sz w:val="24"/>
          <w:szCs w:val="24"/>
        </w:rPr>
        <w:t>m-se</w:t>
      </w:r>
      <w:proofErr w:type="gramEnd"/>
      <w:r w:rsidR="004B3140" w:rsidRPr="00082F99">
        <w:rPr>
          <w:rFonts w:ascii="Times New Roman" w:hAnsi="Times New Roman"/>
          <w:sz w:val="24"/>
          <w:szCs w:val="24"/>
        </w:rPr>
        <w:t xml:space="preserve"> à amostra de treino, entendam os padrões e tornem-se uma equação representativa do fenômeno </w:t>
      </w:r>
      <w:r w:rsidR="009660C7" w:rsidRPr="00082F99">
        <w:rPr>
          <w:rFonts w:ascii="Times New Roman" w:hAnsi="Times New Roman"/>
          <w:sz w:val="24"/>
          <w:szCs w:val="24"/>
        </w:rPr>
        <w:t>desejado</w:t>
      </w:r>
      <w:r w:rsidR="004B3140" w:rsidRPr="00082F99">
        <w:rPr>
          <w:rFonts w:ascii="Times New Roman" w:hAnsi="Times New Roman"/>
          <w:sz w:val="24"/>
          <w:szCs w:val="24"/>
        </w:rPr>
        <w:t>.</w:t>
      </w:r>
      <w:r w:rsidRPr="00082F99">
        <w:rPr>
          <w:rFonts w:ascii="Times New Roman" w:hAnsi="Times New Roman"/>
          <w:sz w:val="24"/>
          <w:szCs w:val="24"/>
        </w:rPr>
        <w:t xml:space="preserve"> Em outras palavras, “estimar o quanto Y mudará quando X mudar em determinada quantidade”.</w:t>
      </w:r>
      <w:r w:rsidR="006C4736" w:rsidRPr="00082F99">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054DF682" w:rsidR="006C4736" w:rsidRPr="006C4736" w:rsidRDefault="006C4736" w:rsidP="004D1263">
      <w:pPr>
        <w:pStyle w:val="LegendadeFiguras"/>
        <w:rPr>
          <w:iCs/>
        </w:rPr>
      </w:pPr>
      <w:r w:rsidRPr="006C4736">
        <w:rPr>
          <w:iCs/>
        </w:rPr>
        <w:t xml:space="preserve">Figura </w:t>
      </w:r>
      <w:r w:rsidR="004F5E5B">
        <w:rPr>
          <w:iCs/>
        </w:rPr>
        <w:t>5</w:t>
      </w:r>
      <w:r w:rsidRPr="006C4736">
        <w:rPr>
          <w:iCs/>
        </w:rPr>
        <w:t xml:space="preserve">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6"/>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Pr="00082F99" w:rsidRDefault="0016483E"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Como a regressão linear possui variável dependente contínua, ela não pode ser utilizada para prever a classe de um indivíduo. Nesse âmbito, os estatísticos criaram a regressão logística, a qual é</w:t>
      </w:r>
      <w:r w:rsidR="004308D5" w:rsidRPr="00082F99">
        <w:rPr>
          <w:rFonts w:ascii="Times New Roman" w:hAnsi="Times New Roman"/>
          <w:sz w:val="24"/>
          <w:szCs w:val="24"/>
        </w:rPr>
        <w:t xml:space="preserve"> uma extensão da regressão linear, adaptada para lidar com problemas em que a variável de </w:t>
      </w:r>
      <w:r w:rsidR="00CA6C80" w:rsidRPr="00082F99">
        <w:rPr>
          <w:rFonts w:ascii="Times New Roman" w:hAnsi="Times New Roman"/>
          <w:sz w:val="24"/>
          <w:szCs w:val="24"/>
        </w:rPr>
        <w:t xml:space="preserve">dependente </w:t>
      </w:r>
      <w:r w:rsidR="004308D5" w:rsidRPr="00082F99">
        <w:rPr>
          <w:rFonts w:ascii="Times New Roman" w:hAnsi="Times New Roman"/>
          <w:sz w:val="24"/>
          <w:szCs w:val="24"/>
        </w:rPr>
        <w:t>é categórica</w:t>
      </w:r>
      <w:r w:rsidRPr="00082F99">
        <w:rPr>
          <w:rFonts w:ascii="Times New Roman" w:hAnsi="Times New Roman"/>
          <w:sz w:val="24"/>
          <w:szCs w:val="24"/>
        </w:rPr>
        <w:t xml:space="preserve"> e </w:t>
      </w:r>
      <w:r w:rsidR="00CA6C80" w:rsidRPr="00082F99">
        <w:rPr>
          <w:rFonts w:ascii="Times New Roman" w:hAnsi="Times New Roman"/>
          <w:sz w:val="24"/>
          <w:szCs w:val="24"/>
        </w:rPr>
        <w:t>sua</w:t>
      </w:r>
      <w:r w:rsidRPr="00082F99">
        <w:rPr>
          <w:rFonts w:ascii="Times New Roman" w:hAnsi="Times New Roman"/>
          <w:sz w:val="24"/>
          <w:szCs w:val="24"/>
        </w:rPr>
        <w:t xml:space="preserve"> distribuição</w:t>
      </w:r>
      <w:r w:rsidR="00CA6C80" w:rsidRPr="00082F99">
        <w:rPr>
          <w:rFonts w:ascii="Times New Roman" w:hAnsi="Times New Roman"/>
          <w:sz w:val="24"/>
          <w:szCs w:val="24"/>
        </w:rPr>
        <w:t xml:space="preserve"> </w:t>
      </w:r>
      <w:r w:rsidRPr="00082F99">
        <w:rPr>
          <w:rFonts w:ascii="Times New Roman" w:hAnsi="Times New Roman"/>
          <w:sz w:val="24"/>
          <w:szCs w:val="24"/>
        </w:rPr>
        <w:t>é uma distribuição de Bernoulli, como é o caso de eventos binários</w:t>
      </w:r>
      <w:r w:rsidR="004B3912" w:rsidRPr="00082F99">
        <w:rPr>
          <w:rFonts w:ascii="Times New Roman" w:hAnsi="Times New Roman"/>
          <w:sz w:val="24"/>
          <w:szCs w:val="24"/>
        </w:rPr>
        <w:t xml:space="preserve">. </w:t>
      </w:r>
      <w:r w:rsidR="00182887" w:rsidRPr="00082F99">
        <w:rPr>
          <w:rFonts w:ascii="Times New Roman" w:hAnsi="Times New Roman"/>
          <w:sz w:val="24"/>
          <w:szCs w:val="24"/>
        </w:rPr>
        <w:t xml:space="preserve"> </w:t>
      </w:r>
    </w:p>
    <w:p w14:paraId="7B2B36E6" w14:textId="55A5ACDB" w:rsidR="004B3912" w:rsidRPr="00082F99" w:rsidRDefault="004B3912"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No contexto de modelagem de risco de crédito, a variável dependente é uma variável binária que indica se um indivíduo é considerado um bom ou mau pagador. </w:t>
      </w:r>
      <w:r w:rsidR="00182887" w:rsidRPr="00082F99">
        <w:rPr>
          <w:rFonts w:ascii="Times New Roman" w:hAnsi="Times New Roman"/>
          <w:sz w:val="24"/>
          <w:szCs w:val="24"/>
        </w:rPr>
        <w:t>Dessa forma, ao definir-se a classe positiva como 1 e a negativa como 0, a variável dependente será a probabilidade da instância de pertencer a classe 1.</w:t>
      </w:r>
      <w:r w:rsidRPr="00082F99">
        <w:rPr>
          <w:rFonts w:ascii="Times New Roman" w:hAnsi="Times New Roman"/>
          <w:sz w:val="24"/>
          <w:szCs w:val="24"/>
        </w:rPr>
        <w:t xml:space="preserve"> </w:t>
      </w:r>
    </w:p>
    <w:p w14:paraId="14BE21F9" w14:textId="1EFBC290" w:rsidR="00E770DA" w:rsidRPr="00082F99" w:rsidRDefault="0023095B"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Para que isso ocorre, necessita-se de uma forma</w:t>
      </w:r>
      <w:r w:rsidR="00E770DA" w:rsidRPr="00082F99">
        <w:rPr>
          <w:rFonts w:ascii="Times New Roman" w:hAnsi="Times New Roman"/>
          <w:sz w:val="24"/>
          <w:szCs w:val="24"/>
        </w:rPr>
        <w:t xml:space="preserve"> </w:t>
      </w:r>
      <w:r w:rsidRPr="00082F99">
        <w:rPr>
          <w:rFonts w:ascii="Times New Roman" w:hAnsi="Times New Roman"/>
          <w:sz w:val="24"/>
          <w:szCs w:val="24"/>
        </w:rPr>
        <w:t>capaz de transformar</w:t>
      </w:r>
      <w:r w:rsidR="00E770DA" w:rsidRPr="00082F99">
        <w:rPr>
          <w:rFonts w:ascii="Times New Roman" w:hAnsi="Times New Roman"/>
          <w:sz w:val="24"/>
          <w:szCs w:val="24"/>
        </w:rPr>
        <w:t xml:space="preserve"> uma variável dependente contínua</w:t>
      </w:r>
      <w:r w:rsidR="00AA4938" w:rsidRPr="00082F99">
        <w:rPr>
          <w:rFonts w:ascii="Times New Roman" w:hAnsi="Times New Roman"/>
          <w:sz w:val="24"/>
          <w:szCs w:val="24"/>
        </w:rPr>
        <w:t xml:space="preserve"> contida</w:t>
      </w:r>
      <w:r w:rsidR="00E770DA" w:rsidRPr="00082F99">
        <w:rPr>
          <w:rFonts w:ascii="Times New Roman" w:hAnsi="Times New Roman"/>
          <w:sz w:val="24"/>
          <w:szCs w:val="24"/>
        </w:rPr>
        <w:t xml:space="preserve"> no intervalo [-∞, ∞] para uma variável categórica binária </w:t>
      </w:r>
      <w:r w:rsidR="00AA4938" w:rsidRPr="00082F99">
        <w:rPr>
          <w:rFonts w:ascii="Times New Roman" w:hAnsi="Times New Roman"/>
          <w:sz w:val="24"/>
          <w:szCs w:val="24"/>
        </w:rPr>
        <w:t xml:space="preserve">contida </w:t>
      </w:r>
      <w:r w:rsidR="00AA4938" w:rsidRPr="00082F99">
        <w:rPr>
          <w:rFonts w:ascii="Times New Roman" w:hAnsi="Times New Roman"/>
          <w:sz w:val="24"/>
          <w:szCs w:val="24"/>
        </w:rPr>
        <w:lastRenderedPageBreak/>
        <w:t>no intervalo [0,1]</w:t>
      </w:r>
      <w:r w:rsidRPr="00082F99">
        <w:rPr>
          <w:rFonts w:ascii="Times New Roman" w:hAnsi="Times New Roman"/>
          <w:sz w:val="24"/>
          <w:szCs w:val="24"/>
        </w:rPr>
        <w:t xml:space="preserve">. A função responsável </w:t>
      </w:r>
      <w:r w:rsidR="00A74238" w:rsidRPr="00082F99">
        <w:rPr>
          <w:rFonts w:ascii="Times New Roman" w:hAnsi="Times New Roman"/>
          <w:sz w:val="24"/>
          <w:szCs w:val="24"/>
        </w:rPr>
        <w:t xml:space="preserve">por transformar valores contínuos em termos de probabilidade </w:t>
      </w:r>
      <w:r w:rsidR="0070583A" w:rsidRPr="00082F99">
        <w:rPr>
          <w:rFonts w:ascii="Times New Roman" w:hAnsi="Times New Roman"/>
          <w:sz w:val="24"/>
          <w:szCs w:val="24"/>
        </w:rPr>
        <w:t xml:space="preserve">é a </w:t>
      </w:r>
      <w:r w:rsidR="00E770DA" w:rsidRPr="00082F99">
        <w:rPr>
          <w:rFonts w:ascii="Times New Roman" w:hAnsi="Times New Roman"/>
          <w:sz w:val="24"/>
          <w:szCs w:val="24"/>
        </w:rPr>
        <w:t xml:space="preserve">Função </w:t>
      </w:r>
      <w:proofErr w:type="spellStart"/>
      <w:r w:rsidR="00E770DA"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a qual é uma transformação não-linear. Dessa forma, após a aplicação da </w:t>
      </w:r>
      <w:proofErr w:type="spellStart"/>
      <w:r w:rsidR="00ED32A2"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na equação a Regressão Linear, tem-se a equação da regressão logística</w:t>
      </w:r>
      <w:r w:rsidR="00E770DA" w:rsidRPr="00082F99">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23D3BC74" w14:textId="77777777" w:rsidR="00082F99" w:rsidRDefault="00A055E9" w:rsidP="00082F99">
      <w:pPr>
        <w:spacing w:after="0" w:line="360" w:lineRule="auto"/>
        <w:jc w:val="both"/>
        <w:rPr>
          <w:rFonts w:ascii="Times New Roman" w:hAnsi="Times New Roman"/>
          <w:sz w:val="24"/>
          <w:szCs w:val="24"/>
        </w:rPr>
      </w:pPr>
      <w:r w:rsidRPr="00082F99">
        <w:rPr>
          <w:rFonts w:ascii="Times New Roman" w:hAnsi="Times New Roman"/>
          <w:sz w:val="24"/>
          <w:szCs w:val="24"/>
        </w:rPr>
        <w:t>sendo assim</w:t>
      </w:r>
      <w:r w:rsidR="00A45FD5" w:rsidRPr="00082F99">
        <w:rPr>
          <w:rFonts w:ascii="Times New Roman" w:hAnsi="Times New Roman"/>
          <w:sz w:val="24"/>
          <w:szCs w:val="24"/>
        </w:rPr>
        <w:t xml:space="preserve"> possível </w:t>
      </w:r>
      <w:r w:rsidRPr="00082F99">
        <w:rPr>
          <w:rFonts w:ascii="Times New Roman" w:hAnsi="Times New Roman"/>
          <w:sz w:val="24"/>
          <w:szCs w:val="24"/>
        </w:rPr>
        <w:t>estabelecer uma probabilidade de corte</w:t>
      </w:r>
      <w:r w:rsidR="00A45FD5" w:rsidRPr="00082F99">
        <w:rPr>
          <w:rFonts w:ascii="Times New Roman" w:hAnsi="Times New Roman"/>
          <w:sz w:val="24"/>
          <w:szCs w:val="24"/>
        </w:rPr>
        <w:t xml:space="preserve"> </w:t>
      </w:r>
      <w:r w:rsidRPr="00082F99">
        <w:rPr>
          <w:rFonts w:ascii="Times New Roman" w:hAnsi="Times New Roman"/>
          <w:sz w:val="24"/>
          <w:szCs w:val="24"/>
        </w:rPr>
        <w:t xml:space="preserve">para a classe de interesse acima da qual considera-se um registro como pertence àquela classe, ou, em outras palavras, </w:t>
      </w:r>
      <w:r w:rsidR="00A45FD5" w:rsidRPr="00082F99">
        <w:rPr>
          <w:rFonts w:ascii="Times New Roman" w:hAnsi="Times New Roman"/>
          <w:sz w:val="24"/>
          <w:szCs w:val="24"/>
        </w:rPr>
        <w:t xml:space="preserve">para definir </w:t>
      </w:r>
      <w:r w:rsidR="00216950" w:rsidRPr="00082F99">
        <w:rPr>
          <w:rFonts w:ascii="Times New Roman" w:hAnsi="Times New Roman"/>
          <w:sz w:val="24"/>
          <w:szCs w:val="24"/>
        </w:rPr>
        <w:t>os limites de separação entre</w:t>
      </w:r>
      <w:r w:rsidR="00A45FD5" w:rsidRPr="00082F99">
        <w:rPr>
          <w:rFonts w:ascii="Times New Roman" w:hAnsi="Times New Roman"/>
          <w:sz w:val="24"/>
          <w:szCs w:val="24"/>
        </w:rPr>
        <w:t xml:space="preserve"> um bom </w:t>
      </w:r>
      <w:r w:rsidR="00216950" w:rsidRPr="00082F99">
        <w:rPr>
          <w:rFonts w:ascii="Times New Roman" w:hAnsi="Times New Roman"/>
          <w:sz w:val="24"/>
          <w:szCs w:val="24"/>
        </w:rPr>
        <w:t>e</w:t>
      </w:r>
      <w:r w:rsidR="00A45FD5" w:rsidRPr="00082F99">
        <w:rPr>
          <w:rFonts w:ascii="Times New Roman" w:hAnsi="Times New Roman"/>
          <w:sz w:val="24"/>
          <w:szCs w:val="24"/>
        </w:rPr>
        <w:t xml:space="preserve"> mau pagador.</w:t>
      </w:r>
    </w:p>
    <w:p w14:paraId="79E58265" w14:textId="5132C59B" w:rsidR="00E770DA" w:rsidRPr="007400C6" w:rsidRDefault="0023095B"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Pr="00082F99" w:rsidRDefault="00653756"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Os coeficientes estimados na regressão logística representam</w:t>
      </w:r>
      <w:r w:rsidR="0006213A" w:rsidRPr="00082F99">
        <w:rPr>
          <w:rFonts w:ascii="Times New Roman" w:hAnsi="Times New Roman"/>
          <w:sz w:val="24"/>
          <w:szCs w:val="24"/>
        </w:rPr>
        <w:t xml:space="preserve"> a </w:t>
      </w:r>
      <w:r w:rsidRPr="00082F99">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sidRPr="00082F99">
        <w:rPr>
          <w:rFonts w:ascii="Times New Roman" w:hAnsi="Times New Roman"/>
          <w:sz w:val="24"/>
          <w:szCs w:val="24"/>
        </w:rPr>
        <w:t>representam a contribuição relativa de cada variável na previsão da probabilidade da classe e indicam</w:t>
      </w:r>
      <w:r w:rsidRPr="00082F99">
        <w:rPr>
          <w:rFonts w:ascii="Times New Roman" w:hAnsi="Times New Roman"/>
          <w:sz w:val="24"/>
          <w:szCs w:val="24"/>
        </w:rPr>
        <w:t xml:space="preserve"> como </w:t>
      </w:r>
      <w:r w:rsidR="00195876" w:rsidRPr="00082F99">
        <w:rPr>
          <w:rFonts w:ascii="Times New Roman" w:hAnsi="Times New Roman"/>
          <w:sz w:val="24"/>
          <w:szCs w:val="24"/>
        </w:rPr>
        <w:t xml:space="preserve">elas </w:t>
      </w:r>
      <w:r w:rsidRPr="00082F99">
        <w:rPr>
          <w:rFonts w:ascii="Times New Roman" w:hAnsi="Times New Roman"/>
          <w:sz w:val="24"/>
          <w:szCs w:val="24"/>
        </w:rPr>
        <w:t>afetam as chances de um indivíduo ser um mau pagador.</w:t>
      </w:r>
    </w:p>
    <w:p w14:paraId="2FB0FADE" w14:textId="7FB7449A"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6</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7"/>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09138405" w14:textId="77777777" w:rsidR="00082F99" w:rsidRDefault="005B0FF1" w:rsidP="00082F9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AD17A8B" w:rsidR="005B0FF1" w:rsidRPr="00082F99" w:rsidRDefault="00222BAF"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Bussab e Morettin (2017) expressam que a</w:t>
      </w:r>
      <w:r w:rsidR="00BC6A04" w:rsidRPr="00082F99">
        <w:rPr>
          <w:rFonts w:ascii="Times New Roman" w:hAnsi="Times New Roman"/>
          <w:sz w:val="24"/>
          <w:szCs w:val="24"/>
        </w:rPr>
        <w:t xml:space="preserve"> probabilidade condicional é um conceito importante na estatística o qual permite lidar com incertezas em situações de eventos dependentes</w:t>
      </w:r>
      <w:r w:rsidR="00D830DA" w:rsidRPr="00082F99">
        <w:rPr>
          <w:rFonts w:ascii="Times New Roman" w:hAnsi="Times New Roman"/>
          <w:sz w:val="24"/>
          <w:szCs w:val="24"/>
        </w:rPr>
        <w:t xml:space="preserve">. Nesse âmbito, o Teorema de </w:t>
      </w:r>
      <w:proofErr w:type="spellStart"/>
      <w:r w:rsidR="00D830DA" w:rsidRPr="00082F99">
        <w:rPr>
          <w:rFonts w:ascii="Times New Roman" w:hAnsi="Times New Roman"/>
          <w:sz w:val="24"/>
          <w:szCs w:val="24"/>
        </w:rPr>
        <w:t>Bayes</w:t>
      </w:r>
      <w:proofErr w:type="spellEnd"/>
      <w:r w:rsidR="00D830DA" w:rsidRPr="00082F99">
        <w:rPr>
          <w:rFonts w:ascii="Times New Roman" w:hAnsi="Times New Roman"/>
          <w:sz w:val="24"/>
          <w:szCs w:val="24"/>
        </w:rPr>
        <w:t xml:space="preserve"> é um mecanismo </w:t>
      </w:r>
      <w:r w:rsidR="00BC6A04" w:rsidRPr="00082F99">
        <w:rPr>
          <w:rFonts w:ascii="Times New Roman" w:hAnsi="Times New Roman"/>
          <w:sz w:val="24"/>
          <w:szCs w:val="24"/>
        </w:rPr>
        <w:t xml:space="preserve">o qual descreve a forma de </w:t>
      </w:r>
      <w:r w:rsidR="00BC6A04" w:rsidRPr="00082F99">
        <w:rPr>
          <w:rFonts w:ascii="Times New Roman" w:hAnsi="Times New Roman"/>
          <w:sz w:val="24"/>
          <w:szCs w:val="24"/>
        </w:rPr>
        <w:lastRenderedPageBreak/>
        <w:t>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29D71355" w14:textId="77777777" w:rsidR="00082F99" w:rsidRDefault="0077187B" w:rsidP="00082F99">
      <w:pPr>
        <w:spacing w:after="0" w:line="360" w:lineRule="auto"/>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0E210A60" w14:textId="77777777" w:rsidR="00082F99" w:rsidRDefault="00AF505F"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1FBF6F64" w:rsidR="00A1795E" w:rsidRDefault="00A1795E" w:rsidP="00082F99">
      <w:pPr>
        <w:spacing w:after="0" w:line="360" w:lineRule="auto"/>
        <w:ind w:firstLine="36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24A995AA"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7</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8"/>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B050F4" w:rsidRDefault="000F691E" w:rsidP="00B56549">
      <w:pPr>
        <w:pStyle w:val="tituloR3"/>
        <w:spacing w:line="360" w:lineRule="auto"/>
        <w:ind w:firstLine="0"/>
        <w:rPr>
          <w:rFonts w:ascii="Times New Roman" w:hAnsi="Times New Roman" w:cs="Times New Roman"/>
          <w:i w:val="0"/>
          <w:iCs/>
          <w:sz w:val="20"/>
          <w:szCs w:val="20"/>
          <w:u w:val="none"/>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1A83BF3" w14:textId="77777777" w:rsidR="00082F99" w:rsidRDefault="00962196" w:rsidP="00082F99">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D642002" w14:textId="77777777" w:rsidR="00082F99" w:rsidRDefault="001D431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6CEBCEA9" w:rsidR="00B3789C" w:rsidRDefault="00133E54"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0AD0AC6" w:rsidR="00B3789C" w:rsidRPr="005354F6"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778EDB61" w:rsidR="00B3789C"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BF19B5" w:rsidR="00847E88" w:rsidRPr="003F3AC1" w:rsidRDefault="00847E88" w:rsidP="00FA5E2C">
      <w:pPr>
        <w:pStyle w:val="LegendadeFiguras"/>
        <w:ind w:firstLine="0"/>
        <w:rPr>
          <w:iCs/>
        </w:rPr>
      </w:pPr>
      <w:r w:rsidRPr="006C4736">
        <w:rPr>
          <w:iCs/>
        </w:rPr>
        <w:lastRenderedPageBreak/>
        <w:t xml:space="preserve">Figura </w:t>
      </w:r>
      <w:r w:rsidR="004F5E5B">
        <w:rPr>
          <w:iCs/>
        </w:rPr>
        <w:t>8</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858B3F1" w14:textId="77777777" w:rsidR="00082F99" w:rsidRDefault="000E3BA2" w:rsidP="00082F99">
      <w:pPr>
        <w:spacing w:after="0" w:line="360" w:lineRule="auto"/>
        <w:ind w:firstLine="36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são modelos amplamente utilizados, sendo talvez os mais famosos. Conhecidas pelo seu alto poder preditivo e fácil entendimento, esses algoritmos 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1D386A74" w:rsidR="000E3BA2" w:rsidRDefault="00F47F03" w:rsidP="00082F99">
      <w:pPr>
        <w:spacing w:after="0" w:line="360" w:lineRule="auto"/>
        <w:ind w:firstLine="36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130177DC" w:rsidR="007F36B1" w:rsidRPr="008D68E3" w:rsidRDefault="007F36B1" w:rsidP="00D612C8">
      <w:pPr>
        <w:pStyle w:val="LegendadeFiguras"/>
      </w:pPr>
      <w:r w:rsidRPr="006C4736">
        <w:rPr>
          <w:iCs/>
        </w:rPr>
        <w:lastRenderedPageBreak/>
        <w:t xml:space="preserve">Figura </w:t>
      </w:r>
      <w:r w:rsidR="004F5E5B">
        <w:rPr>
          <w:iCs/>
        </w:rPr>
        <w:t>9</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36E613A6" w14:textId="77777777" w:rsidR="00082F99" w:rsidRDefault="002A1F92" w:rsidP="00082F99">
      <w:pPr>
        <w:spacing w:after="0" w:line="360" w:lineRule="auto"/>
        <w:ind w:firstLine="36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523ADABB" w:rsidR="00C32107" w:rsidRDefault="00CC7864"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54C48392" w14:textId="77777777" w:rsidR="00082F99" w:rsidRDefault="00C32107"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457E6A1D" w:rsidR="00C32107" w:rsidRDefault="00141DBD" w:rsidP="00082F99">
      <w:pPr>
        <w:spacing w:after="0" w:line="360" w:lineRule="auto"/>
        <w:ind w:firstLine="360"/>
        <w:jc w:val="both"/>
        <w:rPr>
          <w:rFonts w:ascii="Times New Roman" w:hAnsi="Times New Roman"/>
          <w:sz w:val="24"/>
          <w:szCs w:val="24"/>
        </w:rPr>
      </w:pPr>
      <w:r>
        <w:rPr>
          <w:rFonts w:ascii="Times New Roman" w:hAnsi="Times New Roman"/>
          <w:sz w:val="24"/>
          <w:szCs w:val="24"/>
        </w:rPr>
        <w:t>Em relação a</w:t>
      </w:r>
      <w:r w:rsidR="00C32107">
        <w:rPr>
          <w:rFonts w:ascii="Times New Roman" w:hAnsi="Times New Roman"/>
          <w:sz w:val="24"/>
          <w:szCs w:val="24"/>
        </w:rPr>
        <w:t xml:space="preserve"> Entropia</w:t>
      </w:r>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24859F6A" w:rsidR="001443D5" w:rsidRDefault="001443D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5EB66298" w:rsidR="005E1481" w:rsidRDefault="005E1481" w:rsidP="00082F9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822DC">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Pr>
          <w:rFonts w:ascii="Times New Roman" w:hAnsi="Times New Roman"/>
          <w:sz w:val="24"/>
          <w:szCs w:val="24"/>
        </w:rPr>
        <w:t>resultados, sendo a</w:t>
      </w:r>
      <w:r w:rsidR="0038032D">
        <w:rPr>
          <w:rFonts w:ascii="Times New Roman" w:hAnsi="Times New Roman"/>
          <w:sz w:val="24"/>
          <w:szCs w:val="24"/>
        </w:rPr>
        <w:t xml:space="preserve"> mais famosa denomina</w:t>
      </w:r>
      <w:r>
        <w:rPr>
          <w:rFonts w:ascii="Times New Roman" w:hAnsi="Times New Roman"/>
          <w:sz w:val="24"/>
          <w:szCs w:val="24"/>
        </w:rPr>
        <w:t>da como</w:t>
      </w:r>
      <w:r w:rsidR="0038032D">
        <w:rPr>
          <w:rFonts w:ascii="Times New Roman" w:hAnsi="Times New Roman"/>
          <w:sz w:val="24"/>
          <w:szCs w:val="24"/>
        </w:rPr>
        <w:t xml:space="preserve"> Ensemble</w:t>
      </w:r>
      <w:r>
        <w:rPr>
          <w:rFonts w:ascii="Times New Roman" w:hAnsi="Times New Roman"/>
          <w:sz w:val="24"/>
          <w:szCs w:val="24"/>
        </w:rPr>
        <w:t xml:space="preserve">. </w:t>
      </w:r>
      <w:r w:rsidR="00E120CC">
        <w:rPr>
          <w:rFonts w:ascii="Times New Roman" w:hAnsi="Times New Roman"/>
          <w:sz w:val="24"/>
          <w:szCs w:val="24"/>
        </w:rPr>
        <w:t>Métodos Ensemble são projetos para combinarem</w:t>
      </w:r>
      <w:r>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Pr>
          <w:rFonts w:ascii="Times New Roman" w:hAnsi="Times New Roman"/>
          <w:sz w:val="24"/>
          <w:szCs w:val="24"/>
        </w:rPr>
        <w:t xml:space="preserve">, assegura </w:t>
      </w:r>
      <w:proofErr w:type="spellStart"/>
      <w:r>
        <w:rPr>
          <w:rFonts w:ascii="Times New Roman" w:hAnsi="Times New Roman"/>
          <w:sz w:val="24"/>
          <w:szCs w:val="24"/>
        </w:rPr>
        <w:t>Géron</w:t>
      </w:r>
      <w:proofErr w:type="spellEnd"/>
      <w:r>
        <w:rPr>
          <w:rFonts w:ascii="Times New Roman" w:hAnsi="Times New Roman"/>
          <w:sz w:val="24"/>
          <w:szCs w:val="24"/>
        </w:rPr>
        <w:t xml:space="preserve"> (2019). Há três tipos de métodos de Ensemble: </w:t>
      </w:r>
      <w:proofErr w:type="spellStart"/>
      <w:r>
        <w:rPr>
          <w:rFonts w:ascii="Times New Roman" w:hAnsi="Times New Roman"/>
          <w:sz w:val="24"/>
          <w:szCs w:val="24"/>
        </w:rPr>
        <w:t>Bagging</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e </w:t>
      </w:r>
      <w:proofErr w:type="spellStart"/>
      <w:r>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0D447B27" w:rsidR="00780A41" w:rsidRPr="00780A41" w:rsidRDefault="00780A41" w:rsidP="007A6DD2">
      <w:pPr>
        <w:pStyle w:val="LegendadeFiguras"/>
        <w:rPr>
          <w:iCs/>
        </w:rPr>
      </w:pPr>
      <w:r w:rsidRPr="006C4736">
        <w:rPr>
          <w:iCs/>
        </w:rPr>
        <w:t xml:space="preserve">Figura </w:t>
      </w:r>
      <w:r>
        <w:rPr>
          <w:iCs/>
        </w:rPr>
        <w:t>1</w:t>
      </w:r>
      <w:r w:rsidR="004F5E5B">
        <w:rPr>
          <w:iCs/>
        </w:rPr>
        <w:t>0</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2FCF96F8" w:rsidR="00460225" w:rsidRDefault="00780A41"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Morettin e Singer (2021) alegam que a técnica de </w:t>
      </w:r>
      <w:proofErr w:type="spellStart"/>
      <w:r>
        <w:rPr>
          <w:rFonts w:ascii="Times New Roman" w:hAnsi="Times New Roman"/>
          <w:sz w:val="24"/>
          <w:szCs w:val="24"/>
        </w:rPr>
        <w:t>Bagging</w:t>
      </w:r>
      <w:proofErr w:type="spellEnd"/>
      <w:r>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w:t>
      </w:r>
      <w:r w:rsidR="007A5F26">
        <w:rPr>
          <w:rFonts w:ascii="Times New Roman" w:hAnsi="Times New Roman"/>
          <w:sz w:val="24"/>
          <w:szCs w:val="24"/>
        </w:rPr>
        <w:lastRenderedPageBreak/>
        <w:t>elementos possuem a mesma probabilidade de serem selecionadas. E</w:t>
      </w:r>
      <w:r>
        <w:rPr>
          <w:rFonts w:ascii="Times New Roman" w:hAnsi="Times New Roman"/>
          <w:sz w:val="24"/>
          <w:szCs w:val="24"/>
        </w:rPr>
        <w:t>m casos de classificação, a classe final será àquela com maior ocorrência entre os diversos preditores.</w:t>
      </w:r>
    </w:p>
    <w:p w14:paraId="2F793C3D" w14:textId="2C30B819"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68EE939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que representam a diferença entre as probabilidades a priori e a probabilidade a posteriori</w:t>
      </w:r>
      <w:r w:rsidR="00613838">
        <w:rPr>
          <w:rFonts w:ascii="Times New Roman" w:hAnsi="Times New Roman"/>
          <w:sz w:val="24"/>
          <w:szCs w:val="24"/>
        </w:rPr>
        <w:t xml:space="preserve">. </w:t>
      </w:r>
    </w:p>
    <w:p w14:paraId="27D146E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2BC78221" w14:textId="0B3C6A93" w:rsidR="002435CD" w:rsidRDefault="002435CD"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cálculo dos resíduos citados acima é realizado a partir de uma função de custo denominada </w:t>
      </w:r>
      <w:proofErr w:type="spellStart"/>
      <w:r w:rsidRPr="00613838">
        <w:rPr>
          <w:rFonts w:ascii="Times New Roman" w:hAnsi="Times New Roman"/>
          <w:i/>
          <w:iCs/>
          <w:sz w:val="24"/>
          <w:szCs w:val="24"/>
        </w:rPr>
        <w:t>LogLoss</w:t>
      </w:r>
      <w:proofErr w:type="spellEnd"/>
      <w:r>
        <w:rPr>
          <w:rFonts w:ascii="Times New Roman" w:hAnsi="Times New Roman"/>
          <w:sz w:val="24"/>
          <w:szCs w:val="24"/>
        </w:rPr>
        <w:t>, a qual é representada pela equação a seguir:</w:t>
      </w:r>
    </w:p>
    <w:p w14:paraId="5DD13E96" w14:textId="512E20A5" w:rsidR="002435CD" w:rsidRPr="002435CD" w:rsidRDefault="002435CD" w:rsidP="002435CD">
      <w:pPr>
        <w:spacing w:after="0" w:line="360" w:lineRule="auto"/>
        <w:ind w:firstLine="720"/>
        <w:jc w:val="both"/>
        <w:rPr>
          <w:rFonts w:ascii="Times New Roman" w:hAnsi="Times New Roman"/>
          <w:sz w:val="24"/>
          <w:szCs w:val="24"/>
        </w:rPr>
      </w:pPr>
      <m:oMathPara>
        <m:oMath>
          <m:r>
            <w:rPr>
              <w:rFonts w:ascii="Cambria Math" w:hAnsi="Cambria Math"/>
              <w:sz w:val="24"/>
              <w:szCs w:val="24"/>
            </w:rPr>
            <w:lastRenderedPageBreak/>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line="360" w:lineRule="auto"/>
        <w:jc w:val="both"/>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212D3769" w14:textId="77777777" w:rsidR="00AF0DF2" w:rsidRPr="002435CD" w:rsidRDefault="00AF0DF2" w:rsidP="00AF0DF2">
      <w:pPr>
        <w:spacing w:after="0" w:line="360" w:lineRule="auto"/>
        <w:jc w:val="both"/>
        <w:rPr>
          <w:rFonts w:ascii="Times New Roman" w:hAnsi="Times New Roman"/>
          <w:sz w:val="24"/>
          <w:szCs w:val="24"/>
        </w:rPr>
      </w:pPr>
    </w:p>
    <w:p w14:paraId="58BFB719" w14:textId="77777777" w:rsidR="002435CD" w:rsidRDefault="002435CD" w:rsidP="002435CD">
      <w:pPr>
        <w:spacing w:after="0" w:line="360" w:lineRule="auto"/>
        <w:jc w:val="both"/>
        <w:rPr>
          <w:rFonts w:ascii="Times New Roman" w:hAnsi="Times New Roman"/>
          <w:sz w:val="24"/>
          <w:szCs w:val="24"/>
        </w:rPr>
      </w:pPr>
    </w:p>
    <w:p w14:paraId="7EC98E50" w14:textId="58CBC04F" w:rsidR="00CA76B5" w:rsidRPr="00CA76B5" w:rsidRDefault="00CA76B5" w:rsidP="00D612C8">
      <w:pPr>
        <w:pStyle w:val="LegendadeFiguras"/>
        <w:rPr>
          <w:iCs/>
        </w:rPr>
      </w:pPr>
      <w:r w:rsidRPr="006C4736">
        <w:rPr>
          <w:iCs/>
        </w:rPr>
        <w:t xml:space="preserve">Figura </w:t>
      </w:r>
      <w:r>
        <w:rPr>
          <w:iCs/>
        </w:rPr>
        <w:t>1</w:t>
      </w:r>
      <w:r w:rsidR="001C5BEA">
        <w:rPr>
          <w:iCs/>
        </w:rPr>
        <w:t>2</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6D3DA992" w14:textId="77777777" w:rsidR="002B64A4" w:rsidRPr="002F3A7B" w:rsidRDefault="002B64A4" w:rsidP="00BB0006">
      <w:pPr>
        <w:pStyle w:val="tituloR3"/>
        <w:spacing w:line="360" w:lineRule="auto"/>
        <w:ind w:firstLine="0"/>
        <w:rPr>
          <w:rFonts w:ascii="Times New Roman" w:hAnsi="Times New Roman" w:cs="Times New Roman"/>
          <w:sz w:val="20"/>
          <w:szCs w:val="20"/>
          <w:u w:val="none"/>
          <w:lang w:val="en-US"/>
        </w:rPr>
      </w:pPr>
    </w:p>
    <w:p w14:paraId="79BFC6BC" w14:textId="4855106B" w:rsidR="00277879" w:rsidRPr="00931982" w:rsidRDefault="004D1263" w:rsidP="00931982">
      <w:pPr>
        <w:pStyle w:val="tituloR3"/>
        <w:numPr>
          <w:ilvl w:val="1"/>
          <w:numId w:val="27"/>
        </w:numPr>
        <w:rPr>
          <w:rFonts w:ascii="Times New Roman" w:hAnsi="Times New Roman" w:cs="Times New Roman"/>
          <w:b/>
          <w:bCs/>
          <w:i w:val="0"/>
          <w:iCs/>
          <w:u w:val="none"/>
        </w:rPr>
      </w:pPr>
      <w:r w:rsidRPr="00931982">
        <w:rPr>
          <w:rFonts w:ascii="Times New Roman" w:hAnsi="Times New Roman" w:cs="Times New Roman"/>
          <w:b/>
          <w:bCs/>
          <w:i w:val="0"/>
          <w:iCs/>
          <w:u w:val="none"/>
        </w:rPr>
        <w:t xml:space="preserve">Métricas de Avaliação </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lastRenderedPageBreak/>
        <w:t>Matriz de Confusão</w:t>
      </w:r>
    </w:p>
    <w:p w14:paraId="6D1E46FC"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7E217DBB"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42958BD0" w:rsidR="0093301D"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06349ECB"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3</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24"/>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1243BC8E" w14:textId="77777777" w:rsidR="00B20D20" w:rsidRPr="002833D5" w:rsidRDefault="00B20D20" w:rsidP="0093301D">
      <w:pPr>
        <w:spacing w:after="0" w:line="360" w:lineRule="auto"/>
        <w:ind w:firstLine="720"/>
        <w:jc w:val="both"/>
        <w:rPr>
          <w:rFonts w:ascii="Times New Roman" w:hAnsi="Times New Roman"/>
          <w:sz w:val="24"/>
          <w:szCs w:val="24"/>
          <w:lang w:val="en-US"/>
        </w:rPr>
      </w:pPr>
    </w:p>
    <w:p w14:paraId="0E900896"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Um Verdadeiro Negativo (VN) refere-se aos casos em que o modelo previu corretamente uma instância como pertencente à classe negativa e de fato ela pertence à classe negativa, ou seja, o cliente é adimplente e o modelo afirma que ele pagará o empréstimo.</w:t>
      </w:r>
    </w:p>
    <w:p w14:paraId="08B7D73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5862A77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77DA7AF5"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w:t>
      </w:r>
      <w:r w:rsidR="00D271FB">
        <w:rPr>
          <w:rFonts w:ascii="Times New Roman" w:hAnsi="Times New Roman"/>
          <w:sz w:val="24"/>
          <w:szCs w:val="24"/>
        </w:rPr>
        <w:t xml:space="preserve">não </w:t>
      </w:r>
      <w:r>
        <w:rPr>
          <w:rFonts w:ascii="Times New Roman" w:hAnsi="Times New Roman"/>
          <w:sz w:val="24"/>
          <w:szCs w:val="24"/>
        </w:rPr>
        <w:t>pagará o empréstimo.</w:t>
      </w:r>
    </w:p>
    <w:p w14:paraId="6422F549" w14:textId="2DDC4F49" w:rsidR="0093301D" w:rsidRDefault="001A0A48"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A seguir, conforme Bruce e Bruce (2017), Laredo (2010) e </w:t>
      </w:r>
      <w:proofErr w:type="spellStart"/>
      <w:r>
        <w:rPr>
          <w:rFonts w:ascii="Times New Roman" w:hAnsi="Times New Roman"/>
          <w:sz w:val="24"/>
          <w:szCs w:val="24"/>
        </w:rPr>
        <w:t>Géron</w:t>
      </w:r>
      <w:proofErr w:type="spellEnd"/>
      <w:r>
        <w:rPr>
          <w:rFonts w:ascii="Times New Roman" w:hAnsi="Times New Roman"/>
          <w:sz w:val="24"/>
          <w:szCs w:val="24"/>
        </w:rPr>
        <w:t xml:space="preserve">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w:t>
      </w:r>
      <w:r w:rsidR="0093301D">
        <w:rPr>
          <w:rFonts w:ascii="Times New Roman" w:hAnsi="Times New Roman"/>
          <w:sz w:val="24"/>
          <w:szCs w:val="24"/>
        </w:rPr>
        <w:lastRenderedPageBreak/>
        <w:t xml:space="preserve">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5B8FFD7C" w14:textId="77777777" w:rsidR="001114C9" w:rsidRDefault="001114C9" w:rsidP="00683C79">
      <w:pPr>
        <w:spacing w:after="0" w:line="360" w:lineRule="auto"/>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24DB436" w14:textId="77777777" w:rsidR="007219E0" w:rsidRDefault="0093301D"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63995AD5" w14:textId="77B191E4" w:rsidR="0002227E" w:rsidRPr="006D084E" w:rsidRDefault="0002227E"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reta pontilhada corresponde ao desempenho de um classificador aleatório, portanto, uma AUC abaixo da curva linear automaticamente invalidaria o modelo. </w:t>
      </w:r>
      <w:r w:rsidR="007219E0">
        <w:rPr>
          <w:rFonts w:ascii="Times New Roman" w:hAnsi="Times New Roman"/>
          <w:sz w:val="24"/>
          <w:szCs w:val="24"/>
        </w:rPr>
        <w:t>Embora relativo, Laredo (2010) conta que muitos especialistas categorizam um modelo como “bom/ideal” quando este possui AUC igual ou superior a 0.7.</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22112679" w:rsidR="0093301D" w:rsidRPr="00D52819" w:rsidRDefault="0093301D" w:rsidP="00B8276E">
      <w:pPr>
        <w:pStyle w:val="LegendadeFiguras"/>
      </w:pPr>
      <w:r w:rsidRPr="00730F4E">
        <w:rPr>
          <w:iCs/>
        </w:rPr>
        <w:lastRenderedPageBreak/>
        <w:t xml:space="preserve">Figura </w:t>
      </w:r>
      <w:r w:rsidR="004F5E5B">
        <w:rPr>
          <w:iCs/>
        </w:rPr>
        <w:t>1</w:t>
      </w:r>
      <w:r w:rsidR="001C5BEA">
        <w:rPr>
          <w:iCs/>
        </w:rPr>
        <w:t>4</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25"/>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Teste de </w:t>
      </w:r>
      <w:proofErr w:type="spellStart"/>
      <w:r>
        <w:rPr>
          <w:rFonts w:ascii="Times New Roman" w:hAnsi="Times New Roman"/>
          <w:b/>
          <w:bCs/>
          <w:i/>
          <w:iCs/>
          <w:sz w:val="20"/>
          <w:szCs w:val="20"/>
        </w:rPr>
        <w:t>Kolmogorov</w:t>
      </w:r>
      <w:proofErr w:type="spellEnd"/>
      <w:r>
        <w:rPr>
          <w:rFonts w:ascii="Times New Roman" w:hAnsi="Times New Roman"/>
          <w:b/>
          <w:bCs/>
          <w:i/>
          <w:iCs/>
          <w:sz w:val="20"/>
          <w:szCs w:val="20"/>
        </w:rPr>
        <w:t>-Smirnov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w:t>
      </w:r>
      <w:proofErr w:type="spellStart"/>
      <w:r w:rsidR="0093301D">
        <w:rPr>
          <w:rFonts w:ascii="Times New Roman" w:hAnsi="Times New Roman"/>
          <w:sz w:val="24"/>
          <w:szCs w:val="24"/>
        </w:rPr>
        <w:t>Kolmogorov</w:t>
      </w:r>
      <w:proofErr w:type="spellEnd"/>
      <w:r w:rsidR="0093301D">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08B8629" w:rsidR="0093301D" w:rsidRDefault="00D97345" w:rsidP="0093301D">
      <w:pPr>
        <w:spacing w:after="0" w:line="360" w:lineRule="auto"/>
        <w:ind w:firstLine="360"/>
        <w:jc w:val="both"/>
        <w:rPr>
          <w:rFonts w:ascii="Times New Roman" w:hAnsi="Times New Roman"/>
          <w:sz w:val="24"/>
          <w:szCs w:val="24"/>
        </w:rPr>
      </w:pPr>
      <w:r>
        <w:rPr>
          <w:rFonts w:ascii="Times New Roman" w:hAnsi="Times New Roman"/>
          <w:sz w:val="24"/>
          <w:szCs w:val="24"/>
        </w:rPr>
        <w:t>Laredo</w:t>
      </w:r>
      <w:r w:rsidR="007219E0">
        <w:rPr>
          <w:rFonts w:ascii="Times New Roman" w:hAnsi="Times New Roman"/>
          <w:sz w:val="24"/>
          <w:szCs w:val="24"/>
        </w:rPr>
        <w:t xml:space="preserve"> (2010)</w:t>
      </w:r>
      <w:r>
        <w:rPr>
          <w:rFonts w:ascii="Times New Roman" w:hAnsi="Times New Roman"/>
          <w:sz w:val="24"/>
          <w:szCs w:val="24"/>
        </w:rPr>
        <w:t xml:space="preserve"> afirma que o</w:t>
      </w:r>
      <w:r w:rsidR="0093301D">
        <w:rPr>
          <w:rFonts w:ascii="Times New Roman" w:hAnsi="Times New Roman"/>
          <w:sz w:val="24"/>
          <w:szCs w:val="24"/>
        </w:rPr>
        <w:t xml:space="preserve"> valor do KS é calculado como a maior distância entre as curvas de distribuição de probabilidade acumulada, podendo variar no intervalo [0, 1]. Quanto mais próximo de 1, mais evidente a separação entre as duas classes, indicando melhor poder de discriminação do modelo.</w:t>
      </w:r>
      <w:r>
        <w:rPr>
          <w:rFonts w:ascii="Times New Roman" w:hAnsi="Times New Roman"/>
          <w:sz w:val="24"/>
          <w:szCs w:val="24"/>
        </w:rPr>
        <w:t xml:space="preserve"> Pode-se definir sua equação como</w:t>
      </w:r>
    </w:p>
    <w:p w14:paraId="3363E4A0" w14:textId="07A7D85C" w:rsidR="00D97345" w:rsidRPr="00683C79" w:rsidRDefault="00000000" w:rsidP="0093301D">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bons com Score≤K</m:t>
              </m:r>
            </m:num>
            <m:den>
              <m:r>
                <m:rPr>
                  <m:sty m:val="bi"/>
                </m:rPr>
                <w:rPr>
                  <w:rFonts w:ascii="Cambria Math" w:hAnsi="Cambria Math"/>
                  <w:sz w:val="24"/>
                  <w:szCs w:val="24"/>
                </w:rPr>
                <m:t>número de bons</m:t>
              </m:r>
            </m:den>
          </m:f>
        </m:oMath>
      </m:oMathPara>
    </w:p>
    <w:p w14:paraId="01A9E384" w14:textId="472F3CED" w:rsidR="00D97345" w:rsidRPr="00683C79" w:rsidRDefault="00000000" w:rsidP="00D97345">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maus com Score≤K</m:t>
              </m:r>
            </m:num>
            <m:den>
              <m:r>
                <m:rPr>
                  <m:sty m:val="bi"/>
                </m:rPr>
                <w:rPr>
                  <w:rFonts w:ascii="Cambria Math" w:hAnsi="Cambria Math"/>
                  <w:sz w:val="24"/>
                  <w:szCs w:val="24"/>
                </w:rPr>
                <m:t>número de maus</m:t>
              </m:r>
            </m:den>
          </m:f>
        </m:oMath>
      </m:oMathPara>
    </w:p>
    <w:p w14:paraId="222920B7" w14:textId="4DF15B1F" w:rsidR="00D97345" w:rsidRPr="00683C79" w:rsidRDefault="00683C79" w:rsidP="00D97345">
      <w:pPr>
        <w:spacing w:after="0" w:line="360" w:lineRule="auto"/>
        <w:ind w:firstLine="360"/>
        <w:jc w:val="both"/>
        <w:rPr>
          <w:rFonts w:ascii="Times New Roman" w:hAnsi="Times New Roman"/>
          <w:b/>
          <w:bCs/>
          <w:sz w:val="24"/>
          <w:szCs w:val="24"/>
        </w:rPr>
      </w:pPr>
      <m:oMathPara>
        <m:oMath>
          <m:r>
            <m:rPr>
              <m:sty m:val="bi"/>
            </m:rPr>
            <w:rPr>
              <w:rFonts w:ascii="Cambria Math" w:hAnsi="Cambria Math"/>
              <w:sz w:val="24"/>
              <w:szCs w:val="24"/>
            </w:rPr>
            <m:t>KS=Max</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d>
                <m:dPr>
                  <m:ctrlPr>
                    <w:rPr>
                      <w:rFonts w:ascii="Cambria Math" w:hAnsi="Cambria Math"/>
                      <w:b/>
                      <w:bCs/>
                      <w:i/>
                      <w:sz w:val="24"/>
                      <w:szCs w:val="24"/>
                    </w:rPr>
                  </m:ctrlPr>
                </m:dPr>
                <m:e>
                  <m:r>
                    <m:rPr>
                      <m:sty m:val="bi"/>
                    </m:rPr>
                    <w:rPr>
                      <w:rFonts w:ascii="Cambria Math" w:hAnsi="Cambria Math"/>
                      <w:sz w:val="24"/>
                      <w:szCs w:val="24"/>
                    </w:rPr>
                    <m:t>k</m:t>
                  </m:r>
                </m:e>
              </m:d>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(k)</m:t>
              </m:r>
            </m:e>
          </m:d>
        </m:oMath>
      </m:oMathPara>
    </w:p>
    <w:p w14:paraId="57565AB7" w14:textId="3A30E671" w:rsidR="005B6818" w:rsidRDefault="00D97345" w:rsidP="00D97345">
      <w:pPr>
        <w:spacing w:after="0" w:line="360" w:lineRule="auto"/>
        <w:jc w:val="both"/>
        <w:rPr>
          <w:rFonts w:ascii="Times New Roman" w:hAnsi="Times New Roman"/>
          <w:sz w:val="24"/>
          <w:szCs w:val="24"/>
        </w:rPr>
      </w:pPr>
      <w:r>
        <w:rPr>
          <w:rFonts w:ascii="Times New Roman" w:hAnsi="Times New Roman"/>
          <w:sz w:val="24"/>
          <w:szCs w:val="24"/>
        </w:rPr>
        <w:t xml:space="preserve">em que </w:t>
      </w:r>
      <w:r>
        <w:rPr>
          <w:rFonts w:ascii="Times New Roman" w:hAnsi="Times New Roman"/>
          <w:i/>
          <w:iCs/>
          <w:sz w:val="24"/>
          <w:szCs w:val="24"/>
        </w:rPr>
        <w:t xml:space="preserve">k </w:t>
      </w:r>
      <w:r>
        <w:rPr>
          <w:rFonts w:ascii="Times New Roman" w:hAnsi="Times New Roman"/>
          <w:sz w:val="24"/>
          <w:szCs w:val="24"/>
        </w:rPr>
        <w:t>varre o conjunto de possíveis valores do score.</w:t>
      </w:r>
    </w:p>
    <w:p w14:paraId="45D4AFA3" w14:textId="69BA5A7B" w:rsidR="005B6818" w:rsidRDefault="005B6818" w:rsidP="005B6818">
      <w:pPr>
        <w:spacing w:after="0" w:line="360" w:lineRule="auto"/>
        <w:ind w:firstLine="360"/>
        <w:jc w:val="both"/>
        <w:rPr>
          <w:rFonts w:ascii="Times New Roman" w:hAnsi="Times New Roman"/>
          <w:sz w:val="24"/>
          <w:szCs w:val="24"/>
        </w:rPr>
      </w:pPr>
      <w:r>
        <w:rPr>
          <w:rFonts w:ascii="Times New Roman" w:hAnsi="Times New Roman"/>
          <w:sz w:val="24"/>
          <w:szCs w:val="24"/>
        </w:rPr>
        <w:t xml:space="preserve"> Assim como a Curva ROC, </w:t>
      </w:r>
      <w:r w:rsidR="00EB0249">
        <w:rPr>
          <w:rFonts w:ascii="Times New Roman" w:hAnsi="Times New Roman"/>
          <w:sz w:val="24"/>
          <w:szCs w:val="24"/>
        </w:rPr>
        <w:t xml:space="preserve">há valores predefinidos de KS capazes de avaliar a eficácia de um modelo. Novamente, Laredo </w:t>
      </w:r>
      <w:r>
        <w:rPr>
          <w:rFonts w:ascii="Times New Roman" w:hAnsi="Times New Roman"/>
          <w:sz w:val="24"/>
          <w:szCs w:val="24"/>
        </w:rPr>
        <w:t xml:space="preserve">(2010) </w:t>
      </w:r>
      <w:r w:rsidR="00EB0249">
        <w:rPr>
          <w:rFonts w:ascii="Times New Roman" w:hAnsi="Times New Roman"/>
          <w:sz w:val="24"/>
          <w:szCs w:val="24"/>
        </w:rPr>
        <w:t>apresenta uma tabela composta de pontuações na qual considera-se um modelo “bom/ideal” caso possua KS igual ou superior a 0.3.</w:t>
      </w:r>
    </w:p>
    <w:p w14:paraId="29F8A8B6" w14:textId="77777777" w:rsidR="001C5BEA" w:rsidRDefault="001C5BEA" w:rsidP="005B6818">
      <w:pPr>
        <w:spacing w:after="0" w:line="360" w:lineRule="auto"/>
        <w:ind w:firstLine="360"/>
        <w:jc w:val="both"/>
        <w:rPr>
          <w:rFonts w:ascii="Times New Roman" w:hAnsi="Times New Roman"/>
          <w:sz w:val="24"/>
          <w:szCs w:val="24"/>
        </w:rPr>
      </w:pPr>
    </w:p>
    <w:p w14:paraId="4CF63B6F" w14:textId="77777777" w:rsidR="001C5BEA" w:rsidRDefault="001C5BEA" w:rsidP="005B6818">
      <w:pPr>
        <w:spacing w:after="0" w:line="360" w:lineRule="auto"/>
        <w:ind w:firstLine="360"/>
        <w:jc w:val="both"/>
        <w:rPr>
          <w:rFonts w:ascii="Times New Roman" w:hAnsi="Times New Roman"/>
          <w:sz w:val="24"/>
          <w:szCs w:val="24"/>
        </w:rPr>
      </w:pPr>
    </w:p>
    <w:p w14:paraId="13929F39" w14:textId="77777777" w:rsidR="001C5BEA" w:rsidRPr="00D97345" w:rsidRDefault="001C5BEA" w:rsidP="005B6818">
      <w:pPr>
        <w:spacing w:after="0" w:line="360" w:lineRule="auto"/>
        <w:ind w:firstLine="360"/>
        <w:jc w:val="both"/>
        <w:rPr>
          <w:rFonts w:ascii="Times New Roman" w:hAnsi="Times New Roman"/>
          <w:sz w:val="24"/>
          <w:szCs w:val="24"/>
        </w:rPr>
      </w:pPr>
    </w:p>
    <w:p w14:paraId="30CDAA6C" w14:textId="5850306F" w:rsidR="0093301D" w:rsidRPr="00D52819" w:rsidRDefault="0093301D" w:rsidP="001C5BEA">
      <w:pPr>
        <w:pStyle w:val="LegendadeFiguras"/>
      </w:pPr>
      <w:r w:rsidRPr="004F5E5B">
        <w:lastRenderedPageBreak/>
        <w:t xml:space="preserve">Figura </w:t>
      </w:r>
      <w:r w:rsidR="004F5E5B" w:rsidRPr="004F5E5B">
        <w:t>1</w:t>
      </w:r>
      <w:r w:rsidR="001C5BEA">
        <w:t>5</w:t>
      </w:r>
      <w:r w:rsidRPr="00730F4E">
        <w:rPr>
          <w:iCs/>
        </w:rPr>
        <w:t xml:space="preserve"> – </w:t>
      </w:r>
      <w:proofErr w:type="spellStart"/>
      <w:r w:rsidRPr="00D52819">
        <w:t>Kolgomorov</w:t>
      </w:r>
      <w:proofErr w:type="spellEnd"/>
      <w:r w:rsidRPr="00D52819">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3A00B4CD" w14:textId="59BFA135" w:rsidR="00B30377" w:rsidRPr="00DC3479" w:rsidRDefault="0093301D" w:rsidP="00140C57">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O trabalho “Análise de Risco de Crédito direcionada por Modelagem Matemática e Aprendizado de Máquina” apresenta uma introdução ao mundo do crédito auxiliado por técnicas de Matemática Aplicada, Estatística e Machine Learning para a classificação de 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776B4701" w14:textId="698FF7B5" w:rsidR="00452C2A" w:rsidRDefault="00483B2C" w:rsidP="00452C2A">
      <w:pPr>
        <w:spacing w:line="360" w:lineRule="auto"/>
        <w:ind w:firstLine="360"/>
        <w:jc w:val="both"/>
        <w:rPr>
          <w:rFonts w:ascii="Times New Roman" w:hAnsi="Times New Roman"/>
          <w:i/>
          <w:iCs/>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w:t>
      </w:r>
      <w:r w:rsidR="00E33C10">
        <w:rPr>
          <w:rFonts w:ascii="Times New Roman" w:hAnsi="Times New Roman"/>
          <w:sz w:val="24"/>
          <w:szCs w:val="24"/>
        </w:rPr>
        <w:t>,</w:t>
      </w:r>
      <w:r w:rsidR="00621798">
        <w:rPr>
          <w:rFonts w:ascii="Times New Roman" w:hAnsi="Times New Roman"/>
          <w:sz w:val="24"/>
          <w:szCs w:val="24"/>
        </w:rPr>
        <w:t xml:space="preserve"> KS</w:t>
      </w:r>
      <w:r w:rsidR="00E33C10">
        <w:rPr>
          <w:rFonts w:ascii="Times New Roman" w:hAnsi="Times New Roman"/>
          <w:sz w:val="24"/>
          <w:szCs w:val="24"/>
        </w:rPr>
        <w:t xml:space="preserve">, ROCP,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Inadimplência</w:t>
      </w:r>
      <w:r w:rsidR="00E33C10">
        <w:rPr>
          <w:rFonts w:ascii="Times New Roman" w:hAnsi="Times New Roman"/>
          <w:sz w:val="24"/>
          <w:szCs w:val="24"/>
        </w:rPr>
        <w:t xml:space="preserve"> e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Perda Esperada</w:t>
      </w:r>
      <w:r w:rsidR="00452C2A">
        <w:rPr>
          <w:rFonts w:ascii="Times New Roman" w:hAnsi="Times New Roman"/>
          <w:i/>
          <w:iCs/>
          <w:sz w:val="24"/>
          <w:szCs w:val="24"/>
        </w:rPr>
        <w:t>.</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w:t>
      </w:r>
      <w:r w:rsidR="008E3DC5">
        <w:rPr>
          <w:rFonts w:ascii="Times New Roman" w:hAnsi="Times New Roman"/>
          <w:sz w:val="24"/>
          <w:szCs w:val="24"/>
        </w:rPr>
        <w:lastRenderedPageBreak/>
        <w:t>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6541C4E0" w14:textId="38A8E199" w:rsidR="00807300" w:rsidRPr="0063234A" w:rsidRDefault="008E3DC5" w:rsidP="001B1313">
      <w:pPr>
        <w:spacing w:after="0" w:line="360" w:lineRule="auto"/>
        <w:ind w:firstLine="360"/>
        <w:jc w:val="both"/>
        <w:rPr>
          <w:rFonts w:ascii="Times New Roman" w:hAnsi="Times New Roman"/>
          <w:sz w:val="24"/>
          <w:szCs w:val="24"/>
        </w:rPr>
      </w:pPr>
      <w:r>
        <w:rPr>
          <w:rFonts w:ascii="Times New Roman" w:hAnsi="Times New Roman"/>
          <w:sz w:val="24"/>
          <w:szCs w:val="24"/>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Pr>
          <w:rFonts w:ascii="Times New Roman" w:hAnsi="Times New Roman"/>
          <w:sz w:val="24"/>
          <w:szCs w:val="24"/>
        </w:rPr>
        <w:t xml:space="preserve"> </w:t>
      </w:r>
      <w:r w:rsidR="0027567C">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62DE54F3" w14:textId="41CB8B39" w:rsidR="00462B10"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5DB8811E" w14:textId="086C8CA6"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r w:rsidR="001B1313">
        <w:rPr>
          <w:rFonts w:ascii="Times New Roman" w:hAnsi="Times New Roman"/>
          <w:sz w:val="24"/>
          <w:szCs w:val="24"/>
        </w:rPr>
        <w:t xml:space="preserve"> </w:t>
      </w:r>
      <w:r>
        <w:rPr>
          <w:rFonts w:ascii="Times New Roman" w:hAnsi="Times New Roman"/>
          <w:sz w:val="24"/>
          <w:szCs w:val="24"/>
        </w:rPr>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31D78567" w14:textId="77777777" w:rsidR="00692F70" w:rsidRDefault="00692F70" w:rsidP="00154665">
      <w:pPr>
        <w:spacing w:after="0" w:line="360" w:lineRule="auto"/>
        <w:jc w:val="both"/>
        <w:rPr>
          <w:rFonts w:ascii="Times New Roman" w:hAnsi="Times New Roman"/>
          <w:sz w:val="24"/>
          <w:szCs w:val="24"/>
        </w:rPr>
      </w:pP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18CFCF08" w14:textId="77777777" w:rsidR="008D6038" w:rsidRDefault="003F6099" w:rsidP="008D603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w:t>
      </w:r>
      <w:r>
        <w:rPr>
          <w:rFonts w:ascii="Times New Roman" w:hAnsi="Times New Roman"/>
          <w:sz w:val="24"/>
          <w:szCs w:val="24"/>
        </w:rPr>
        <w:lastRenderedPageBreak/>
        <w:t xml:space="preserve">responsável por realizar competições, as quais são </w:t>
      </w:r>
      <w:r w:rsidRPr="0004033D">
        <w:rPr>
          <w:rFonts w:ascii="Times New Roman" w:hAnsi="Times New Roman"/>
          <w:sz w:val="24"/>
          <w:szCs w:val="24"/>
        </w:rPr>
        <w:t>desafios</w:t>
      </w:r>
      <w:r>
        <w:rPr>
          <w:rFonts w:ascii="Times New Roman" w:hAnsi="Times New Roman"/>
          <w:sz w:val="24"/>
          <w:szCs w:val="24"/>
        </w:rPr>
        <w:t xml:space="preserve"> impostos por empresas do mundo todo com uma premiação em dinheiro para quem solucionar o problema.</w:t>
      </w:r>
    </w:p>
    <w:p w14:paraId="0C9AA4D3" w14:textId="268CA64A" w:rsidR="005D128D" w:rsidRDefault="003F6099" w:rsidP="001D6433">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w:t>
      </w:r>
      <w:r w:rsidR="009E5A60">
        <w:rPr>
          <w:rFonts w:ascii="Times New Roman" w:hAnsi="Times New Roman"/>
          <w:sz w:val="24"/>
          <w:szCs w:val="24"/>
        </w:rPr>
        <w:t xml:space="preserve">amostra de colunas e registros da </w:t>
      </w:r>
      <w:r>
        <w:rPr>
          <w:rFonts w:ascii="Times New Roman" w:hAnsi="Times New Roman"/>
          <w:sz w:val="24"/>
          <w:szCs w:val="24"/>
        </w:rPr>
        <w:t xml:space="preserve">base de dados do </w:t>
      </w:r>
      <w:proofErr w:type="spellStart"/>
      <w:r>
        <w:rPr>
          <w:rFonts w:ascii="Times New Roman" w:hAnsi="Times New Roman"/>
          <w:sz w:val="24"/>
          <w:szCs w:val="24"/>
        </w:rPr>
        <w:t>Kaggle</w:t>
      </w:r>
      <w:proofErr w:type="spellEnd"/>
      <w:r w:rsidR="005C0624">
        <w:rPr>
          <w:rFonts w:ascii="Times New Roman" w:hAnsi="Times New Roman"/>
          <w:sz w:val="24"/>
          <w:szCs w:val="24"/>
        </w:rPr>
        <w:t xml:space="preserve"> (</w:t>
      </w:r>
      <w:proofErr w:type="spellStart"/>
      <w:r w:rsidR="005C0624" w:rsidRPr="005C0624">
        <w:rPr>
          <w:rFonts w:ascii="Times New Roman" w:hAnsi="Times New Roman"/>
          <w:i/>
          <w:iCs/>
          <w:sz w:val="24"/>
          <w:szCs w:val="24"/>
        </w:rPr>
        <w:t>Lending</w:t>
      </w:r>
      <w:proofErr w:type="spellEnd"/>
      <w:r w:rsidR="005C0624" w:rsidRPr="005C0624">
        <w:rPr>
          <w:rFonts w:ascii="Times New Roman" w:hAnsi="Times New Roman"/>
          <w:i/>
          <w:iCs/>
          <w:sz w:val="24"/>
          <w:szCs w:val="24"/>
        </w:rPr>
        <w:t xml:space="preserve"> Club Loan Data</w:t>
      </w:r>
      <w:r w:rsidR="005C0624">
        <w:rPr>
          <w:rFonts w:ascii="Times New Roman" w:hAnsi="Times New Roman"/>
          <w:sz w:val="24"/>
          <w:szCs w:val="24"/>
        </w:rPr>
        <w:t>)</w:t>
      </w:r>
      <w:r w:rsidR="001D6433">
        <w:rPr>
          <w:rFonts w:ascii="Times New Roman" w:hAnsi="Times New Roman"/>
          <w:sz w:val="24"/>
          <w:szCs w:val="24"/>
        </w:rPr>
        <w:t xml:space="preserve">. A problemática descreve a situação de uma instituição financeira denominada </w:t>
      </w:r>
      <w:proofErr w:type="spellStart"/>
      <w:r w:rsidR="001D6433" w:rsidRPr="001D6433">
        <w:rPr>
          <w:rFonts w:ascii="Times New Roman" w:hAnsi="Times New Roman"/>
          <w:i/>
          <w:iCs/>
          <w:sz w:val="24"/>
          <w:szCs w:val="24"/>
        </w:rPr>
        <w:t>Lending</w:t>
      </w:r>
      <w:proofErr w:type="spellEnd"/>
      <w:r w:rsidR="001D6433" w:rsidRPr="001D6433">
        <w:rPr>
          <w:rFonts w:ascii="Times New Roman" w:hAnsi="Times New Roman"/>
          <w:i/>
          <w:iCs/>
          <w:sz w:val="24"/>
          <w:szCs w:val="24"/>
        </w:rPr>
        <w:t xml:space="preserve"> Club</w:t>
      </w:r>
      <w:r w:rsidR="00743DDF">
        <w:rPr>
          <w:rFonts w:ascii="Times New Roman" w:hAnsi="Times New Roman"/>
          <w:i/>
          <w:iCs/>
          <w:sz w:val="24"/>
          <w:szCs w:val="24"/>
        </w:rPr>
        <w:t xml:space="preserve">, </w:t>
      </w:r>
      <w:r w:rsidR="00743DDF" w:rsidRPr="00743DDF">
        <w:rPr>
          <w:rFonts w:ascii="Times New Roman" w:hAnsi="Times New Roman"/>
          <w:sz w:val="24"/>
          <w:szCs w:val="24"/>
        </w:rPr>
        <w:t>a qual é uma empresa norte-americana</w:t>
      </w:r>
      <w:r w:rsidR="00743DDF">
        <w:rPr>
          <w:rFonts w:ascii="Times New Roman" w:hAnsi="Times New Roman"/>
          <w:sz w:val="24"/>
          <w:szCs w:val="24"/>
        </w:rPr>
        <w:t xml:space="preserve"> responsável por operar uma plataforma online de empréstimos</w:t>
      </w:r>
      <w:r w:rsidR="001D6433">
        <w:rPr>
          <w:rFonts w:ascii="Times New Roman" w:hAnsi="Times New Roman"/>
          <w:i/>
          <w:iCs/>
          <w:sz w:val="24"/>
          <w:szCs w:val="24"/>
        </w:rPr>
        <w:t xml:space="preserve">. </w:t>
      </w:r>
      <w:r w:rsidR="001D6433">
        <w:rPr>
          <w:rFonts w:ascii="Times New Roman" w:hAnsi="Times New Roman"/>
          <w:sz w:val="24"/>
          <w:szCs w:val="24"/>
        </w:rPr>
        <w:t>O intuito da empresa é contar com o capital de investidores para conceder crédito a pessoas que procuram empréstimos. Após a concessão, espera-se que no futuro os investidores recebam o capital somado aos juros</w:t>
      </w:r>
      <w:r w:rsidR="00F97D91">
        <w:rPr>
          <w:rFonts w:ascii="Times New Roman" w:hAnsi="Times New Roman"/>
          <w:sz w:val="24"/>
          <w:szCs w:val="24"/>
        </w:rPr>
        <w:t>,</w:t>
      </w:r>
      <w:r w:rsidR="001D6433">
        <w:rPr>
          <w:rFonts w:ascii="Times New Roman" w:hAnsi="Times New Roman"/>
          <w:sz w:val="24"/>
          <w:szCs w:val="24"/>
        </w:rPr>
        <w:t xml:space="preserve"> </w:t>
      </w:r>
      <w:r>
        <w:rPr>
          <w:rFonts w:ascii="Times New Roman" w:hAnsi="Times New Roman"/>
          <w:sz w:val="24"/>
          <w:szCs w:val="24"/>
        </w:rPr>
        <w:t>simulando um ambiente real de uma instituição financeira.</w:t>
      </w:r>
      <w:r w:rsidR="001C3BF2">
        <w:rPr>
          <w:rFonts w:ascii="Times New Roman" w:hAnsi="Times New Roman"/>
          <w:sz w:val="24"/>
          <w:szCs w:val="24"/>
        </w:rPr>
        <w:t xml:space="preserve"> Os dados foram devidamente anonimizados e alterados a fim de garantir a segurança e a confiabilidade das informações sensíveis, transformando-se em um conjunto fictício.</w:t>
      </w:r>
    </w:p>
    <w:p w14:paraId="756AE0E3" w14:textId="77777777" w:rsidR="001D6433" w:rsidRPr="001D6433" w:rsidRDefault="001D6433" w:rsidP="001D6433">
      <w:pPr>
        <w:spacing w:after="0" w:line="360" w:lineRule="auto"/>
        <w:ind w:firstLine="720"/>
        <w:jc w:val="both"/>
        <w:rPr>
          <w:rFonts w:ascii="Times New Roman" w:hAnsi="Times New Roman"/>
          <w:sz w:val="24"/>
          <w:szCs w:val="24"/>
          <w:u w:val="single"/>
        </w:rPr>
      </w:pP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w:t>
      </w:r>
      <w:r w:rsidR="00D723C5" w:rsidRPr="001B6640">
        <w:rPr>
          <w:rFonts w:ascii="Times New Roman" w:hAnsi="Times New Roman" w:cs="Times New Roman"/>
          <w:i w:val="0"/>
          <w:iCs/>
          <w:u w:val="none"/>
        </w:rPr>
        <w:lastRenderedPageBreak/>
        <w:t xml:space="preserve">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105403F1" w:rsidR="00E61A21" w:rsidRPr="001F6F84" w:rsidRDefault="004F5E5B" w:rsidP="001F6F84">
      <w:pPr>
        <w:pStyle w:val="LegendadeFiguras"/>
      </w:pPr>
      <w:r>
        <w:rPr>
          <w:iCs/>
        </w:rPr>
        <w:t>Figura 1</w:t>
      </w:r>
      <w:r w:rsidR="001C5BEA">
        <w:rPr>
          <w:iCs/>
        </w:rPr>
        <w:t>6</w:t>
      </w:r>
      <w:r w:rsidR="001F6F84"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084CE" w14:textId="41004B45" w:rsidR="00E61A21" w:rsidRDefault="001F6F84" w:rsidP="00C6077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90E0C30" w14:textId="77777777" w:rsidR="00C60777" w:rsidRPr="00C60777" w:rsidRDefault="00C60777" w:rsidP="00C60777">
      <w:pPr>
        <w:pStyle w:val="tituloR3"/>
        <w:spacing w:line="360" w:lineRule="auto"/>
        <w:ind w:firstLine="0"/>
        <w:jc w:val="center"/>
        <w:rPr>
          <w:rFonts w:ascii="Times New Roman" w:hAnsi="Times New Roman" w:cs="Times New Roman"/>
          <w:sz w:val="20"/>
          <w:szCs w:val="20"/>
          <w:u w:val="none"/>
        </w:rPr>
      </w:pPr>
    </w:p>
    <w:p w14:paraId="150FE37F" w14:textId="5A5B5782" w:rsidR="008171AA" w:rsidRDefault="008171AA" w:rsidP="00C60777">
      <w:pPr>
        <w:spacing w:after="0" w:line="360" w:lineRule="auto"/>
        <w:jc w:val="both"/>
        <w:rPr>
          <w:rFonts w:ascii="Times New Roman" w:hAnsi="Times New Roman"/>
          <w:b/>
          <w:bCs/>
          <w:sz w:val="24"/>
          <w:szCs w:val="24"/>
        </w:rPr>
      </w:pPr>
      <w:r>
        <w:rPr>
          <w:rFonts w:ascii="Times New Roman" w:hAnsi="Times New Roman"/>
          <w:b/>
          <w:bCs/>
          <w:sz w:val="24"/>
          <w:szCs w:val="24"/>
        </w:rPr>
        <w:t>3.4 Definição da Target</w:t>
      </w:r>
    </w:p>
    <w:p w14:paraId="51BAC4DC" w14:textId="77777777" w:rsidR="005F1BBE" w:rsidRDefault="008171AA" w:rsidP="008171A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Inicialmente, definiu-se o que deveria ser considerado um mau pagador. Esta categorização é de suma importância, pois ela representa o evento que o modelo tentará</w:t>
      </w:r>
      <w:r w:rsidR="005F1BBE">
        <w:rPr>
          <w:rFonts w:ascii="Times New Roman" w:hAnsi="Times New Roman"/>
          <w:sz w:val="24"/>
          <w:szCs w:val="24"/>
        </w:rPr>
        <w:t xml:space="preserve"> </w:t>
      </w:r>
      <w:r>
        <w:rPr>
          <w:rFonts w:ascii="Times New Roman" w:hAnsi="Times New Roman"/>
          <w:sz w:val="24"/>
          <w:szCs w:val="24"/>
        </w:rPr>
        <w:t>estimar</w:t>
      </w:r>
      <w:r w:rsidR="005F1BBE">
        <w:rPr>
          <w:rFonts w:ascii="Times New Roman" w:hAnsi="Times New Roman"/>
          <w:sz w:val="24"/>
          <w:szCs w:val="24"/>
        </w:rPr>
        <w:t>,</w:t>
      </w:r>
      <w:r>
        <w:rPr>
          <w:rFonts w:ascii="Times New Roman" w:hAnsi="Times New Roman"/>
          <w:sz w:val="24"/>
          <w:szCs w:val="24"/>
        </w:rPr>
        <w:t xml:space="preserve"> portanto, critérios bem definidos são cruciais para o correto aprendizado do modelo. </w:t>
      </w:r>
      <w:r w:rsidR="005F1BBE">
        <w:rPr>
          <w:rFonts w:ascii="Times New Roman" w:hAnsi="Times New Roman"/>
          <w:sz w:val="24"/>
          <w:szCs w:val="24"/>
        </w:rPr>
        <w:t>Definições ambíguas ou mal construídas impedem a correta interpretação das variáveis preditoras, prejudicando drasticamente os resultados retornados pelo modelo.</w:t>
      </w:r>
    </w:p>
    <w:p w14:paraId="4BFDD6EE" w14:textId="7C3FDB98" w:rsidR="00590E5E" w:rsidRDefault="005F1BBE" w:rsidP="00590E5E">
      <w:pPr>
        <w:spacing w:after="0" w:line="360" w:lineRule="auto"/>
        <w:ind w:firstLine="720"/>
        <w:jc w:val="both"/>
        <w:rPr>
          <w:rFonts w:ascii="Times New Roman" w:hAnsi="Times New Roman"/>
          <w:sz w:val="24"/>
          <w:szCs w:val="24"/>
        </w:rPr>
      </w:pPr>
      <w:r>
        <w:rPr>
          <w:rFonts w:ascii="Times New Roman" w:hAnsi="Times New Roman"/>
          <w:sz w:val="24"/>
          <w:szCs w:val="24"/>
        </w:rPr>
        <w:t>Outro grande problema de não se ter clareza sobre o que é um mau pagador consiste na má interpretação das análises. Dependendo dos critérios, determinados resultados anteriormente positivos podem facilmente ser interpretados como negativos.</w:t>
      </w:r>
      <w:r w:rsidR="00590E5E">
        <w:rPr>
          <w:rFonts w:ascii="Times New Roman" w:hAnsi="Times New Roman"/>
          <w:sz w:val="24"/>
          <w:szCs w:val="24"/>
        </w:rPr>
        <w:t xml:space="preserve"> Para este projeto, decidiu-se que um</w:t>
      </w:r>
      <w:r w:rsidR="00B91D7B">
        <w:rPr>
          <w:rFonts w:ascii="Times New Roman" w:hAnsi="Times New Roman"/>
          <w:sz w:val="24"/>
          <w:szCs w:val="24"/>
        </w:rPr>
        <w:t xml:space="preserve"> mau</w:t>
      </w:r>
      <w:r w:rsidR="00590E5E">
        <w:rPr>
          <w:rFonts w:ascii="Times New Roman" w:hAnsi="Times New Roman"/>
          <w:sz w:val="24"/>
          <w:szCs w:val="24"/>
        </w:rPr>
        <w:t xml:space="preserve"> pagador atenderia aos seguintes critérios:</w:t>
      </w:r>
    </w:p>
    <w:p w14:paraId="651C75AE" w14:textId="2465BCA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em um processo de cobrança (isso significa que o cliente atualmente é inadimplente e já foi encaminhado para a cobrança)</w:t>
      </w:r>
    </w:p>
    <w:p w14:paraId="160F8751" w14:textId="67BE4712"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inadimplente (recentemente tornou-se inadimplente e, em caso de manutenção desse status, em breve será encaminhado para a cobrança)</w:t>
      </w:r>
    </w:p>
    <w:p w14:paraId="29ACCFA2" w14:textId="5A8958C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Posse de 1 ou mais contas em outras instituições em estado de inadimplência (está inadimplente em outras instituições financeiras)</w:t>
      </w:r>
    </w:p>
    <w:p w14:paraId="67108DE8" w14:textId="4ECA7F85" w:rsidR="005678EA" w:rsidRDefault="00590E5E" w:rsidP="0041750F">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 xml:space="preserve">Não atende ao CMA (o cliente não atende aos critérios mínimos de aprovação do empréstimo. </w:t>
      </w:r>
      <w:proofErr w:type="spellStart"/>
      <w:r>
        <w:rPr>
          <w:rFonts w:ascii="Times New Roman" w:hAnsi="Times New Roman"/>
          <w:sz w:val="24"/>
          <w:szCs w:val="24"/>
        </w:rPr>
        <w:t>Ex</w:t>
      </w:r>
      <w:proofErr w:type="spellEnd"/>
      <w:r>
        <w:rPr>
          <w:rFonts w:ascii="Times New Roman" w:hAnsi="Times New Roman"/>
          <w:sz w:val="24"/>
          <w:szCs w:val="24"/>
        </w:rPr>
        <w:t>: menor de idade)</w:t>
      </w:r>
    </w:p>
    <w:p w14:paraId="2491A8EE" w14:textId="77777777" w:rsidR="00650A3F" w:rsidRPr="0041750F" w:rsidRDefault="00650A3F" w:rsidP="00650A3F">
      <w:pPr>
        <w:pStyle w:val="PargrafodaLista"/>
        <w:spacing w:after="0" w:line="360" w:lineRule="auto"/>
        <w:jc w:val="both"/>
        <w:rPr>
          <w:rFonts w:ascii="Times New Roman" w:hAnsi="Times New Roman"/>
          <w:sz w:val="24"/>
          <w:szCs w:val="24"/>
        </w:rPr>
      </w:pPr>
    </w:p>
    <w:p w14:paraId="310AE90D" w14:textId="1A977F3E" w:rsidR="005678EA" w:rsidRDefault="002C30DC" w:rsidP="005678EA">
      <w:pPr>
        <w:spacing w:after="0" w:line="360" w:lineRule="auto"/>
        <w:ind w:firstLine="360"/>
        <w:jc w:val="both"/>
        <w:rPr>
          <w:rFonts w:ascii="Times New Roman" w:hAnsi="Times New Roman"/>
          <w:sz w:val="24"/>
          <w:szCs w:val="24"/>
        </w:rPr>
      </w:pPr>
      <w:bookmarkStart w:id="3" w:name="_Hlk158064719"/>
      <w:r>
        <w:rPr>
          <w:rFonts w:ascii="Times New Roman" w:hAnsi="Times New Roman"/>
          <w:sz w:val="24"/>
          <w:szCs w:val="24"/>
        </w:rPr>
        <w:t xml:space="preserve">Com as regras </w:t>
      </w:r>
      <w:r w:rsidR="001A1475">
        <w:rPr>
          <w:rFonts w:ascii="Times New Roman" w:hAnsi="Times New Roman"/>
          <w:sz w:val="24"/>
          <w:szCs w:val="24"/>
        </w:rPr>
        <w:t>estabelecidas</w:t>
      </w:r>
      <w:r w:rsidR="005678EA">
        <w:rPr>
          <w:rFonts w:ascii="Times New Roman" w:hAnsi="Times New Roman"/>
          <w:sz w:val="24"/>
          <w:szCs w:val="24"/>
        </w:rPr>
        <w:t xml:space="preserve">, </w:t>
      </w:r>
      <w:r>
        <w:rPr>
          <w:rFonts w:ascii="Times New Roman" w:hAnsi="Times New Roman"/>
          <w:sz w:val="24"/>
          <w:szCs w:val="24"/>
        </w:rPr>
        <w:t xml:space="preserve">escolheu-se o número “0” para representar o cliente “Bom” e o número “1” para representar o cliente “Mau”, visto que o intuito do projeto é definir com precisão quem são os “Maus Pagadores” e assim evitar ao máximo casos de inadimplência. A partir </w:t>
      </w:r>
      <w:r w:rsidR="001A1475">
        <w:rPr>
          <w:rFonts w:ascii="Times New Roman" w:hAnsi="Times New Roman"/>
          <w:sz w:val="24"/>
          <w:szCs w:val="24"/>
        </w:rPr>
        <w:t>desta definição</w:t>
      </w:r>
      <w:r>
        <w:rPr>
          <w:rFonts w:ascii="Times New Roman" w:hAnsi="Times New Roman"/>
          <w:sz w:val="24"/>
          <w:szCs w:val="24"/>
        </w:rPr>
        <w:t>, pode-se visualizar a distribuição de “Bons e Maus Pagadores”</w:t>
      </w:r>
      <w:r w:rsidR="001A1475">
        <w:rPr>
          <w:rFonts w:ascii="Times New Roman" w:hAnsi="Times New Roman"/>
          <w:sz w:val="24"/>
          <w:szCs w:val="24"/>
        </w:rPr>
        <w:t>, revelando a existência de um problema de classes desbalanceadas.</w:t>
      </w:r>
      <w:bookmarkEnd w:id="3"/>
      <w:r w:rsidR="001A1475">
        <w:rPr>
          <w:rFonts w:ascii="Times New Roman" w:hAnsi="Times New Roman"/>
          <w:sz w:val="24"/>
          <w:szCs w:val="24"/>
        </w:rPr>
        <w:t xml:space="preserve"> Tal disparidade é importante e deve-se levar em consideração durante o processo de modelagem a fim de aplicar técnicas específicas para lidar com este tipo de caso.</w:t>
      </w:r>
    </w:p>
    <w:p w14:paraId="2FD5C816" w14:textId="201F9463" w:rsidR="002C30DC" w:rsidRPr="002C30DC" w:rsidRDefault="002C30DC" w:rsidP="002C30DC">
      <w:pPr>
        <w:pStyle w:val="LegendadeFiguras"/>
        <w:rPr>
          <w:iCs/>
        </w:rPr>
      </w:pPr>
      <w:bookmarkStart w:id="4" w:name="_Hlk158064737"/>
      <w:r w:rsidRPr="002C30DC">
        <w:rPr>
          <w:iCs/>
        </w:rPr>
        <w:lastRenderedPageBreak/>
        <w:t xml:space="preserve">Figura </w:t>
      </w:r>
      <w:r w:rsidR="004F5E5B">
        <w:rPr>
          <w:iCs/>
        </w:rPr>
        <w:t>1</w:t>
      </w:r>
      <w:r w:rsidR="001C5BEA">
        <w:rPr>
          <w:iCs/>
        </w:rPr>
        <w:t>7</w:t>
      </w:r>
      <w:r w:rsidRPr="002C30DC">
        <w:rPr>
          <w:iCs/>
        </w:rPr>
        <w:t xml:space="preserve"> – </w:t>
      </w:r>
      <w:r w:rsidRPr="002C30DC">
        <w:t>Distribuição de Bons e</w:t>
      </w:r>
      <w:r>
        <w:t xml:space="preserve"> Maus Pagadores</w:t>
      </w:r>
    </w:p>
    <w:bookmarkEnd w:id="4"/>
    <w:p w14:paraId="2E419451" w14:textId="16059C44" w:rsidR="002C30DC" w:rsidRPr="005678EA" w:rsidRDefault="002C30DC" w:rsidP="002C30DC">
      <w:pPr>
        <w:spacing w:after="0" w:line="360" w:lineRule="auto"/>
        <w:ind w:firstLine="360"/>
        <w:jc w:val="center"/>
        <w:rPr>
          <w:rFonts w:ascii="Times New Roman" w:hAnsi="Times New Roman"/>
          <w:sz w:val="24"/>
          <w:szCs w:val="24"/>
        </w:rPr>
      </w:pPr>
      <w:r>
        <w:rPr>
          <w:rFonts w:ascii="Times New Roman" w:hAnsi="Times New Roman"/>
          <w:noProof/>
          <w:sz w:val="24"/>
          <w:szCs w:val="24"/>
        </w:rPr>
        <w:drawing>
          <wp:inline distT="0" distB="0" distL="0" distR="0" wp14:anchorId="367F8B2F" wp14:editId="0F7CB5CB">
            <wp:extent cx="4147102" cy="2242820"/>
            <wp:effectExtent l="0" t="0" r="0" b="0"/>
            <wp:docPr id="1007513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338" cy="2245652"/>
                    </a:xfrm>
                    <a:prstGeom prst="rect">
                      <a:avLst/>
                    </a:prstGeom>
                    <a:noFill/>
                  </pic:spPr>
                </pic:pic>
              </a:graphicData>
            </a:graphic>
          </wp:inline>
        </w:drawing>
      </w:r>
    </w:p>
    <w:p w14:paraId="39542726" w14:textId="754A4DFD" w:rsidR="005678EA" w:rsidRPr="002C30DC" w:rsidRDefault="002C30DC" w:rsidP="002C30DC">
      <w:pPr>
        <w:pStyle w:val="tituloR3"/>
        <w:spacing w:line="360" w:lineRule="auto"/>
        <w:ind w:firstLine="0"/>
        <w:jc w:val="center"/>
        <w:rPr>
          <w:rFonts w:ascii="Times New Roman" w:hAnsi="Times New Roman" w:cs="Times New Roman"/>
          <w:sz w:val="20"/>
          <w:szCs w:val="20"/>
          <w:u w:val="none"/>
        </w:rPr>
      </w:pPr>
      <w:bookmarkStart w:id="5" w:name="_Hlk158064750"/>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5"/>
    <w:p w14:paraId="0EEB4823" w14:textId="2C21D620" w:rsidR="00650A3F" w:rsidRDefault="00650A3F" w:rsidP="00C60777">
      <w:pPr>
        <w:spacing w:after="0" w:line="360" w:lineRule="auto"/>
        <w:jc w:val="both"/>
        <w:rPr>
          <w:rFonts w:ascii="Times New Roman" w:hAnsi="Times New Roman"/>
          <w:b/>
          <w:bCs/>
          <w:sz w:val="24"/>
          <w:szCs w:val="24"/>
        </w:rPr>
      </w:pPr>
      <w:r w:rsidRPr="00650A3F">
        <w:rPr>
          <w:rFonts w:ascii="Times New Roman" w:hAnsi="Times New Roman"/>
          <w:b/>
          <w:bCs/>
          <w:sz w:val="24"/>
          <w:szCs w:val="24"/>
        </w:rPr>
        <w:t>3.</w:t>
      </w:r>
      <w:r>
        <w:rPr>
          <w:rFonts w:ascii="Times New Roman" w:hAnsi="Times New Roman"/>
          <w:b/>
          <w:bCs/>
          <w:sz w:val="24"/>
          <w:szCs w:val="24"/>
        </w:rPr>
        <w:t>5</w:t>
      </w:r>
      <w:r w:rsidRPr="00650A3F">
        <w:rPr>
          <w:rFonts w:ascii="Times New Roman" w:hAnsi="Times New Roman"/>
          <w:b/>
          <w:bCs/>
          <w:sz w:val="24"/>
          <w:szCs w:val="24"/>
        </w:rPr>
        <w:t xml:space="preserve"> </w:t>
      </w:r>
      <w:r>
        <w:rPr>
          <w:rFonts w:ascii="Times New Roman" w:hAnsi="Times New Roman"/>
          <w:b/>
          <w:bCs/>
          <w:sz w:val="24"/>
          <w:szCs w:val="24"/>
        </w:rPr>
        <w:t>Métodos de Avaliação</w:t>
      </w:r>
    </w:p>
    <w:p w14:paraId="25E8E3F7" w14:textId="216A87DF" w:rsidR="008F1108" w:rsidRDefault="0032600D" w:rsidP="00650A3F">
      <w:pPr>
        <w:spacing w:after="0" w:line="360" w:lineRule="auto"/>
        <w:ind w:firstLine="720"/>
        <w:jc w:val="both"/>
        <w:rPr>
          <w:rFonts w:ascii="Times New Roman" w:hAnsi="Times New Roman"/>
          <w:sz w:val="24"/>
          <w:szCs w:val="24"/>
        </w:rPr>
      </w:pPr>
      <w:bookmarkStart w:id="6" w:name="_Hlk158064801"/>
      <w:r>
        <w:rPr>
          <w:rFonts w:ascii="Times New Roman" w:hAnsi="Times New Roman"/>
          <w:sz w:val="24"/>
          <w:szCs w:val="24"/>
        </w:rPr>
        <w:t xml:space="preserve">Como deseja-se </w:t>
      </w:r>
      <w:r w:rsidR="00744E9D">
        <w:rPr>
          <w:rFonts w:ascii="Times New Roman" w:hAnsi="Times New Roman"/>
          <w:sz w:val="24"/>
          <w:szCs w:val="24"/>
        </w:rPr>
        <w:t xml:space="preserve">prever o mau pagador, as principais métricas </w:t>
      </w:r>
      <w:r w:rsidR="001F33E6">
        <w:rPr>
          <w:rFonts w:ascii="Times New Roman" w:hAnsi="Times New Roman"/>
          <w:sz w:val="24"/>
          <w:szCs w:val="24"/>
        </w:rPr>
        <w:t xml:space="preserve">técnicas </w:t>
      </w:r>
      <w:r w:rsidR="00744E9D">
        <w:rPr>
          <w:rFonts w:ascii="Times New Roman" w:hAnsi="Times New Roman"/>
          <w:sz w:val="24"/>
          <w:szCs w:val="24"/>
        </w:rPr>
        <w:t xml:space="preserve">de serem </w:t>
      </w:r>
      <w:r w:rsidR="007648C8">
        <w:rPr>
          <w:rFonts w:ascii="Times New Roman" w:hAnsi="Times New Roman"/>
          <w:sz w:val="24"/>
          <w:szCs w:val="24"/>
        </w:rPr>
        <w:t>avaliadas</w:t>
      </w:r>
      <w:r w:rsidR="00744E9D">
        <w:rPr>
          <w:rFonts w:ascii="Times New Roman" w:hAnsi="Times New Roman"/>
          <w:sz w:val="24"/>
          <w:szCs w:val="24"/>
        </w:rPr>
        <w:t xml:space="preserve"> são o </w:t>
      </w:r>
      <w:r w:rsidR="00744E9D" w:rsidRPr="00744E9D">
        <w:rPr>
          <w:rFonts w:ascii="Times New Roman" w:hAnsi="Times New Roman"/>
          <w:i/>
          <w:iCs/>
          <w:sz w:val="24"/>
          <w:szCs w:val="24"/>
        </w:rPr>
        <w:t>Recall</w:t>
      </w:r>
      <w:r w:rsidR="00744E9D">
        <w:rPr>
          <w:rFonts w:ascii="Times New Roman" w:hAnsi="Times New Roman"/>
          <w:sz w:val="24"/>
          <w:szCs w:val="24"/>
        </w:rPr>
        <w:t xml:space="preserve">, a </w:t>
      </w:r>
      <w:r w:rsidR="00744E9D" w:rsidRPr="00744E9D">
        <w:rPr>
          <w:rFonts w:ascii="Times New Roman" w:hAnsi="Times New Roman"/>
          <w:i/>
          <w:iCs/>
          <w:sz w:val="24"/>
          <w:szCs w:val="24"/>
        </w:rPr>
        <w:t>AUC</w:t>
      </w:r>
      <w:r w:rsidR="00744E9D">
        <w:rPr>
          <w:rFonts w:ascii="Times New Roman" w:hAnsi="Times New Roman"/>
          <w:sz w:val="24"/>
          <w:szCs w:val="24"/>
        </w:rPr>
        <w:t xml:space="preserve"> e o </w:t>
      </w:r>
      <w:r w:rsidR="00744E9D" w:rsidRPr="00744E9D">
        <w:rPr>
          <w:rFonts w:ascii="Times New Roman" w:hAnsi="Times New Roman"/>
          <w:i/>
          <w:iCs/>
          <w:sz w:val="24"/>
          <w:szCs w:val="24"/>
        </w:rPr>
        <w:t>KS</w:t>
      </w:r>
      <w:r w:rsidR="00744E9D">
        <w:rPr>
          <w:rFonts w:ascii="Times New Roman" w:hAnsi="Times New Roman"/>
          <w:i/>
          <w:iCs/>
          <w:sz w:val="24"/>
          <w:szCs w:val="24"/>
        </w:rPr>
        <w:t xml:space="preserve">. </w:t>
      </w:r>
      <w:bookmarkEnd w:id="6"/>
      <w:r w:rsidR="00BC3777">
        <w:rPr>
          <w:rFonts w:ascii="Times New Roman" w:hAnsi="Times New Roman"/>
          <w:sz w:val="24"/>
          <w:szCs w:val="24"/>
        </w:rPr>
        <w:t>A</w:t>
      </w:r>
      <w:r w:rsidR="007648C8">
        <w:rPr>
          <w:rFonts w:ascii="Times New Roman" w:hAnsi="Times New Roman"/>
          <w:sz w:val="24"/>
          <w:szCs w:val="24"/>
        </w:rPr>
        <w:t xml:space="preserve"> primeir</w:t>
      </w:r>
      <w:r w:rsidR="00BC3777">
        <w:rPr>
          <w:rFonts w:ascii="Times New Roman" w:hAnsi="Times New Roman"/>
          <w:sz w:val="24"/>
          <w:szCs w:val="24"/>
        </w:rPr>
        <w:t>a</w:t>
      </w:r>
      <w:r w:rsidR="007648C8">
        <w:rPr>
          <w:rFonts w:ascii="Times New Roman" w:hAnsi="Times New Roman"/>
          <w:sz w:val="24"/>
          <w:szCs w:val="24"/>
        </w:rPr>
        <w:t xml:space="preserve"> </w:t>
      </w:r>
      <w:r w:rsidR="00BC3777">
        <w:rPr>
          <w:rFonts w:ascii="Times New Roman" w:hAnsi="Times New Roman"/>
          <w:sz w:val="24"/>
          <w:szCs w:val="24"/>
        </w:rPr>
        <w:t xml:space="preserve">é importante pois </w:t>
      </w:r>
      <w:r w:rsidR="007648C8">
        <w:rPr>
          <w:rFonts w:ascii="Times New Roman" w:hAnsi="Times New Roman"/>
          <w:sz w:val="24"/>
          <w:szCs w:val="24"/>
        </w:rPr>
        <w:t xml:space="preserve">fornece a </w:t>
      </w:r>
      <w:r w:rsidR="00BC3777">
        <w:rPr>
          <w:rFonts w:ascii="Times New Roman" w:hAnsi="Times New Roman"/>
          <w:sz w:val="24"/>
          <w:szCs w:val="24"/>
        </w:rPr>
        <w:t xml:space="preserve">correta identificação dos verdadeiros maus pagadores; a segunda avalia o desempenho do modelo ao longo da faixa de limiares de decisão, sendo assim, ela fornece a capacidade global do modelo em prever </w:t>
      </w:r>
      <w:r w:rsidR="008276B6">
        <w:rPr>
          <w:rFonts w:ascii="Times New Roman" w:hAnsi="Times New Roman"/>
          <w:sz w:val="24"/>
          <w:szCs w:val="24"/>
        </w:rPr>
        <w:t>todas as instâncias corretamente</w:t>
      </w:r>
      <w:r w:rsidR="00BC3777">
        <w:rPr>
          <w:rFonts w:ascii="Times New Roman" w:hAnsi="Times New Roman"/>
          <w:sz w:val="24"/>
          <w:szCs w:val="24"/>
        </w:rPr>
        <w:t xml:space="preserve">; a terceira avalia a </w:t>
      </w:r>
      <w:r w:rsidR="008276B6">
        <w:rPr>
          <w:rFonts w:ascii="Times New Roman" w:hAnsi="Times New Roman"/>
          <w:sz w:val="24"/>
          <w:szCs w:val="24"/>
        </w:rPr>
        <w:t xml:space="preserve">diferença entre as </w:t>
      </w:r>
      <w:r w:rsidR="00BC3777">
        <w:rPr>
          <w:rFonts w:ascii="Times New Roman" w:hAnsi="Times New Roman"/>
          <w:sz w:val="24"/>
          <w:szCs w:val="24"/>
        </w:rPr>
        <w:t>distribuiç</w:t>
      </w:r>
      <w:r w:rsidR="008276B6">
        <w:rPr>
          <w:rFonts w:ascii="Times New Roman" w:hAnsi="Times New Roman"/>
          <w:sz w:val="24"/>
          <w:szCs w:val="24"/>
        </w:rPr>
        <w:t>ões da classe negativa e positiva, dessa forma, ela mostra o quão bem o modelo separa os bons pagadores dos maus pagadores.</w:t>
      </w:r>
    </w:p>
    <w:p w14:paraId="34484E7E" w14:textId="5311CCB6" w:rsidR="00D20235" w:rsidRDefault="001F33E6" w:rsidP="00C60777">
      <w:pPr>
        <w:spacing w:after="0" w:line="360" w:lineRule="auto"/>
        <w:jc w:val="both"/>
        <w:rPr>
          <w:rFonts w:ascii="Times New Roman" w:hAnsi="Times New Roman"/>
          <w:sz w:val="24"/>
          <w:szCs w:val="24"/>
        </w:rPr>
      </w:pPr>
      <w:r>
        <w:rPr>
          <w:rFonts w:ascii="Times New Roman" w:hAnsi="Times New Roman"/>
          <w:sz w:val="24"/>
          <w:szCs w:val="24"/>
        </w:rPr>
        <w:tab/>
      </w:r>
      <w:bookmarkStart w:id="7" w:name="_Hlk158064811"/>
      <w:r>
        <w:rPr>
          <w:rFonts w:ascii="Times New Roman" w:hAnsi="Times New Roman"/>
          <w:sz w:val="24"/>
          <w:szCs w:val="24"/>
        </w:rPr>
        <w:t>Em relação as métricas de negócio, definiu-se uma metodologia capaz de estimar o impacto</w:t>
      </w:r>
      <w:r w:rsidR="00D271FB">
        <w:rPr>
          <w:rFonts w:ascii="Times New Roman" w:hAnsi="Times New Roman"/>
          <w:sz w:val="24"/>
          <w:szCs w:val="24"/>
        </w:rPr>
        <w:t xml:space="preserve"> financeiro de cada tipo de erro e acerto. Um Verdadeiro Negativo (VN) corresponde ao cliente adimplente classificado corretamente, dessa forma, representa um lucro do valor de exposição </w:t>
      </w:r>
      <w:r w:rsidR="0004033D">
        <w:rPr>
          <w:rFonts w:ascii="Times New Roman" w:hAnsi="Times New Roman"/>
          <w:sz w:val="24"/>
          <w:szCs w:val="24"/>
        </w:rPr>
        <w:t>somado aos</w:t>
      </w:r>
      <w:r w:rsidR="00D271FB">
        <w:rPr>
          <w:rFonts w:ascii="Times New Roman" w:hAnsi="Times New Roman"/>
          <w:sz w:val="24"/>
          <w:szCs w:val="24"/>
        </w:rPr>
        <w:t xml:space="preserve"> juros; um FN corresponde ao cliente inadimplente classificado incorretamente, sendo assim, representa a perda do valor de exposição; um FP corresponde ao cliente adimplente classificado incorretamente, portanto, não tem ganhos nem perdas; e um VP é o cliente inadimplente classificado corretamente, logo, também não tem ganhos nem perdas. A partir dessa regra, criou-se a </w:t>
      </w:r>
      <w:r>
        <w:rPr>
          <w:rFonts w:ascii="Times New Roman" w:hAnsi="Times New Roman"/>
          <w:sz w:val="24"/>
          <w:szCs w:val="24"/>
        </w:rPr>
        <w:t>equação para cálculo do retorno financeiro</w:t>
      </w:r>
      <w:r w:rsidR="00FF4B7F">
        <w:rPr>
          <w:rFonts w:ascii="Times New Roman" w:hAnsi="Times New Roman"/>
          <w:sz w:val="24"/>
          <w:szCs w:val="24"/>
        </w:rPr>
        <w:t xml:space="preserve">, bem como </w:t>
      </w:r>
      <w:r w:rsidR="006A5AB9">
        <w:rPr>
          <w:rFonts w:ascii="Times New Roman" w:hAnsi="Times New Roman"/>
          <w:sz w:val="24"/>
          <w:szCs w:val="24"/>
        </w:rPr>
        <w:t>a estimativa de lucro em relação ao valor total de exposição</w:t>
      </w:r>
      <w:r w:rsidR="007C4078">
        <w:rPr>
          <w:rFonts w:ascii="Times New Roman" w:hAnsi="Times New Roman"/>
          <w:sz w:val="24"/>
          <w:szCs w:val="24"/>
        </w:rPr>
        <w:t>:</w:t>
      </w:r>
    </w:p>
    <w:bookmarkEnd w:id="7"/>
    <w:p w14:paraId="406E5B3A" w14:textId="77777777" w:rsidR="00955EBB" w:rsidRDefault="00955EBB" w:rsidP="00C60777">
      <w:pPr>
        <w:spacing w:after="0" w:line="360" w:lineRule="auto"/>
        <w:jc w:val="both"/>
        <w:rPr>
          <w:rFonts w:ascii="Times New Roman" w:hAnsi="Times New Roman"/>
          <w:sz w:val="24"/>
          <w:szCs w:val="24"/>
        </w:rPr>
      </w:pPr>
    </w:p>
    <w:bookmarkStart w:id="8" w:name="_Hlk158064832"/>
    <w:p w14:paraId="4CF6B8FD" w14:textId="30EB4238" w:rsidR="00D20235" w:rsidRDefault="00000000" w:rsidP="00C60777">
      <w:pPr>
        <w:spacing w:after="0" w:line="360" w:lineRule="auto"/>
        <w:jc w:val="both"/>
        <w:rPr>
          <w:rFonts w:ascii="Times New Roman" w:hAnsi="Times New Roman"/>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Qt Verdadeiro Negativo</m:t>
                    </m:r>
                  </m:e>
                  <m:e>
                    <m:r>
                      <w:rPr>
                        <w:rFonts w:ascii="Cambria Math" w:hAnsi="Cambria Math"/>
                        <w:sz w:val="24"/>
                        <w:szCs w:val="24"/>
                      </w:rPr>
                      <m:t>Qt Falso Positivo</m:t>
                    </m:r>
                  </m:e>
                </m:mr>
                <m:mr>
                  <m:e>
                    <m:r>
                      <w:rPr>
                        <w:rFonts w:ascii="Cambria Math" w:hAnsi="Cambria Math"/>
                        <w:sz w:val="24"/>
                        <w:szCs w:val="24"/>
                      </w:rPr>
                      <m:t>Qt Falso Negativo</m:t>
                    </m:r>
                  </m:e>
                  <m:e>
                    <m:r>
                      <w:rPr>
                        <w:rFonts w:ascii="Cambria Math" w:hAnsi="Cambria Math"/>
                        <w:sz w:val="24"/>
                        <w:szCs w:val="24"/>
                      </w:rPr>
                      <m:t>Qt Verdadeiro Positivo</m:t>
                    </m:r>
                  </m:e>
                </m:mr>
              </m:m>
            </m:e>
          </m:d>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Exposição+Juros</m:t>
                    </m:r>
                  </m:e>
                  <m:e>
                    <m:r>
                      <w:rPr>
                        <w:rFonts w:ascii="Cambria Math" w:hAnsi="Cambria Math"/>
                        <w:sz w:val="24"/>
                        <w:szCs w:val="24"/>
                      </w:rPr>
                      <m:t>0</m:t>
                    </m:r>
                  </m:e>
                </m:mr>
                <m:mr>
                  <m:e>
                    <m:r>
                      <w:rPr>
                        <w:rFonts w:ascii="Cambria Math" w:hAnsi="Cambria Math"/>
                        <w:sz w:val="24"/>
                        <w:szCs w:val="24"/>
                      </w:rPr>
                      <m:t>Exposição</m:t>
                    </m:r>
                  </m:e>
                  <m:e>
                    <m:r>
                      <w:rPr>
                        <w:rFonts w:ascii="Cambria Math" w:hAnsi="Cambria Math"/>
                        <w:sz w:val="24"/>
                        <w:szCs w:val="24"/>
                      </w:rPr>
                      <m:t>0</m:t>
                    </m:r>
                  </m:e>
                </m:mr>
              </m:m>
            </m:e>
          </m:d>
          <w:bookmarkEnd w:id="8"/>
          <m:r>
            <w:rPr>
              <w:rFonts w:ascii="Cambria Math" w:hAnsi="Cambria Math"/>
              <w:sz w:val="24"/>
              <w:szCs w:val="24"/>
            </w:rPr>
            <m:t xml:space="preserve"> </m:t>
          </m:r>
        </m:oMath>
      </m:oMathPara>
    </w:p>
    <w:p w14:paraId="457BF624" w14:textId="77777777" w:rsidR="00571D0C" w:rsidRPr="00571D0C" w:rsidRDefault="00571D0C" w:rsidP="00C60777">
      <w:pPr>
        <w:spacing w:after="0" w:line="360" w:lineRule="auto"/>
        <w:jc w:val="both"/>
        <w:rPr>
          <w:rFonts w:ascii="Times New Roman" w:hAnsi="Times New Roman"/>
          <w:sz w:val="24"/>
          <w:szCs w:val="24"/>
        </w:rPr>
      </w:pPr>
    </w:p>
    <w:p w14:paraId="35E07F0D" w14:textId="0011C9EB" w:rsidR="001F33E6" w:rsidRPr="00955EBB" w:rsidRDefault="001F33E6" w:rsidP="00C60777">
      <w:pPr>
        <w:spacing w:after="0" w:line="360" w:lineRule="auto"/>
        <w:jc w:val="both"/>
        <w:rPr>
          <w:rFonts w:ascii="Times New Roman" w:hAnsi="Times New Roman"/>
          <w:sz w:val="24"/>
          <w:szCs w:val="24"/>
        </w:rPr>
      </w:pPr>
      <w:bookmarkStart w:id="9" w:name="_Hlk158064857"/>
      <m:oMathPara>
        <m:oMath>
          <m:r>
            <w:rPr>
              <w:rFonts w:ascii="Cambria Math" w:hAnsi="Cambria Math"/>
              <w:sz w:val="24"/>
              <w:szCs w:val="24"/>
            </w:rPr>
            <w:lastRenderedPageBreak/>
            <m:t>Retorno Financeiro=Qt VN*</m:t>
          </m:r>
          <m:d>
            <m:dPr>
              <m:ctrlPr>
                <w:rPr>
                  <w:rFonts w:ascii="Cambria Math" w:hAnsi="Cambria Math"/>
                  <w:i/>
                  <w:sz w:val="24"/>
                  <w:szCs w:val="24"/>
                </w:rPr>
              </m:ctrlPr>
            </m:dPr>
            <m:e>
              <m:r>
                <w:rPr>
                  <w:rFonts w:ascii="Cambria Math" w:hAnsi="Cambria Math"/>
                  <w:sz w:val="24"/>
                  <w:szCs w:val="24"/>
                </w:rPr>
                <m:t>Exposição+Juros</m:t>
              </m:r>
            </m:e>
          </m:d>
          <m:r>
            <w:rPr>
              <w:rFonts w:ascii="Cambria Math" w:hAnsi="Cambria Math"/>
              <w:sz w:val="24"/>
              <w:szCs w:val="24"/>
            </w:rPr>
            <m:t>-Qt FN*Exposição</m:t>
          </m:r>
        </m:oMath>
      </m:oMathPara>
    </w:p>
    <w:bookmarkEnd w:id="9"/>
    <w:p w14:paraId="17A36BA3" w14:textId="77777777" w:rsidR="00955EBB" w:rsidRPr="00955EBB" w:rsidRDefault="00955EBB" w:rsidP="00C60777">
      <w:pPr>
        <w:spacing w:after="0" w:line="360" w:lineRule="auto"/>
        <w:jc w:val="both"/>
        <w:rPr>
          <w:rFonts w:ascii="Times New Roman" w:hAnsi="Times New Roman"/>
          <w:sz w:val="24"/>
          <w:szCs w:val="24"/>
        </w:rPr>
      </w:pPr>
    </w:p>
    <w:p w14:paraId="762D9720" w14:textId="798FFA56" w:rsidR="00955EBB" w:rsidRPr="00D20235" w:rsidRDefault="00955EBB" w:rsidP="00955EBB">
      <w:pPr>
        <w:spacing w:after="0" w:line="360" w:lineRule="auto"/>
        <w:jc w:val="both"/>
        <w:rPr>
          <w:rFonts w:ascii="Times New Roman" w:hAnsi="Times New Roman"/>
          <w:sz w:val="24"/>
          <w:szCs w:val="24"/>
        </w:rPr>
      </w:pPr>
      <w:bookmarkStart w:id="10" w:name="_Hlk158064898"/>
      <m:oMathPara>
        <m:oMath>
          <m:r>
            <w:rPr>
              <w:rFonts w:ascii="Cambria Math" w:hAnsi="Cambria Math"/>
              <w:sz w:val="24"/>
              <w:szCs w:val="24"/>
            </w:rPr>
            <m:t>Return on Credit Portfolio =</m:t>
          </m:r>
          <m:f>
            <m:fPr>
              <m:ctrlPr>
                <w:rPr>
                  <w:rFonts w:ascii="Cambria Math" w:hAnsi="Cambria Math"/>
                  <w:i/>
                  <w:sz w:val="24"/>
                  <w:szCs w:val="24"/>
                </w:rPr>
              </m:ctrlPr>
            </m:fPr>
            <m:num>
              <m:r>
                <w:rPr>
                  <w:rFonts w:ascii="Cambria Math" w:hAnsi="Cambria Math"/>
                  <w:sz w:val="24"/>
                  <w:szCs w:val="24"/>
                </w:rPr>
                <m:t>Retorno Financeiro</m:t>
              </m:r>
            </m:num>
            <m:den>
              <m:r>
                <w:rPr>
                  <w:rFonts w:ascii="Cambria Math" w:hAnsi="Cambria Math"/>
                  <w:sz w:val="24"/>
                  <w:szCs w:val="24"/>
                </w:rPr>
                <m:t>Valor Total de Exposição</m:t>
              </m:r>
            </m:den>
          </m:f>
          <m:r>
            <w:rPr>
              <w:rFonts w:ascii="Cambria Math" w:hAnsi="Cambria Math"/>
              <w:sz w:val="24"/>
              <w:szCs w:val="24"/>
            </w:rPr>
            <m:t xml:space="preserve"> x 100%</m:t>
          </m:r>
        </m:oMath>
      </m:oMathPara>
    </w:p>
    <w:bookmarkEnd w:id="10"/>
    <w:p w14:paraId="36F528DE" w14:textId="77777777" w:rsidR="00955EBB" w:rsidRPr="00D20235" w:rsidRDefault="00955EBB" w:rsidP="00C60777">
      <w:pPr>
        <w:spacing w:after="0" w:line="360" w:lineRule="auto"/>
        <w:jc w:val="both"/>
        <w:rPr>
          <w:rFonts w:ascii="Times New Roman" w:hAnsi="Times New Roman"/>
          <w:sz w:val="24"/>
          <w:szCs w:val="24"/>
        </w:rPr>
      </w:pPr>
    </w:p>
    <w:p w14:paraId="46001FCB" w14:textId="77777777" w:rsidR="00650A3F" w:rsidRPr="00744E9D" w:rsidRDefault="00650A3F" w:rsidP="00C60777">
      <w:pPr>
        <w:spacing w:after="0" w:line="360" w:lineRule="auto"/>
        <w:jc w:val="both"/>
        <w:rPr>
          <w:rFonts w:ascii="Times New Roman" w:hAnsi="Times New Roman"/>
          <w:sz w:val="24"/>
          <w:szCs w:val="24"/>
        </w:rPr>
      </w:pPr>
    </w:p>
    <w:p w14:paraId="5B46C2C2" w14:textId="12AD7B56" w:rsidR="00C60777" w:rsidRDefault="00200EE3"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3C2B9F">
        <w:rPr>
          <w:rFonts w:ascii="Times New Roman" w:hAnsi="Times New Roman"/>
          <w:b/>
          <w:bCs/>
          <w:sz w:val="24"/>
          <w:szCs w:val="24"/>
        </w:rPr>
        <w:t>.</w:t>
      </w:r>
      <w:r w:rsidR="00650A3F">
        <w:rPr>
          <w:rFonts w:ascii="Times New Roman" w:hAnsi="Times New Roman"/>
          <w:b/>
          <w:bCs/>
          <w:sz w:val="24"/>
          <w:szCs w:val="24"/>
        </w:rPr>
        <w:t>6</w:t>
      </w:r>
      <w:r w:rsidR="00C60777" w:rsidRPr="003C2B9F">
        <w:rPr>
          <w:rFonts w:ascii="Times New Roman" w:hAnsi="Times New Roman"/>
          <w:b/>
          <w:bCs/>
          <w:sz w:val="24"/>
          <w:szCs w:val="24"/>
        </w:rPr>
        <w:t xml:space="preserve"> </w:t>
      </w:r>
      <w:r w:rsidR="00C60777">
        <w:rPr>
          <w:rFonts w:ascii="Times New Roman" w:hAnsi="Times New Roman"/>
          <w:b/>
          <w:bCs/>
          <w:sz w:val="24"/>
          <w:szCs w:val="24"/>
        </w:rPr>
        <w:t>Análise de Variáveis</w:t>
      </w:r>
    </w:p>
    <w:p w14:paraId="5E8C2BF2" w14:textId="77777777"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Definir o perfil de risco de um cliente costuma ser bastante desafiador, portanto, tarefas desse tipo envolvem fatores interconectados e de difícil percepção. Nesse âmbito, o </w:t>
      </w:r>
      <w:bookmarkStart w:id="11" w:name="_Hlk158064937"/>
      <w:r w:rsidRPr="00F15C7A">
        <w:rPr>
          <w:rFonts w:ascii="Times New Roman" w:hAnsi="Times New Roman"/>
          <w:sz w:val="24"/>
          <w:szCs w:val="24"/>
        </w:rPr>
        <w:t>ponto de partida para entender o risco de crédito das operações consiste na seleção criteriosa das melhores variáveis, pois elas carregam as informações necessárias para a criação de uma abordagem capaz de identificar o bom e mau pagador.</w:t>
      </w:r>
    </w:p>
    <w:bookmarkEnd w:id="11"/>
    <w:p w14:paraId="41BB98A1" w14:textId="762CAFC6" w:rsidR="001327CB" w:rsidRPr="001327CB" w:rsidRDefault="008171AA" w:rsidP="001327CB">
      <w:pPr>
        <w:spacing w:after="0" w:line="360" w:lineRule="auto"/>
        <w:ind w:firstLine="720"/>
        <w:jc w:val="both"/>
        <w:rPr>
          <w:rFonts w:ascii="Times New Roman" w:hAnsi="Times New Roman"/>
          <w:sz w:val="24"/>
          <w:szCs w:val="24"/>
        </w:rPr>
      </w:pPr>
      <w:r>
        <w:rPr>
          <w:rFonts w:ascii="Times New Roman" w:hAnsi="Times New Roman"/>
          <w:sz w:val="24"/>
          <w:szCs w:val="24"/>
        </w:rPr>
        <w:t>Posteriormente</w:t>
      </w:r>
      <w:r w:rsidR="00E60013">
        <w:rPr>
          <w:rFonts w:ascii="Times New Roman" w:hAnsi="Times New Roman"/>
          <w:sz w:val="24"/>
          <w:szCs w:val="24"/>
        </w:rPr>
        <w:t xml:space="preserve">, </w:t>
      </w:r>
      <w:r>
        <w:rPr>
          <w:rFonts w:ascii="Times New Roman" w:hAnsi="Times New Roman"/>
          <w:sz w:val="24"/>
          <w:szCs w:val="24"/>
        </w:rPr>
        <w:t xml:space="preserve">procurou-se entender </w:t>
      </w:r>
      <w:r w:rsidR="00E60013">
        <w:rPr>
          <w:rFonts w:ascii="Times New Roman" w:hAnsi="Times New Roman"/>
          <w:sz w:val="24"/>
          <w:szCs w:val="24"/>
        </w:rPr>
        <w:t xml:space="preserve">exatamente o significado de cada variável. Tal definição é importante pois a correta compreensão de cada informação é crucial para comprovar a consistência da análise. Essa clareza contribui com a interpretação e com o extermínio de ambiguidades, permitindo que o conceito seja </w:t>
      </w:r>
      <w:r w:rsidR="000D67BA">
        <w:rPr>
          <w:rFonts w:ascii="Times New Roman" w:hAnsi="Times New Roman"/>
          <w:sz w:val="24"/>
          <w:szCs w:val="24"/>
        </w:rPr>
        <w:t>devidamente</w:t>
      </w:r>
      <w:r w:rsidR="00E60013">
        <w:rPr>
          <w:rFonts w:ascii="Times New Roman" w:hAnsi="Times New Roman"/>
          <w:sz w:val="24"/>
          <w:szCs w:val="24"/>
        </w:rPr>
        <w:t xml:space="preserve"> entendido e as análises sejam esclarecedoras. </w:t>
      </w:r>
      <w:r w:rsidR="001327CB">
        <w:rPr>
          <w:rFonts w:ascii="Times New Roman" w:hAnsi="Times New Roman"/>
          <w:sz w:val="24"/>
          <w:szCs w:val="24"/>
        </w:rPr>
        <w:t xml:space="preserve">Na seção de </w:t>
      </w:r>
      <w:r w:rsidR="001327CB" w:rsidRPr="001327CB">
        <w:rPr>
          <w:rFonts w:ascii="Times New Roman" w:hAnsi="Times New Roman"/>
          <w:i/>
          <w:iCs/>
          <w:sz w:val="24"/>
          <w:szCs w:val="24"/>
        </w:rPr>
        <w:t>Apêndice</w:t>
      </w:r>
      <w:r w:rsidR="00FB4245">
        <w:rPr>
          <w:rFonts w:ascii="Times New Roman" w:hAnsi="Times New Roman"/>
          <w:sz w:val="24"/>
          <w:szCs w:val="24"/>
        </w:rPr>
        <w:t xml:space="preserve"> encontram-se as definições de cada uma das variáveis </w:t>
      </w:r>
      <w:r w:rsidR="008B222E">
        <w:rPr>
          <w:rFonts w:ascii="Times New Roman" w:hAnsi="Times New Roman"/>
          <w:sz w:val="24"/>
          <w:szCs w:val="24"/>
        </w:rPr>
        <w:t>utilizadas no projeto.</w:t>
      </w:r>
    </w:p>
    <w:p w14:paraId="427ECF7C" w14:textId="41611581" w:rsidR="00F15C7A" w:rsidRP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Durante o processo de análise de variáveis, deve-se levar em consideração tanto o pensamento conceitual quanto o pensamento quantitativo. Ao identificar uma variável com potencial, objetiva-se entender se sua relação com a inadimplência conceitualmente faz sentido e, então, provar a hipótese com alguma abordagem consolidada na literatura. A combinação desses caminhos é interessante por duas justificativas: a primeira é que se ambas chegarem ao mesmo resultado, a probabilidade </w:t>
      </w:r>
      <w:proofErr w:type="gramStart"/>
      <w:r w:rsidRPr="00F15C7A">
        <w:rPr>
          <w:rFonts w:ascii="Times New Roman" w:hAnsi="Times New Roman"/>
          <w:sz w:val="24"/>
          <w:szCs w:val="24"/>
        </w:rPr>
        <w:t>da</w:t>
      </w:r>
      <w:proofErr w:type="gramEnd"/>
      <w:r w:rsidRPr="00F15C7A">
        <w:rPr>
          <w:rFonts w:ascii="Times New Roman" w:hAnsi="Times New Roman"/>
          <w:sz w:val="24"/>
          <w:szCs w:val="24"/>
        </w:rPr>
        <w:t xml:space="preserve"> hipótese ser verdadeira torna-se maior; a segunda é que a validação através de uma metodologia quantitativa impede a tomada de decisão exclusivamente criada através de vieses previamente </w:t>
      </w:r>
      <w:r w:rsidR="001C4464">
        <w:rPr>
          <w:rFonts w:ascii="Times New Roman" w:hAnsi="Times New Roman"/>
          <w:sz w:val="24"/>
          <w:szCs w:val="24"/>
        </w:rPr>
        <w:t>estabelecidos</w:t>
      </w:r>
      <w:r w:rsidRPr="00F15C7A">
        <w:rPr>
          <w:rFonts w:ascii="Times New Roman" w:hAnsi="Times New Roman"/>
          <w:sz w:val="24"/>
          <w:szCs w:val="24"/>
        </w:rPr>
        <w:t>.</w:t>
      </w:r>
    </w:p>
    <w:p w14:paraId="67A354E3" w14:textId="15EAA975" w:rsidR="00F15C7A" w:rsidRDefault="00F15C7A" w:rsidP="00F15C7A">
      <w:pPr>
        <w:spacing w:after="0" w:line="360" w:lineRule="auto"/>
        <w:ind w:firstLine="720"/>
        <w:jc w:val="both"/>
        <w:rPr>
          <w:rFonts w:ascii="Times New Roman" w:hAnsi="Times New Roman"/>
          <w:sz w:val="24"/>
          <w:szCs w:val="24"/>
        </w:rPr>
      </w:pPr>
      <w:bookmarkStart w:id="12" w:name="_Hlk158064970"/>
      <w:r w:rsidRPr="00F15C7A">
        <w:rPr>
          <w:rFonts w:ascii="Times New Roman" w:hAnsi="Times New Roman"/>
          <w:sz w:val="24"/>
          <w:szCs w:val="24"/>
        </w:rPr>
        <w:t xml:space="preserve">Como o intuito deste trabalho é realizar uma análise de risco de crédito direcionada por métodos quantitativos, optou-se pelo foco majoritário em análises estatísticas, sendo as principais o </w:t>
      </w:r>
      <w:proofErr w:type="spellStart"/>
      <w:r w:rsidRPr="00F15C7A">
        <w:rPr>
          <w:rFonts w:ascii="Times New Roman" w:hAnsi="Times New Roman"/>
          <w:sz w:val="24"/>
          <w:szCs w:val="24"/>
        </w:rPr>
        <w:t>Weight</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of</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Evidence</w:t>
      </w:r>
      <w:proofErr w:type="spellEnd"/>
      <w:r w:rsidRPr="00F15C7A">
        <w:rPr>
          <w:rFonts w:ascii="Times New Roman" w:hAnsi="Times New Roman"/>
          <w:sz w:val="24"/>
          <w:szCs w:val="24"/>
        </w:rPr>
        <w:t xml:space="preserve"> (WOE) e a observação das distribuições de probabilidade das variáveis.</w:t>
      </w:r>
    </w:p>
    <w:p w14:paraId="07F24BF3" w14:textId="4B0BB63D" w:rsidR="00D26923" w:rsidRDefault="00D26923" w:rsidP="00F15C7A">
      <w:pPr>
        <w:spacing w:after="0" w:line="360" w:lineRule="auto"/>
        <w:ind w:firstLine="720"/>
        <w:jc w:val="both"/>
        <w:rPr>
          <w:rFonts w:ascii="Times New Roman" w:hAnsi="Times New Roman"/>
          <w:sz w:val="24"/>
          <w:szCs w:val="24"/>
        </w:rPr>
      </w:pPr>
      <w:bookmarkStart w:id="13" w:name="_Hlk158064982"/>
      <w:bookmarkEnd w:id="12"/>
      <w:proofErr w:type="spellStart"/>
      <w:r w:rsidRPr="00D26923">
        <w:rPr>
          <w:rFonts w:ascii="Times New Roman" w:hAnsi="Times New Roman"/>
          <w:sz w:val="24"/>
          <w:szCs w:val="24"/>
        </w:rPr>
        <w:t>Weight</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of</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Evidence</w:t>
      </w:r>
      <w:proofErr w:type="spellEnd"/>
      <w:r w:rsidRPr="00D26923">
        <w:rPr>
          <w:rFonts w:ascii="Times New Roman" w:hAnsi="Times New Roman"/>
          <w:sz w:val="24"/>
          <w:szCs w:val="24"/>
        </w:rPr>
        <w:t xml:space="preserve"> é uma medida e</w:t>
      </w:r>
      <w:r>
        <w:rPr>
          <w:rFonts w:ascii="Times New Roman" w:hAnsi="Times New Roman"/>
          <w:sz w:val="24"/>
          <w:szCs w:val="24"/>
        </w:rPr>
        <w:t xml:space="preserve">statística </w:t>
      </w:r>
      <w:r w:rsidR="000330BD">
        <w:rPr>
          <w:rFonts w:ascii="Times New Roman" w:hAnsi="Times New Roman"/>
          <w:sz w:val="24"/>
          <w:szCs w:val="24"/>
        </w:rPr>
        <w:t>muito consolidada em risco de crédito, pois é eficaz e fácil de ser entendid</w:t>
      </w:r>
      <w:r w:rsidR="00277530">
        <w:rPr>
          <w:rFonts w:ascii="Times New Roman" w:hAnsi="Times New Roman"/>
          <w:sz w:val="24"/>
          <w:szCs w:val="24"/>
        </w:rPr>
        <w:t>a</w:t>
      </w:r>
      <w:r w:rsidR="000330BD">
        <w:rPr>
          <w:rFonts w:ascii="Times New Roman" w:hAnsi="Times New Roman"/>
          <w:sz w:val="24"/>
          <w:szCs w:val="24"/>
        </w:rPr>
        <w:t xml:space="preserve">. Basicamente, o WOE </w:t>
      </w:r>
      <w:r>
        <w:rPr>
          <w:rFonts w:ascii="Times New Roman" w:hAnsi="Times New Roman"/>
          <w:sz w:val="24"/>
          <w:szCs w:val="24"/>
        </w:rPr>
        <w:t xml:space="preserve">avalia a força da associação de </w:t>
      </w:r>
      <w:r>
        <w:rPr>
          <w:rFonts w:ascii="Times New Roman" w:hAnsi="Times New Roman"/>
          <w:sz w:val="24"/>
          <w:szCs w:val="24"/>
        </w:rPr>
        <w:lastRenderedPageBreak/>
        <w:t>uma classe com a variável alvo</w:t>
      </w:r>
      <w:r w:rsidR="000330BD">
        <w:rPr>
          <w:rFonts w:ascii="Times New Roman" w:hAnsi="Times New Roman"/>
          <w:sz w:val="24"/>
          <w:szCs w:val="24"/>
        </w:rPr>
        <w:t>.</w:t>
      </w:r>
      <w:bookmarkEnd w:id="13"/>
      <w:r w:rsidR="000330BD">
        <w:rPr>
          <w:rFonts w:ascii="Times New Roman" w:hAnsi="Times New Roman"/>
          <w:sz w:val="24"/>
          <w:szCs w:val="24"/>
        </w:rPr>
        <w:t xml:space="preserve"> A </w:t>
      </w:r>
      <w:r>
        <w:rPr>
          <w:rFonts w:ascii="Times New Roman" w:hAnsi="Times New Roman"/>
          <w:sz w:val="24"/>
          <w:szCs w:val="24"/>
        </w:rPr>
        <w:t>partir da criação de uma tabela de contingência, realiza-se o cálculo da taxa de eventos positivos e negativos para então determinar o quanto a classe associa-se com o evento de interesse. Pode-se definir sua equação como</w:t>
      </w:r>
    </w:p>
    <w:p w14:paraId="4F277184" w14:textId="29545EB9" w:rsidR="00D26923" w:rsidRPr="00D26923" w:rsidRDefault="00D26923" w:rsidP="00F15C7A">
      <w:pPr>
        <w:spacing w:after="0" w:line="360" w:lineRule="auto"/>
        <w:ind w:firstLine="720"/>
        <w:jc w:val="both"/>
        <w:rPr>
          <w:rFonts w:ascii="Times New Roman" w:hAnsi="Times New Roman"/>
          <w:sz w:val="24"/>
          <w:szCs w:val="24"/>
        </w:rPr>
      </w:pPr>
      <w:bookmarkStart w:id="14" w:name="_Hlk158065120"/>
      <m:oMathPara>
        <m:oMath>
          <m:r>
            <w:rPr>
              <w:rFonts w:ascii="Cambria Math" w:hAnsi="Cambria Math"/>
              <w:sz w:val="24"/>
              <w:szCs w:val="24"/>
            </w:rPr>
            <m:t>WOE=</m:t>
          </m:r>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bookmarkEnd w:id="14"/>
    <w:p w14:paraId="2A2F50C2" w14:textId="5334FEE2" w:rsidR="007348C7" w:rsidRDefault="00D26923" w:rsidP="000016C8">
      <w:pPr>
        <w:spacing w:after="0" w:line="360" w:lineRule="auto"/>
        <w:jc w:val="both"/>
        <w:rPr>
          <w:rFonts w:ascii="Times New Roman" w:hAnsi="Times New Roman"/>
          <w:sz w:val="24"/>
          <w:szCs w:val="24"/>
        </w:rPr>
      </w:pPr>
      <w:r>
        <w:rPr>
          <w:rFonts w:ascii="Times New Roman" w:hAnsi="Times New Roman"/>
          <w:sz w:val="24"/>
          <w:szCs w:val="24"/>
        </w:rPr>
        <w:t xml:space="preserve">onde </w:t>
      </w:r>
      <w:proofErr w:type="spellStart"/>
      <w:r w:rsidRPr="00D26923">
        <w:rPr>
          <w:rFonts w:ascii="Times New Roman" w:hAnsi="Times New Roman"/>
          <w:i/>
          <w:iCs/>
          <w:sz w:val="24"/>
          <w:szCs w:val="24"/>
        </w:rPr>
        <w:t>ln</w:t>
      </w:r>
      <w:proofErr w:type="spellEnd"/>
      <w:r>
        <w:rPr>
          <w:rFonts w:ascii="Times New Roman" w:hAnsi="Times New Roman"/>
          <w:sz w:val="24"/>
          <w:szCs w:val="24"/>
        </w:rPr>
        <w:t xml:space="preserve"> é o logaritmo neperiano, </w:t>
      </w:r>
      <w:r w:rsidRPr="00D26923">
        <w:rPr>
          <w:rFonts w:ascii="Times New Roman" w:hAnsi="Times New Roman"/>
          <w:i/>
          <w:iCs/>
          <w:sz w:val="24"/>
          <w:szCs w:val="24"/>
        </w:rPr>
        <w:t>c</w:t>
      </w:r>
      <w:r>
        <w:rPr>
          <w:rFonts w:ascii="Times New Roman" w:hAnsi="Times New Roman"/>
          <w:sz w:val="24"/>
          <w:szCs w:val="24"/>
        </w:rPr>
        <w:t xml:space="preserve"> é categoria de determinada variável preditora</w:t>
      </w:r>
      <w:r w:rsidR="007348C7">
        <w:rPr>
          <w:rFonts w:ascii="Times New Roman" w:hAnsi="Times New Roman"/>
          <w:sz w:val="24"/>
          <w:szCs w:val="24"/>
        </w:rPr>
        <w:t>,</w:t>
      </w:r>
      <w:r>
        <w:rPr>
          <w:rFonts w:ascii="Times New Roman" w:hAnsi="Times New Roman"/>
          <w:sz w:val="24"/>
          <w:szCs w:val="24"/>
        </w:rPr>
        <w:t xml:space="preserve"> P(</w:t>
      </w:r>
      <w:proofErr w:type="spellStart"/>
      <w:r>
        <w:rPr>
          <w:rFonts w:ascii="Times New Roman" w:hAnsi="Times New Roman"/>
          <w:sz w:val="24"/>
          <w:szCs w:val="24"/>
        </w:rPr>
        <w:t>c|bom</w:t>
      </w:r>
      <w:proofErr w:type="spellEnd"/>
      <w:r>
        <w:rPr>
          <w:rFonts w:ascii="Times New Roman" w:hAnsi="Times New Roman"/>
          <w:sz w:val="24"/>
          <w:szCs w:val="24"/>
        </w:rPr>
        <w:t xml:space="preserve">) </w:t>
      </w:r>
      <w:r w:rsidR="007348C7">
        <w:rPr>
          <w:rFonts w:ascii="Times New Roman" w:hAnsi="Times New Roman"/>
          <w:sz w:val="24"/>
          <w:szCs w:val="24"/>
        </w:rPr>
        <w:t xml:space="preserve">e </w:t>
      </w:r>
      <w:r>
        <w:rPr>
          <w:rFonts w:ascii="Times New Roman" w:hAnsi="Times New Roman"/>
          <w:sz w:val="24"/>
          <w:szCs w:val="24"/>
        </w:rPr>
        <w:t>P(</w:t>
      </w:r>
      <w:proofErr w:type="spellStart"/>
      <w:r>
        <w:rPr>
          <w:rFonts w:ascii="Times New Roman" w:hAnsi="Times New Roman"/>
          <w:sz w:val="24"/>
          <w:szCs w:val="24"/>
        </w:rPr>
        <w:t>c|mau</w:t>
      </w:r>
      <w:proofErr w:type="spellEnd"/>
      <w:r>
        <w:rPr>
          <w:rFonts w:ascii="Times New Roman" w:hAnsi="Times New Roman"/>
          <w:sz w:val="24"/>
          <w:szCs w:val="24"/>
        </w:rPr>
        <w:t xml:space="preserve">) </w:t>
      </w:r>
      <w:r w:rsidR="007348C7">
        <w:rPr>
          <w:rFonts w:ascii="Times New Roman" w:hAnsi="Times New Roman"/>
          <w:sz w:val="24"/>
          <w:szCs w:val="24"/>
        </w:rPr>
        <w:t xml:space="preserve">correspondem </w:t>
      </w:r>
      <w:r>
        <w:rPr>
          <w:rFonts w:ascii="Times New Roman" w:hAnsi="Times New Roman"/>
          <w:sz w:val="24"/>
          <w:szCs w:val="24"/>
        </w:rPr>
        <w:t>a frequência de</w:t>
      </w:r>
      <w:r w:rsidR="007348C7">
        <w:rPr>
          <w:rFonts w:ascii="Times New Roman" w:hAnsi="Times New Roman"/>
          <w:sz w:val="24"/>
          <w:szCs w:val="24"/>
        </w:rPr>
        <w:t xml:space="preserve"> bons e</w:t>
      </w:r>
      <w:r>
        <w:rPr>
          <w:rFonts w:ascii="Times New Roman" w:hAnsi="Times New Roman"/>
          <w:sz w:val="24"/>
          <w:szCs w:val="24"/>
        </w:rPr>
        <w:t xml:space="preserve"> maus clientes para essa categoria</w:t>
      </w:r>
      <w:r w:rsidR="007348C7">
        <w:rPr>
          <w:rFonts w:ascii="Times New Roman" w:hAnsi="Times New Roman"/>
          <w:sz w:val="24"/>
          <w:szCs w:val="24"/>
        </w:rPr>
        <w:t xml:space="preserve"> respectivamente.</w:t>
      </w:r>
      <w:r w:rsidR="00C54A9C">
        <w:rPr>
          <w:rFonts w:ascii="Times New Roman" w:hAnsi="Times New Roman"/>
          <w:sz w:val="24"/>
          <w:szCs w:val="24"/>
        </w:rPr>
        <w:t xml:space="preserve"> </w:t>
      </w:r>
      <w:bookmarkStart w:id="15" w:name="_Hlk158065960"/>
      <w:r w:rsidR="00C54A9C">
        <w:rPr>
          <w:rFonts w:ascii="Times New Roman" w:hAnsi="Times New Roman"/>
          <w:sz w:val="24"/>
          <w:szCs w:val="24"/>
        </w:rPr>
        <w:t xml:space="preserve">Valores positivos de WOE significam que a categoria está associada a classe positiva, ao passo que valores negativos mostram associação com a classe negativa. </w:t>
      </w:r>
    </w:p>
    <w:bookmarkEnd w:id="15"/>
    <w:p w14:paraId="24378201" w14:textId="63F2309F" w:rsidR="001E6DA5" w:rsidRPr="0080008B" w:rsidRDefault="000016C8" w:rsidP="000016C8">
      <w:pPr>
        <w:spacing w:after="0" w:line="360" w:lineRule="auto"/>
        <w:jc w:val="both"/>
        <w:rPr>
          <w:rFonts w:ascii="Times New Roman" w:hAnsi="Times New Roman"/>
          <w:sz w:val="24"/>
          <w:szCs w:val="24"/>
        </w:rPr>
      </w:pPr>
      <w:r>
        <w:rPr>
          <w:rFonts w:ascii="Times New Roman" w:hAnsi="Times New Roman"/>
          <w:sz w:val="24"/>
          <w:szCs w:val="24"/>
        </w:rPr>
        <w:tab/>
      </w:r>
      <w:bookmarkStart w:id="16" w:name="_Hlk158065536"/>
      <w:r>
        <w:rPr>
          <w:rFonts w:ascii="Times New Roman" w:hAnsi="Times New Roman"/>
          <w:sz w:val="24"/>
          <w:szCs w:val="24"/>
        </w:rPr>
        <w:t>Embora</w:t>
      </w:r>
      <w:r w:rsidR="001E6DA5">
        <w:rPr>
          <w:rFonts w:ascii="Times New Roman" w:hAnsi="Times New Roman"/>
          <w:sz w:val="24"/>
          <w:szCs w:val="24"/>
        </w:rPr>
        <w:t xml:space="preserve"> robusta, este tipo de abordagem funciona apenas para variáveis categóricas e, na grande maioria dos casos, existem variáveis contínuas igualmente importantes no processo de decisão. Neste caso, pode-se aplicar métodos de </w:t>
      </w:r>
      <w:proofErr w:type="spellStart"/>
      <w:r w:rsidR="001E6DA5">
        <w:rPr>
          <w:rFonts w:ascii="Times New Roman" w:hAnsi="Times New Roman"/>
          <w:sz w:val="24"/>
          <w:szCs w:val="24"/>
        </w:rPr>
        <w:t>discretização</w:t>
      </w:r>
      <w:proofErr w:type="spellEnd"/>
      <w:r w:rsidR="001E6DA5">
        <w:rPr>
          <w:rFonts w:ascii="Times New Roman" w:hAnsi="Times New Roman"/>
          <w:sz w:val="24"/>
          <w:szCs w:val="24"/>
        </w:rPr>
        <w:t xml:space="preserve"> para então, através de gráficos e análises visuais, compreender se essa variável possui relação com o evento de interesse. Uma metodologia famosa consiste na criação de decis que, ao serem analisados em conjunto com o evento de interesse, provam a importância dessa variável para compreensão do perfil de risco do cliente.</w:t>
      </w:r>
      <w:bookmarkEnd w:id="16"/>
      <w:r w:rsidR="0080008B">
        <w:rPr>
          <w:rFonts w:ascii="Times New Roman" w:hAnsi="Times New Roman"/>
          <w:sz w:val="24"/>
          <w:szCs w:val="24"/>
        </w:rPr>
        <w:t xml:space="preserve"> </w:t>
      </w:r>
      <w:bookmarkStart w:id="17" w:name="_Hlk158065619"/>
      <w:r w:rsidR="00C041F8">
        <w:rPr>
          <w:rFonts w:ascii="Times New Roman" w:hAnsi="Times New Roman"/>
          <w:sz w:val="24"/>
          <w:szCs w:val="24"/>
        </w:rPr>
        <w:t xml:space="preserve">Para exemplificar, decidiu-se trazer dois exemplos para </w:t>
      </w:r>
      <w:r w:rsidR="00A860DA">
        <w:rPr>
          <w:rFonts w:ascii="Times New Roman" w:hAnsi="Times New Roman"/>
          <w:sz w:val="24"/>
          <w:szCs w:val="24"/>
        </w:rPr>
        <w:t>representar os</w:t>
      </w:r>
      <w:r w:rsidR="00C041F8">
        <w:rPr>
          <w:rFonts w:ascii="Times New Roman" w:hAnsi="Times New Roman"/>
          <w:sz w:val="24"/>
          <w:szCs w:val="24"/>
        </w:rPr>
        <w:t xml:space="preserve"> casos citados.</w:t>
      </w:r>
      <w:bookmarkEnd w:id="17"/>
      <w:r w:rsidR="00C041F8">
        <w:rPr>
          <w:rFonts w:ascii="Times New Roman" w:hAnsi="Times New Roman"/>
          <w:sz w:val="24"/>
          <w:szCs w:val="24"/>
        </w:rPr>
        <w:t xml:space="preserve"> A análise </w:t>
      </w:r>
      <w:r w:rsidR="008E3FE8">
        <w:rPr>
          <w:rFonts w:ascii="Times New Roman" w:hAnsi="Times New Roman"/>
          <w:sz w:val="24"/>
          <w:szCs w:val="24"/>
        </w:rPr>
        <w:t xml:space="preserve">completa </w:t>
      </w:r>
      <w:r w:rsidR="00C041F8">
        <w:rPr>
          <w:rFonts w:ascii="Times New Roman" w:hAnsi="Times New Roman"/>
          <w:sz w:val="24"/>
          <w:szCs w:val="24"/>
        </w:rPr>
        <w:t>d</w:t>
      </w:r>
      <w:r w:rsidR="008E3FE8">
        <w:rPr>
          <w:rFonts w:ascii="Times New Roman" w:hAnsi="Times New Roman"/>
          <w:sz w:val="24"/>
          <w:szCs w:val="24"/>
        </w:rPr>
        <w:t>as</w:t>
      </w:r>
      <w:r w:rsidR="00C041F8">
        <w:rPr>
          <w:rFonts w:ascii="Times New Roman" w:hAnsi="Times New Roman"/>
          <w:sz w:val="24"/>
          <w:szCs w:val="24"/>
        </w:rPr>
        <w:t xml:space="preserve"> demais variáveis segue a mesma abordagem e pode ser encontrada no código fonte disponibilizado no repositório do </w:t>
      </w:r>
      <w:r w:rsidR="00C041F8" w:rsidRPr="00C041F8">
        <w:rPr>
          <w:rFonts w:ascii="Times New Roman" w:hAnsi="Times New Roman"/>
          <w:i/>
          <w:iCs/>
          <w:sz w:val="24"/>
          <w:szCs w:val="24"/>
        </w:rPr>
        <w:t>GitHub</w:t>
      </w:r>
      <w:r w:rsidR="00C041F8">
        <w:rPr>
          <w:rFonts w:ascii="Times New Roman" w:hAnsi="Times New Roman"/>
          <w:i/>
          <w:iCs/>
          <w:sz w:val="24"/>
          <w:szCs w:val="24"/>
        </w:rPr>
        <w:t>.</w:t>
      </w:r>
    </w:p>
    <w:p w14:paraId="70F82FD7" w14:textId="4749D8CE" w:rsidR="0080008B" w:rsidRPr="0080008B" w:rsidRDefault="0080008B" w:rsidP="000016C8">
      <w:pPr>
        <w:spacing w:after="0" w:line="360" w:lineRule="auto"/>
        <w:jc w:val="both"/>
        <w:rPr>
          <w:rFonts w:ascii="Times New Roman" w:hAnsi="Times New Roman"/>
          <w:sz w:val="24"/>
          <w:szCs w:val="24"/>
        </w:rPr>
      </w:pPr>
      <w:r>
        <w:rPr>
          <w:rFonts w:ascii="Times New Roman" w:hAnsi="Times New Roman"/>
          <w:sz w:val="24"/>
          <w:szCs w:val="24"/>
        </w:rPr>
        <w:tab/>
        <w:t xml:space="preserve">A primeira variável exemplo denomina-se </w:t>
      </w:r>
      <w:r w:rsidRPr="0080008B">
        <w:rPr>
          <w:rFonts w:ascii="Times New Roman" w:hAnsi="Times New Roman"/>
          <w:i/>
          <w:iCs/>
          <w:sz w:val="24"/>
          <w:szCs w:val="24"/>
        </w:rPr>
        <w:t>Grau do Empréstimo</w:t>
      </w:r>
      <w:r>
        <w:rPr>
          <w:rFonts w:ascii="Times New Roman" w:hAnsi="Times New Roman"/>
          <w:sz w:val="24"/>
          <w:szCs w:val="24"/>
        </w:rPr>
        <w:t>. Embora a competição não traga exatamente o que significa cada uma das classes, sabe-se que ela representa um ranking e corresponde ao nível de empréstimo solicitado pelo cliente, de forma que a classe “A” seria empréstimos mais robustos e “G” empréstimos mais comuns</w:t>
      </w:r>
      <w:r w:rsidR="004E220C">
        <w:rPr>
          <w:rFonts w:ascii="Times New Roman" w:hAnsi="Times New Roman"/>
          <w:sz w:val="24"/>
          <w:szCs w:val="24"/>
        </w:rPr>
        <w:t xml:space="preserve">. Através da análise de WOE, </w:t>
      </w:r>
      <w:bookmarkStart w:id="18" w:name="_Hlk158066176"/>
      <w:r w:rsidR="004E220C">
        <w:rPr>
          <w:rFonts w:ascii="Times New Roman" w:hAnsi="Times New Roman"/>
          <w:sz w:val="24"/>
          <w:szCs w:val="24"/>
        </w:rPr>
        <w:t>nota-se que as classes “A” e “B”, por assumirem valores negativos, associam-se com a classe 0, logo, estão majoritariamente relacionadas com bons pagadores, ao passo que as demais assumem valores positivos e relacionam-se de forma mais expressiva com maus pagadores.</w:t>
      </w:r>
    </w:p>
    <w:bookmarkEnd w:id="18"/>
    <w:p w14:paraId="784AAFB2" w14:textId="16EFDC52" w:rsidR="00286E94" w:rsidRPr="00286E94" w:rsidRDefault="00286E94" w:rsidP="00286E94">
      <w:pPr>
        <w:pStyle w:val="LegendadeFiguras"/>
        <w:rPr>
          <w:iCs/>
        </w:rPr>
      </w:pPr>
      <w:r w:rsidRPr="002C30DC">
        <w:rPr>
          <w:iCs/>
        </w:rPr>
        <w:lastRenderedPageBreak/>
        <w:t xml:space="preserve">Figura </w:t>
      </w:r>
      <w:r w:rsidR="004F5E5B">
        <w:rPr>
          <w:iCs/>
        </w:rPr>
        <w:t>1</w:t>
      </w:r>
      <w:r w:rsidR="001C5BEA">
        <w:rPr>
          <w:iCs/>
        </w:rPr>
        <w:t>8</w:t>
      </w:r>
      <w:r w:rsidRPr="002C30DC">
        <w:rPr>
          <w:iCs/>
        </w:rPr>
        <w:t xml:space="preserve"> – </w:t>
      </w:r>
      <w:r w:rsidRPr="002C30DC">
        <w:t>Distribuição de Bons e</w:t>
      </w:r>
      <w:r>
        <w:t xml:space="preserve"> Maus Pagadores </w:t>
      </w:r>
      <w:proofErr w:type="spellStart"/>
      <w:r>
        <w:t>vs</w:t>
      </w:r>
      <w:proofErr w:type="spellEnd"/>
      <w:r>
        <w:t xml:space="preserve"> Grau de Empréstimo</w:t>
      </w:r>
    </w:p>
    <w:p w14:paraId="4AD355EF" w14:textId="77777777" w:rsidR="00286E94" w:rsidRDefault="00286E94" w:rsidP="007B63E4">
      <w:pPr>
        <w:spacing w:after="0" w:line="360" w:lineRule="auto"/>
        <w:jc w:val="center"/>
        <w:rPr>
          <w:noProof/>
        </w:rPr>
      </w:pPr>
      <w:r w:rsidRPr="00286E94">
        <w:rPr>
          <w:noProof/>
        </w:rPr>
        <w:drawing>
          <wp:inline distT="0" distB="0" distL="0" distR="0" wp14:anchorId="0801BC48" wp14:editId="35E1AB8A">
            <wp:extent cx="5760720" cy="3115310"/>
            <wp:effectExtent l="0" t="0" r="0" b="0"/>
            <wp:docPr id="1266399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9452" name=""/>
                    <pic:cNvPicPr/>
                  </pic:nvPicPr>
                  <pic:blipFill>
                    <a:blip r:embed="rId29"/>
                    <a:stretch>
                      <a:fillRect/>
                    </a:stretch>
                  </pic:blipFill>
                  <pic:spPr>
                    <a:xfrm>
                      <a:off x="0" y="0"/>
                      <a:ext cx="5760720" cy="3115310"/>
                    </a:xfrm>
                    <a:prstGeom prst="rect">
                      <a:avLst/>
                    </a:prstGeom>
                  </pic:spPr>
                </pic:pic>
              </a:graphicData>
            </a:graphic>
          </wp:inline>
        </w:drawing>
      </w:r>
      <w:r w:rsidRPr="00286E94">
        <w:rPr>
          <w:noProof/>
        </w:rPr>
        <w:t xml:space="preserve"> </w:t>
      </w:r>
    </w:p>
    <w:p w14:paraId="28949781"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C6845F5" w14:textId="1BF3A858" w:rsidR="00286E94" w:rsidRPr="00286E94" w:rsidRDefault="00286E94" w:rsidP="00286E94">
      <w:pPr>
        <w:pStyle w:val="LegendadeFiguras"/>
        <w:rPr>
          <w:iCs/>
        </w:rPr>
      </w:pPr>
      <w:bookmarkStart w:id="19" w:name="_Hlk158065672"/>
      <w:r w:rsidRPr="002C30DC">
        <w:rPr>
          <w:iCs/>
        </w:rPr>
        <w:t xml:space="preserve">Figura </w:t>
      </w:r>
      <w:r>
        <w:rPr>
          <w:iCs/>
        </w:rPr>
        <w:t>1</w:t>
      </w:r>
      <w:r w:rsidR="001C5BEA">
        <w:rPr>
          <w:iCs/>
        </w:rPr>
        <w:t>9</w:t>
      </w:r>
      <w:r w:rsidRPr="002C30DC">
        <w:rPr>
          <w:iCs/>
        </w:rPr>
        <w:t xml:space="preserve"> – </w:t>
      </w:r>
      <w:proofErr w:type="spellStart"/>
      <w:r>
        <w:t>Weight</w:t>
      </w:r>
      <w:proofErr w:type="spellEnd"/>
      <w:r>
        <w:t xml:space="preserve"> </w:t>
      </w:r>
      <w:proofErr w:type="spellStart"/>
      <w:r>
        <w:t>of</w:t>
      </w:r>
      <w:proofErr w:type="spellEnd"/>
      <w:r>
        <w:t xml:space="preserve"> </w:t>
      </w:r>
      <w:proofErr w:type="spellStart"/>
      <w:r>
        <w:t>Evidence</w:t>
      </w:r>
      <w:proofErr w:type="spellEnd"/>
      <w:r>
        <w:t xml:space="preserve"> da Variável Grau d</w:t>
      </w:r>
      <w:r w:rsidR="0080008B">
        <w:t>o</w:t>
      </w:r>
      <w:r>
        <w:t xml:space="preserve"> Empréstimo</w:t>
      </w:r>
    </w:p>
    <w:bookmarkEnd w:id="19"/>
    <w:p w14:paraId="7A4439A9" w14:textId="17EBC438" w:rsidR="00C041F8" w:rsidRPr="00C041F8" w:rsidRDefault="00286E94" w:rsidP="007B63E4">
      <w:pPr>
        <w:spacing w:after="0" w:line="360" w:lineRule="auto"/>
        <w:jc w:val="center"/>
        <w:rPr>
          <w:rFonts w:ascii="Times New Roman" w:hAnsi="Times New Roman"/>
          <w:sz w:val="24"/>
          <w:szCs w:val="24"/>
        </w:rPr>
      </w:pPr>
      <w:r w:rsidRPr="00286E94">
        <w:rPr>
          <w:rFonts w:ascii="Times New Roman" w:hAnsi="Times New Roman"/>
          <w:noProof/>
          <w:sz w:val="24"/>
          <w:szCs w:val="24"/>
        </w:rPr>
        <w:drawing>
          <wp:inline distT="0" distB="0" distL="0" distR="0" wp14:anchorId="5F2A35B4" wp14:editId="63A0FDCA">
            <wp:extent cx="5760720" cy="2579370"/>
            <wp:effectExtent l="0" t="0" r="0" b="0"/>
            <wp:docPr id="1928987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7129" name=""/>
                    <pic:cNvPicPr/>
                  </pic:nvPicPr>
                  <pic:blipFill>
                    <a:blip r:embed="rId30"/>
                    <a:stretch>
                      <a:fillRect/>
                    </a:stretch>
                  </pic:blipFill>
                  <pic:spPr>
                    <a:xfrm>
                      <a:off x="0" y="0"/>
                      <a:ext cx="5760720" cy="2579370"/>
                    </a:xfrm>
                    <a:prstGeom prst="rect">
                      <a:avLst/>
                    </a:prstGeom>
                  </pic:spPr>
                </pic:pic>
              </a:graphicData>
            </a:graphic>
          </wp:inline>
        </w:drawing>
      </w:r>
    </w:p>
    <w:p w14:paraId="2D4BA3DC"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bookmarkStart w:id="20" w:name="_Hlk158065689"/>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0"/>
    <w:p w14:paraId="068524B8" w14:textId="52D7F7DE" w:rsidR="001817CD" w:rsidRPr="00E80582" w:rsidRDefault="00FF5FC2"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segundo exemplo consiste na variável </w:t>
      </w:r>
      <w:r w:rsidRPr="00FF5FC2">
        <w:rPr>
          <w:rFonts w:ascii="Times New Roman" w:hAnsi="Times New Roman"/>
          <w:i/>
          <w:iCs/>
          <w:sz w:val="24"/>
          <w:szCs w:val="24"/>
        </w:rPr>
        <w:t>Faturamento Anual</w:t>
      </w:r>
      <w:r>
        <w:rPr>
          <w:rFonts w:ascii="Times New Roman" w:hAnsi="Times New Roman"/>
          <w:i/>
          <w:iCs/>
          <w:sz w:val="24"/>
          <w:szCs w:val="24"/>
        </w:rPr>
        <w:t xml:space="preserve">, </w:t>
      </w:r>
      <w:r>
        <w:rPr>
          <w:rFonts w:ascii="Times New Roman" w:hAnsi="Times New Roman"/>
          <w:sz w:val="24"/>
          <w:szCs w:val="24"/>
        </w:rPr>
        <w:t xml:space="preserve">a qual representa o rendimento anual do cliente. Por tratar-se de uma variável contínua, necessita-se de outra abordagem para a realização da análise. Dada a situação, optou-se por transformar a variável em decis e analisar a quantidade de inadimplentes em cada faixa. Por construção, a criação de decis garante que cada faixa possui a mesma quantidade de pessoas, logo, ao cruzarmos essas </w:t>
      </w:r>
      <w:r>
        <w:rPr>
          <w:rFonts w:ascii="Times New Roman" w:hAnsi="Times New Roman"/>
          <w:sz w:val="24"/>
          <w:szCs w:val="24"/>
        </w:rPr>
        <w:lastRenderedPageBreak/>
        <w:t>faixas com a quantidade de inadimplentes, pode-se entender se o módulo da variável possui relação com o evento de interesse.</w:t>
      </w:r>
      <w:r w:rsidR="00E80582">
        <w:rPr>
          <w:rFonts w:ascii="Times New Roman" w:hAnsi="Times New Roman"/>
          <w:sz w:val="24"/>
          <w:szCs w:val="24"/>
        </w:rPr>
        <w:t xml:space="preserve"> No caso do </w:t>
      </w:r>
      <w:r w:rsidR="00E80582">
        <w:rPr>
          <w:rFonts w:ascii="Times New Roman" w:hAnsi="Times New Roman"/>
          <w:i/>
          <w:iCs/>
          <w:sz w:val="24"/>
          <w:szCs w:val="24"/>
        </w:rPr>
        <w:t>Faturamento Anual</w:t>
      </w:r>
      <w:r w:rsidR="00E80582">
        <w:rPr>
          <w:rFonts w:ascii="Times New Roman" w:hAnsi="Times New Roman"/>
          <w:sz w:val="24"/>
          <w:szCs w:val="24"/>
        </w:rPr>
        <w:t xml:space="preserve">, </w:t>
      </w:r>
      <w:bookmarkStart w:id="21" w:name="_Hlk158066196"/>
      <w:r w:rsidR="00E80582">
        <w:rPr>
          <w:rFonts w:ascii="Times New Roman" w:hAnsi="Times New Roman"/>
          <w:sz w:val="24"/>
          <w:szCs w:val="24"/>
        </w:rPr>
        <w:t xml:space="preserve">quanto maior o decil, maior é seu faturamento, ou seja, mais dinheiro o cliente recebe. Por ter mais dinheiro, a tendência é que este cliente possua maior oportunidade de arcar com seus compromissos financeiros e, portanto, </w:t>
      </w:r>
      <w:r w:rsidR="00455470">
        <w:rPr>
          <w:rFonts w:ascii="Times New Roman" w:hAnsi="Times New Roman"/>
          <w:sz w:val="24"/>
          <w:szCs w:val="24"/>
        </w:rPr>
        <w:t>pagar seu empréstimo.</w:t>
      </w:r>
      <w:bookmarkEnd w:id="21"/>
      <w:r w:rsidR="00455470">
        <w:rPr>
          <w:rFonts w:ascii="Times New Roman" w:hAnsi="Times New Roman"/>
          <w:sz w:val="24"/>
          <w:szCs w:val="24"/>
        </w:rPr>
        <w:t xml:space="preserve"> </w:t>
      </w:r>
      <w:r w:rsidR="0041750F">
        <w:rPr>
          <w:rFonts w:ascii="Times New Roman" w:hAnsi="Times New Roman"/>
          <w:sz w:val="24"/>
          <w:szCs w:val="24"/>
        </w:rPr>
        <w:t>Pelos gráficos abaixo</w:t>
      </w:r>
      <w:r w:rsidR="00455470">
        <w:rPr>
          <w:rFonts w:ascii="Times New Roman" w:hAnsi="Times New Roman"/>
          <w:sz w:val="24"/>
          <w:szCs w:val="24"/>
        </w:rPr>
        <w:t xml:space="preserve"> nota-se que esse fenômeno de fato acontece na prática, pois conforme o decil aumenta, a quantidade de inadimplentes diminui.</w:t>
      </w:r>
    </w:p>
    <w:p w14:paraId="3BCEF8CE" w14:textId="77777777" w:rsidR="00D67843" w:rsidRDefault="00D67843" w:rsidP="00F15C7A">
      <w:pPr>
        <w:spacing w:after="0" w:line="360" w:lineRule="auto"/>
        <w:ind w:firstLine="720"/>
        <w:jc w:val="both"/>
        <w:rPr>
          <w:rFonts w:ascii="Times New Roman" w:hAnsi="Times New Roman"/>
          <w:sz w:val="24"/>
          <w:szCs w:val="24"/>
        </w:rPr>
      </w:pPr>
    </w:p>
    <w:p w14:paraId="56D56EDC" w14:textId="08BAF501" w:rsidR="00D67843" w:rsidRPr="00D67843" w:rsidRDefault="00D67843" w:rsidP="00D67843">
      <w:pPr>
        <w:pStyle w:val="LegendadeFiguras"/>
        <w:ind w:firstLine="0"/>
        <w:rPr>
          <w:iCs/>
          <w:u w:val="single"/>
        </w:rPr>
      </w:pPr>
      <w:bookmarkStart w:id="22" w:name="_Hlk158065710"/>
      <w:r w:rsidRPr="002C30DC">
        <w:rPr>
          <w:iCs/>
        </w:rPr>
        <w:t xml:space="preserve">Figura </w:t>
      </w:r>
      <w:r w:rsidR="001C5BEA">
        <w:rPr>
          <w:iCs/>
        </w:rPr>
        <w:t>20</w:t>
      </w:r>
      <w:r w:rsidRPr="002C30DC">
        <w:rPr>
          <w:iCs/>
        </w:rPr>
        <w:t xml:space="preserve"> – </w:t>
      </w:r>
      <w:proofErr w:type="spellStart"/>
      <w:r>
        <w:t>Boxplot</w:t>
      </w:r>
      <w:proofErr w:type="spellEnd"/>
      <w:r>
        <w:t xml:space="preserve"> da Variável Faturamento Anual</w:t>
      </w:r>
    </w:p>
    <w:bookmarkEnd w:id="22"/>
    <w:p w14:paraId="41933F12" w14:textId="7C1F03AB" w:rsidR="00D67843" w:rsidRDefault="00D67843" w:rsidP="00D67843">
      <w:pPr>
        <w:pStyle w:val="LegendadeFiguras"/>
        <w:ind w:firstLine="0"/>
      </w:pPr>
      <w:r w:rsidRPr="00D67843">
        <w:rPr>
          <w:noProof/>
        </w:rPr>
        <w:drawing>
          <wp:inline distT="0" distB="0" distL="0" distR="0" wp14:anchorId="4CDCC0D7" wp14:editId="47CBFA36">
            <wp:extent cx="5405916" cy="3649980"/>
            <wp:effectExtent l="0" t="0" r="0" b="0"/>
            <wp:docPr id="1398025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5293" name=""/>
                    <pic:cNvPicPr/>
                  </pic:nvPicPr>
                  <pic:blipFill>
                    <a:blip r:embed="rId31"/>
                    <a:stretch>
                      <a:fillRect/>
                    </a:stretch>
                  </pic:blipFill>
                  <pic:spPr>
                    <a:xfrm>
                      <a:off x="0" y="0"/>
                      <a:ext cx="5465671" cy="3690325"/>
                    </a:xfrm>
                    <a:prstGeom prst="rect">
                      <a:avLst/>
                    </a:prstGeom>
                  </pic:spPr>
                </pic:pic>
              </a:graphicData>
            </a:graphic>
          </wp:inline>
        </w:drawing>
      </w:r>
    </w:p>
    <w:p w14:paraId="7BA21A0E" w14:textId="77777777"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5635DC3" w14:textId="13A309AC" w:rsidR="00D67843" w:rsidRPr="00D67843" w:rsidRDefault="00D67843" w:rsidP="00D67843">
      <w:pPr>
        <w:pStyle w:val="LegendadeFiguras"/>
        <w:ind w:firstLine="0"/>
        <w:rPr>
          <w:iCs/>
          <w:u w:val="single"/>
        </w:rPr>
      </w:pPr>
      <w:r w:rsidRPr="002C30DC">
        <w:rPr>
          <w:iCs/>
        </w:rPr>
        <w:lastRenderedPageBreak/>
        <w:t xml:space="preserve">Figura </w:t>
      </w:r>
      <w:r w:rsidR="004F5E5B">
        <w:rPr>
          <w:iCs/>
        </w:rPr>
        <w:t>2</w:t>
      </w:r>
      <w:r w:rsidR="001C5BEA">
        <w:rPr>
          <w:iCs/>
        </w:rPr>
        <w:t>1</w:t>
      </w:r>
      <w:r w:rsidRPr="002C30DC">
        <w:rPr>
          <w:iCs/>
        </w:rPr>
        <w:t xml:space="preserve"> – </w:t>
      </w:r>
      <w:r>
        <w:t xml:space="preserve">Distribuição de Decis da Variável Faturamento Anual </w:t>
      </w:r>
      <w:proofErr w:type="spellStart"/>
      <w:r>
        <w:t>vs</w:t>
      </w:r>
      <w:proofErr w:type="spellEnd"/>
      <w:r>
        <w:t xml:space="preserve"> Maus Pagadores</w:t>
      </w:r>
    </w:p>
    <w:p w14:paraId="4C427E2A" w14:textId="6CF1E9B3" w:rsidR="00FF5FC2" w:rsidRDefault="00D67843" w:rsidP="00D67843">
      <w:pPr>
        <w:spacing w:after="0" w:line="360" w:lineRule="auto"/>
        <w:jc w:val="both"/>
        <w:rPr>
          <w:rFonts w:ascii="Times New Roman" w:hAnsi="Times New Roman"/>
          <w:sz w:val="24"/>
          <w:szCs w:val="24"/>
          <w:u w:val="single"/>
        </w:rPr>
      </w:pPr>
      <w:r w:rsidRPr="00D67843">
        <w:rPr>
          <w:rFonts w:ascii="Times New Roman" w:hAnsi="Times New Roman"/>
          <w:noProof/>
          <w:sz w:val="24"/>
          <w:szCs w:val="24"/>
        </w:rPr>
        <w:drawing>
          <wp:inline distT="0" distB="0" distL="0" distR="0" wp14:anchorId="179F66A0" wp14:editId="15842C9D">
            <wp:extent cx="5760720" cy="3173095"/>
            <wp:effectExtent l="0" t="0" r="0" b="0"/>
            <wp:docPr id="1913070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0477" name=""/>
                    <pic:cNvPicPr/>
                  </pic:nvPicPr>
                  <pic:blipFill>
                    <a:blip r:embed="rId32"/>
                    <a:stretch>
                      <a:fillRect/>
                    </a:stretch>
                  </pic:blipFill>
                  <pic:spPr>
                    <a:xfrm>
                      <a:off x="0" y="0"/>
                      <a:ext cx="5760720" cy="3173095"/>
                    </a:xfrm>
                    <a:prstGeom prst="rect">
                      <a:avLst/>
                    </a:prstGeom>
                  </pic:spPr>
                </pic:pic>
              </a:graphicData>
            </a:graphic>
          </wp:inline>
        </w:drawing>
      </w:r>
    </w:p>
    <w:p w14:paraId="0DBC84A3" w14:textId="6F45A02A" w:rsidR="00D67843" w:rsidRDefault="00D67843" w:rsidP="00D67843">
      <w:pPr>
        <w:pStyle w:val="tituloR3"/>
        <w:spacing w:line="360" w:lineRule="auto"/>
        <w:ind w:firstLine="0"/>
        <w:jc w:val="center"/>
        <w:rPr>
          <w:rFonts w:ascii="Times New Roman" w:hAnsi="Times New Roman" w:cs="Times New Roman"/>
          <w:sz w:val="20"/>
          <w:szCs w:val="20"/>
          <w:u w:val="none"/>
        </w:rPr>
      </w:pPr>
      <w:bookmarkStart w:id="23" w:name="_Hlk158065726"/>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3"/>
    <w:p w14:paraId="2810D26D" w14:textId="2865728C" w:rsidR="00650A3F" w:rsidRPr="00455470" w:rsidRDefault="00455470" w:rsidP="00455470">
      <w:pPr>
        <w:pStyle w:val="tituloR3"/>
        <w:spacing w:line="360" w:lineRule="auto"/>
        <w:ind w:firstLine="0"/>
        <w:rPr>
          <w:rFonts w:ascii="Times New Roman" w:hAnsi="Times New Roman" w:cs="Times New Roman"/>
          <w:i w:val="0"/>
          <w:iCs/>
          <w:u w:val="none"/>
        </w:rPr>
      </w:pPr>
      <w:r>
        <w:rPr>
          <w:rFonts w:ascii="Times New Roman" w:hAnsi="Times New Roman" w:cs="Times New Roman"/>
          <w:sz w:val="20"/>
          <w:szCs w:val="20"/>
          <w:u w:val="none"/>
        </w:rPr>
        <w:tab/>
      </w:r>
      <w:r>
        <w:rPr>
          <w:rFonts w:ascii="Times New Roman" w:hAnsi="Times New Roman" w:cs="Times New Roman"/>
          <w:i w:val="0"/>
          <w:iCs/>
          <w:u w:val="none"/>
        </w:rPr>
        <w:t>Conforme mencionado anteriormente, objetiva-se conquistar a convergência entre as análises conceituais e quantitativas. Nos dois exemplos houve o acordo entre os resultados, contudo, é comum que algumas variáveis não sigam exatamente a mesma linha de raciocínio e, nestes casos, deve-se sempre dar peso maior para a segunda abordagem.</w:t>
      </w:r>
    </w:p>
    <w:p w14:paraId="7291A398" w14:textId="43C4E99E" w:rsidR="00B811AF" w:rsidRDefault="00200EE3" w:rsidP="00B811AF">
      <w:pPr>
        <w:spacing w:after="0" w:line="360" w:lineRule="auto"/>
        <w:jc w:val="both"/>
        <w:rPr>
          <w:rFonts w:ascii="Times New Roman" w:hAnsi="Times New Roman"/>
          <w:b/>
          <w:bCs/>
          <w:sz w:val="24"/>
          <w:szCs w:val="24"/>
        </w:rPr>
      </w:pPr>
      <w:r>
        <w:rPr>
          <w:rFonts w:ascii="Times New Roman" w:hAnsi="Times New Roman"/>
          <w:b/>
          <w:bCs/>
          <w:sz w:val="24"/>
          <w:szCs w:val="24"/>
        </w:rPr>
        <w:t>3</w:t>
      </w:r>
      <w:r w:rsidR="00877AD2" w:rsidRPr="003C2B9F">
        <w:rPr>
          <w:rFonts w:ascii="Times New Roman" w:hAnsi="Times New Roman"/>
          <w:b/>
          <w:bCs/>
          <w:sz w:val="24"/>
          <w:szCs w:val="24"/>
        </w:rPr>
        <w:t>.</w:t>
      </w:r>
      <w:r w:rsidR="00650A3F">
        <w:rPr>
          <w:rFonts w:ascii="Times New Roman" w:hAnsi="Times New Roman"/>
          <w:b/>
          <w:bCs/>
          <w:sz w:val="24"/>
          <w:szCs w:val="24"/>
        </w:rPr>
        <w:t>7</w:t>
      </w:r>
      <w:r w:rsidR="00877AD2" w:rsidRPr="003C2B9F">
        <w:rPr>
          <w:rFonts w:ascii="Times New Roman" w:hAnsi="Times New Roman"/>
          <w:b/>
          <w:bCs/>
          <w:sz w:val="24"/>
          <w:szCs w:val="24"/>
        </w:rPr>
        <w:t xml:space="preserve"> </w:t>
      </w:r>
      <w:r>
        <w:rPr>
          <w:rFonts w:ascii="Times New Roman" w:hAnsi="Times New Roman"/>
          <w:b/>
          <w:bCs/>
          <w:sz w:val="24"/>
          <w:szCs w:val="24"/>
        </w:rPr>
        <w:t>Construção</w:t>
      </w:r>
      <w:r w:rsidR="00877AD2">
        <w:rPr>
          <w:rFonts w:ascii="Times New Roman" w:hAnsi="Times New Roman"/>
          <w:b/>
          <w:bCs/>
          <w:sz w:val="24"/>
          <w:szCs w:val="24"/>
        </w:rPr>
        <w:t xml:space="preserve"> da Política de Crédit</w:t>
      </w:r>
      <w:r>
        <w:rPr>
          <w:rFonts w:ascii="Times New Roman" w:hAnsi="Times New Roman"/>
          <w:b/>
          <w:bCs/>
          <w:sz w:val="24"/>
          <w:szCs w:val="24"/>
        </w:rPr>
        <w:t>o</w:t>
      </w:r>
    </w:p>
    <w:p w14:paraId="2F535E3D" w14:textId="5654F9E3" w:rsidR="00204EB0" w:rsidRDefault="0020181E" w:rsidP="00204EB0">
      <w:pPr>
        <w:spacing w:after="0" w:line="360" w:lineRule="auto"/>
        <w:ind w:firstLine="720"/>
        <w:jc w:val="both"/>
        <w:rPr>
          <w:rFonts w:ascii="Times New Roman" w:hAnsi="Times New Roman"/>
          <w:sz w:val="24"/>
          <w:szCs w:val="24"/>
        </w:rPr>
      </w:pPr>
      <w:bookmarkStart w:id="24" w:name="_Hlk158066479"/>
      <w:r>
        <w:rPr>
          <w:rFonts w:ascii="Times New Roman" w:hAnsi="Times New Roman"/>
          <w:sz w:val="24"/>
          <w:szCs w:val="24"/>
        </w:rPr>
        <w:t>De acordo com a Serasa, a política de crédito é um documento que indica regras e critérios responsáveis por direcionar a empresa durante a tomada de decisão em uma concessão</w:t>
      </w:r>
      <w:r w:rsidR="00204EB0">
        <w:rPr>
          <w:rFonts w:ascii="Times New Roman" w:hAnsi="Times New Roman"/>
          <w:sz w:val="24"/>
          <w:szCs w:val="24"/>
        </w:rPr>
        <w:t xml:space="preserve">, </w:t>
      </w:r>
      <w:r>
        <w:rPr>
          <w:rFonts w:ascii="Times New Roman" w:hAnsi="Times New Roman"/>
          <w:sz w:val="24"/>
          <w:szCs w:val="24"/>
        </w:rPr>
        <w:t xml:space="preserve">portanto, sua criação representa uma etapa fundamental durante uma análise de risco. </w:t>
      </w:r>
      <w:r w:rsidR="00204EB0">
        <w:rPr>
          <w:rFonts w:ascii="Times New Roman" w:hAnsi="Times New Roman"/>
          <w:sz w:val="24"/>
          <w:szCs w:val="24"/>
        </w:rPr>
        <w:t xml:space="preserve"> Para este trabalho, optou-se pela formulação de uma política tradicional novamente baseada em regras conceituais e quantitativas já consolidadas na literatura. O intuito é que ela seja um </w:t>
      </w:r>
      <w:r w:rsidR="00204EB0" w:rsidRPr="00204EB0">
        <w:rPr>
          <w:rFonts w:ascii="Times New Roman" w:hAnsi="Times New Roman"/>
          <w:i/>
          <w:iCs/>
          <w:sz w:val="24"/>
          <w:szCs w:val="24"/>
        </w:rPr>
        <w:t>baseline</w:t>
      </w:r>
      <w:r w:rsidR="00204EB0">
        <w:rPr>
          <w:rFonts w:ascii="Times New Roman" w:hAnsi="Times New Roman"/>
          <w:sz w:val="24"/>
          <w:szCs w:val="24"/>
        </w:rPr>
        <w:t xml:space="preserve"> capaz de ser comparada aos modelos de Machine Learning propostos, destacando ganhos ou perdas de cada uma das abordagens.</w:t>
      </w:r>
    </w:p>
    <w:bookmarkEnd w:id="24"/>
    <w:p w14:paraId="30AA4817" w14:textId="448E1DA2" w:rsidR="00204EB0" w:rsidRDefault="006D044D" w:rsidP="00AC2C0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w:t>
      </w:r>
      <w:r w:rsidR="00822DD9">
        <w:rPr>
          <w:rFonts w:ascii="Times New Roman" w:hAnsi="Times New Roman"/>
          <w:sz w:val="24"/>
          <w:szCs w:val="24"/>
        </w:rPr>
        <w:t xml:space="preserve">metodologias de modelagem </w:t>
      </w:r>
      <w:r>
        <w:rPr>
          <w:rFonts w:ascii="Times New Roman" w:hAnsi="Times New Roman"/>
          <w:sz w:val="24"/>
          <w:szCs w:val="24"/>
        </w:rPr>
        <w:t>matemátic</w:t>
      </w:r>
      <w:r w:rsidR="00822DD9">
        <w:rPr>
          <w:rFonts w:ascii="Times New Roman" w:hAnsi="Times New Roman"/>
          <w:sz w:val="24"/>
          <w:szCs w:val="24"/>
        </w:rPr>
        <w:t>a</w:t>
      </w:r>
      <w:r>
        <w:rPr>
          <w:rFonts w:ascii="Times New Roman" w:hAnsi="Times New Roman"/>
          <w:sz w:val="24"/>
          <w:szCs w:val="24"/>
        </w:rPr>
        <w:t xml:space="preserve">, grande parte dos processos ocorrem de forma automática, logo, a seleção de variáveis pode ser menos rígida visto que os cálculos geralmente são realizados por softwares. </w:t>
      </w:r>
      <w:bookmarkStart w:id="25" w:name="_Hlk158066512"/>
      <w:r>
        <w:rPr>
          <w:rFonts w:ascii="Times New Roman" w:hAnsi="Times New Roman"/>
          <w:sz w:val="24"/>
          <w:szCs w:val="24"/>
        </w:rPr>
        <w:t>Pelo fato de tratar-se de uma abordagem menos sofisticada e mais manual quando comparada a esses modelos, a criação de uma política demanda uma seleção de variáveis mais criteriosa</w:t>
      </w:r>
      <w:r w:rsidR="00AC2C07">
        <w:rPr>
          <w:rFonts w:ascii="Times New Roman" w:hAnsi="Times New Roman"/>
          <w:sz w:val="24"/>
          <w:szCs w:val="24"/>
        </w:rPr>
        <w:t xml:space="preserve">, sendo assim, objetiva-se construir uma </w:t>
      </w:r>
      <w:r w:rsidR="00AC2C07">
        <w:rPr>
          <w:rFonts w:ascii="Times New Roman" w:hAnsi="Times New Roman"/>
          <w:sz w:val="24"/>
          <w:szCs w:val="24"/>
        </w:rPr>
        <w:lastRenderedPageBreak/>
        <w:t xml:space="preserve">política baseada no menor número de variáveis ao mesmo tempo que </w:t>
      </w:r>
      <w:proofErr w:type="gramStart"/>
      <w:r w:rsidR="00AC2C07">
        <w:rPr>
          <w:rFonts w:ascii="Times New Roman" w:hAnsi="Times New Roman"/>
          <w:sz w:val="24"/>
          <w:szCs w:val="24"/>
        </w:rPr>
        <w:t>mant</w:t>
      </w:r>
      <w:r w:rsidR="00AB6E81">
        <w:rPr>
          <w:rFonts w:ascii="Times New Roman" w:hAnsi="Times New Roman"/>
          <w:sz w:val="24"/>
          <w:szCs w:val="24"/>
        </w:rPr>
        <w:t>é</w:t>
      </w:r>
      <w:r w:rsidR="00AC2C07">
        <w:rPr>
          <w:rFonts w:ascii="Times New Roman" w:hAnsi="Times New Roman"/>
          <w:sz w:val="24"/>
          <w:szCs w:val="24"/>
        </w:rPr>
        <w:t>m-se</w:t>
      </w:r>
      <w:proofErr w:type="gramEnd"/>
      <w:r w:rsidR="00AC2C07">
        <w:rPr>
          <w:rFonts w:ascii="Times New Roman" w:hAnsi="Times New Roman"/>
          <w:sz w:val="24"/>
          <w:szCs w:val="24"/>
        </w:rPr>
        <w:t xml:space="preserve"> o poder de discriminação. </w:t>
      </w:r>
      <w:r w:rsidR="00D608C5">
        <w:rPr>
          <w:rFonts w:ascii="Times New Roman" w:hAnsi="Times New Roman"/>
          <w:sz w:val="24"/>
          <w:szCs w:val="24"/>
        </w:rPr>
        <w:t xml:space="preserve">Para esta etapa, utilizou-se o </w:t>
      </w:r>
      <w:proofErr w:type="spellStart"/>
      <w:r w:rsidR="00D608C5" w:rsidRPr="00D608C5">
        <w:rPr>
          <w:rFonts w:ascii="Times New Roman" w:hAnsi="Times New Roman"/>
          <w:i/>
          <w:iCs/>
          <w:sz w:val="24"/>
          <w:szCs w:val="24"/>
        </w:rPr>
        <w:t>Information</w:t>
      </w:r>
      <w:proofErr w:type="spellEnd"/>
      <w:r w:rsidR="00D608C5" w:rsidRPr="00D608C5">
        <w:rPr>
          <w:rFonts w:ascii="Times New Roman" w:hAnsi="Times New Roman"/>
          <w:i/>
          <w:iCs/>
          <w:sz w:val="24"/>
          <w:szCs w:val="24"/>
        </w:rPr>
        <w:t xml:space="preserve"> </w:t>
      </w:r>
      <w:proofErr w:type="spellStart"/>
      <w:r w:rsidR="00D608C5" w:rsidRPr="00D608C5">
        <w:rPr>
          <w:rFonts w:ascii="Times New Roman" w:hAnsi="Times New Roman"/>
          <w:i/>
          <w:iCs/>
          <w:sz w:val="24"/>
          <w:szCs w:val="24"/>
        </w:rPr>
        <w:t>Value</w:t>
      </w:r>
      <w:proofErr w:type="spellEnd"/>
      <w:r w:rsidR="00D608C5">
        <w:rPr>
          <w:rFonts w:ascii="Times New Roman" w:hAnsi="Times New Roman"/>
          <w:sz w:val="24"/>
          <w:szCs w:val="24"/>
        </w:rPr>
        <w:t xml:space="preserve"> (IV), o conceitual dos </w:t>
      </w:r>
      <w:r w:rsidR="00D608C5" w:rsidRPr="00D608C5">
        <w:rPr>
          <w:rFonts w:ascii="Times New Roman" w:hAnsi="Times New Roman"/>
          <w:i/>
          <w:iCs/>
          <w:sz w:val="24"/>
          <w:szCs w:val="24"/>
        </w:rPr>
        <w:t>5C’s do Crédito</w:t>
      </w:r>
      <w:r w:rsidR="00D608C5">
        <w:rPr>
          <w:rFonts w:ascii="Times New Roman" w:hAnsi="Times New Roman"/>
          <w:i/>
          <w:iCs/>
          <w:sz w:val="24"/>
          <w:szCs w:val="24"/>
        </w:rPr>
        <w:t xml:space="preserve"> </w:t>
      </w:r>
      <w:r w:rsidR="00D608C5">
        <w:rPr>
          <w:rFonts w:ascii="Times New Roman" w:hAnsi="Times New Roman"/>
          <w:sz w:val="24"/>
          <w:szCs w:val="24"/>
        </w:rPr>
        <w:t xml:space="preserve">e a análise de </w:t>
      </w:r>
      <w:r w:rsidR="00F43501">
        <w:rPr>
          <w:rFonts w:ascii="Times New Roman" w:hAnsi="Times New Roman"/>
          <w:sz w:val="24"/>
          <w:szCs w:val="24"/>
        </w:rPr>
        <w:t>distribuição de probabilidade</w:t>
      </w:r>
      <w:r w:rsidR="00D608C5">
        <w:rPr>
          <w:rFonts w:ascii="Times New Roman" w:hAnsi="Times New Roman"/>
          <w:sz w:val="24"/>
          <w:szCs w:val="24"/>
        </w:rPr>
        <w:t>.</w:t>
      </w:r>
      <w:bookmarkEnd w:id="25"/>
    </w:p>
    <w:p w14:paraId="7E536873" w14:textId="70D5632C" w:rsidR="006640EC" w:rsidRDefault="0037608A" w:rsidP="00F15C7A">
      <w:pPr>
        <w:spacing w:after="0" w:line="360" w:lineRule="auto"/>
        <w:ind w:firstLine="720"/>
        <w:jc w:val="both"/>
        <w:rPr>
          <w:rFonts w:ascii="Times New Roman" w:hAnsi="Times New Roman"/>
          <w:sz w:val="24"/>
          <w:szCs w:val="24"/>
        </w:rPr>
      </w:pPr>
      <w:r>
        <w:rPr>
          <w:rFonts w:ascii="Times New Roman" w:hAnsi="Times New Roman"/>
          <w:sz w:val="24"/>
          <w:szCs w:val="24"/>
        </w:rPr>
        <w:t>Conforme abordado por</w:t>
      </w:r>
      <w:r w:rsidR="006640EC">
        <w:rPr>
          <w:rFonts w:ascii="Times New Roman" w:hAnsi="Times New Roman"/>
          <w:sz w:val="24"/>
          <w:szCs w:val="24"/>
        </w:rPr>
        <w:t xml:space="preserve"> Laredo (2010), a estatística IV permite avaliar o potencial discriminador de uma variável. Dada uma variável categórica aleatória, pode-se atribuir a cada categoria um WOE, logo, ao </w:t>
      </w:r>
      <w:r w:rsidR="00544DF4">
        <w:rPr>
          <w:rFonts w:ascii="Times New Roman" w:hAnsi="Times New Roman"/>
          <w:sz w:val="24"/>
          <w:szCs w:val="24"/>
        </w:rPr>
        <w:t>combinar a diferença das probabilidades condicionais das categorias para o evento positivo e negativo com</w:t>
      </w:r>
      <w:r w:rsidR="006640EC">
        <w:rPr>
          <w:rFonts w:ascii="Times New Roman" w:hAnsi="Times New Roman"/>
          <w:sz w:val="24"/>
          <w:szCs w:val="24"/>
        </w:rPr>
        <w:t xml:space="preserve"> esses </w:t>
      </w:r>
      <w:proofErr w:type="spellStart"/>
      <w:r w:rsidR="006640EC">
        <w:rPr>
          <w:rFonts w:ascii="Times New Roman" w:hAnsi="Times New Roman"/>
          <w:sz w:val="24"/>
          <w:szCs w:val="24"/>
        </w:rPr>
        <w:t>WOE’s</w:t>
      </w:r>
      <w:proofErr w:type="spellEnd"/>
      <w:r w:rsidR="006640EC">
        <w:rPr>
          <w:rFonts w:ascii="Times New Roman" w:hAnsi="Times New Roman"/>
          <w:sz w:val="24"/>
          <w:szCs w:val="24"/>
        </w:rPr>
        <w:t xml:space="preserve">, </w:t>
      </w:r>
      <w:r w:rsidR="008C401D">
        <w:rPr>
          <w:rFonts w:ascii="Times New Roman" w:hAnsi="Times New Roman"/>
          <w:sz w:val="24"/>
          <w:szCs w:val="24"/>
        </w:rPr>
        <w:t>consegue</w:t>
      </w:r>
      <w:r w:rsidR="006640EC">
        <w:rPr>
          <w:rFonts w:ascii="Times New Roman" w:hAnsi="Times New Roman"/>
          <w:sz w:val="24"/>
          <w:szCs w:val="24"/>
        </w:rPr>
        <w:t>-se obter o IV da variável.</w:t>
      </w:r>
      <w:r w:rsidR="008C401D">
        <w:rPr>
          <w:rFonts w:ascii="Times New Roman" w:hAnsi="Times New Roman"/>
          <w:sz w:val="24"/>
          <w:szCs w:val="24"/>
        </w:rPr>
        <w:t xml:space="preserve"> O IV é definido pela seguinte equação</w:t>
      </w:r>
    </w:p>
    <w:p w14:paraId="1969EF90" w14:textId="689BDFE5" w:rsidR="008C401D" w:rsidRPr="00D26923" w:rsidRDefault="008C401D" w:rsidP="008C401D">
      <w:pPr>
        <w:spacing w:after="0" w:line="360" w:lineRule="auto"/>
        <w:ind w:firstLine="720"/>
        <w:jc w:val="both"/>
        <w:rPr>
          <w:rFonts w:ascii="Times New Roman" w:hAnsi="Times New Roman"/>
          <w:sz w:val="24"/>
          <w:szCs w:val="24"/>
        </w:rPr>
      </w:pPr>
      <m:oMathPara>
        <m:oMath>
          <m:r>
            <w:rPr>
              <w:rFonts w:ascii="Cambria Math" w:hAnsi="Cambria Math"/>
              <w:sz w:val="24"/>
              <w:szCs w:val="24"/>
            </w:rPr>
            <m:t>IV=</m:t>
          </m:r>
          <m:nary>
            <m:naryPr>
              <m:chr m:val="∑"/>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bom</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mau</m:t>
                      </m:r>
                    </m:e>
                  </m:d>
                </m:e>
              </m:d>
              <m:r>
                <w:rPr>
                  <w:rFonts w:ascii="Cambria Math" w:hAnsi="Cambria Math"/>
                  <w:sz w:val="24"/>
                  <w:szCs w:val="24"/>
                </w:rPr>
                <m:t>x</m:t>
              </m:r>
            </m:e>
          </m:nary>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411ED09" w14:textId="2DE51EC0" w:rsidR="0037608A" w:rsidRDefault="008C401D" w:rsidP="008F3134">
      <w:pPr>
        <w:spacing w:after="0" w:line="360" w:lineRule="auto"/>
        <w:jc w:val="both"/>
        <w:rPr>
          <w:rFonts w:ascii="Times New Roman" w:hAnsi="Times New Roman"/>
          <w:sz w:val="24"/>
          <w:szCs w:val="24"/>
        </w:rPr>
      </w:pPr>
      <w:r>
        <w:rPr>
          <w:rFonts w:ascii="Times New Roman" w:hAnsi="Times New Roman"/>
          <w:sz w:val="24"/>
          <w:szCs w:val="24"/>
        </w:rPr>
        <w:t xml:space="preserve">e, quanto maior o IV, mais informativa é a característica. </w:t>
      </w:r>
      <w:r w:rsidR="00903A75">
        <w:rPr>
          <w:rFonts w:ascii="Times New Roman" w:hAnsi="Times New Roman"/>
          <w:sz w:val="24"/>
          <w:szCs w:val="24"/>
        </w:rPr>
        <w:t xml:space="preserve">Dessa forma, calculou-se o IV de cada uma das variáveis, entretanto, escolheu-se </w:t>
      </w:r>
      <w:r w:rsidR="007C4665">
        <w:rPr>
          <w:rFonts w:ascii="Times New Roman" w:hAnsi="Times New Roman"/>
          <w:sz w:val="24"/>
          <w:szCs w:val="24"/>
        </w:rPr>
        <w:t>levar adiante</w:t>
      </w:r>
      <w:r w:rsidR="00903A75">
        <w:rPr>
          <w:rFonts w:ascii="Times New Roman" w:hAnsi="Times New Roman"/>
          <w:sz w:val="24"/>
          <w:szCs w:val="24"/>
        </w:rPr>
        <w:t xml:space="preserve"> apenas as que tiveram valores superiores a 0.1</w:t>
      </w:r>
      <w:r w:rsidR="0037608A">
        <w:rPr>
          <w:rFonts w:ascii="Times New Roman" w:hAnsi="Times New Roman"/>
          <w:sz w:val="24"/>
          <w:szCs w:val="24"/>
        </w:rPr>
        <w:t xml:space="preserve"> </w:t>
      </w:r>
      <w:r w:rsidR="00903A75">
        <w:rPr>
          <w:rFonts w:ascii="Times New Roman" w:hAnsi="Times New Roman"/>
          <w:sz w:val="24"/>
          <w:szCs w:val="24"/>
        </w:rPr>
        <w:t xml:space="preserve">pois, segundo Laredo (2010), resultados superiores a 0.1 </w:t>
      </w:r>
      <w:r w:rsidR="0037608A">
        <w:rPr>
          <w:rFonts w:ascii="Times New Roman" w:hAnsi="Times New Roman"/>
          <w:sz w:val="24"/>
          <w:szCs w:val="24"/>
        </w:rPr>
        <w:t>sugerem que a informação é realmente útil.</w:t>
      </w:r>
    </w:p>
    <w:p w14:paraId="679FE6D8" w14:textId="495AAE1E" w:rsidR="0037608A" w:rsidRPr="0037608A" w:rsidRDefault="0037608A" w:rsidP="0037608A">
      <w:pPr>
        <w:pStyle w:val="LegendadeFiguras"/>
        <w:rPr>
          <w:iCs/>
          <w:u w:val="single"/>
        </w:rPr>
      </w:pPr>
      <w:r w:rsidRPr="002C30DC">
        <w:rPr>
          <w:iCs/>
        </w:rPr>
        <w:t xml:space="preserve">Figura </w:t>
      </w:r>
      <w:r w:rsidR="001C5BEA">
        <w:rPr>
          <w:iCs/>
        </w:rPr>
        <w:t>22</w:t>
      </w:r>
      <w:r w:rsidRPr="002C30DC">
        <w:rPr>
          <w:iCs/>
        </w:rPr>
        <w:t xml:space="preserve"> – </w:t>
      </w:r>
      <w:proofErr w:type="spellStart"/>
      <w:r>
        <w:t>Information</w:t>
      </w:r>
      <w:proofErr w:type="spellEnd"/>
      <w:r>
        <w:t xml:space="preserve"> </w:t>
      </w:r>
      <w:proofErr w:type="spellStart"/>
      <w:r>
        <w:t>Value</w:t>
      </w:r>
      <w:proofErr w:type="spellEnd"/>
      <w:r>
        <w:t xml:space="preserve"> (IV)</w:t>
      </w:r>
    </w:p>
    <w:p w14:paraId="2185E303" w14:textId="6404D268" w:rsidR="0037608A" w:rsidRDefault="0037608A" w:rsidP="0037608A">
      <w:pPr>
        <w:spacing w:after="0" w:line="360" w:lineRule="auto"/>
        <w:jc w:val="center"/>
        <w:rPr>
          <w:rFonts w:ascii="Times New Roman" w:hAnsi="Times New Roman"/>
          <w:sz w:val="24"/>
          <w:szCs w:val="24"/>
        </w:rPr>
      </w:pPr>
      <w:r w:rsidRPr="0037608A">
        <w:rPr>
          <w:rFonts w:ascii="Times New Roman" w:hAnsi="Times New Roman"/>
          <w:noProof/>
          <w:sz w:val="24"/>
          <w:szCs w:val="24"/>
        </w:rPr>
        <w:drawing>
          <wp:inline distT="0" distB="0" distL="0" distR="0" wp14:anchorId="2808D9C4" wp14:editId="189312F3">
            <wp:extent cx="5319257" cy="2575781"/>
            <wp:effectExtent l="0" t="0" r="0" b="0"/>
            <wp:docPr id="2023540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0829" name=""/>
                    <pic:cNvPicPr/>
                  </pic:nvPicPr>
                  <pic:blipFill>
                    <a:blip r:embed="rId33"/>
                    <a:stretch>
                      <a:fillRect/>
                    </a:stretch>
                  </pic:blipFill>
                  <pic:spPr>
                    <a:xfrm>
                      <a:off x="0" y="0"/>
                      <a:ext cx="5342321" cy="2586950"/>
                    </a:xfrm>
                    <a:prstGeom prst="rect">
                      <a:avLst/>
                    </a:prstGeom>
                  </pic:spPr>
                </pic:pic>
              </a:graphicData>
            </a:graphic>
          </wp:inline>
        </w:drawing>
      </w:r>
    </w:p>
    <w:p w14:paraId="37CF3D06" w14:textId="77777777" w:rsidR="0037608A" w:rsidRDefault="0037608A" w:rsidP="0037608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272237" w14:textId="6D297BB7" w:rsidR="006F43DE" w:rsidRDefault="008E34E2" w:rsidP="007D5BC0">
      <w:pPr>
        <w:spacing w:after="0" w:line="360" w:lineRule="auto"/>
        <w:jc w:val="both"/>
        <w:rPr>
          <w:rFonts w:ascii="Times New Roman" w:hAnsi="Times New Roman"/>
          <w:sz w:val="24"/>
          <w:szCs w:val="24"/>
        </w:rPr>
      </w:pPr>
      <w:r>
        <w:rPr>
          <w:rFonts w:ascii="Times New Roman" w:hAnsi="Times New Roman"/>
          <w:sz w:val="24"/>
          <w:szCs w:val="24"/>
        </w:rPr>
        <w:tab/>
        <w:t xml:space="preserve">Posteriormente, segmentou-se cada uma das informações através da análise dos </w:t>
      </w:r>
      <w:r w:rsidRPr="008E34E2">
        <w:rPr>
          <w:rFonts w:ascii="Times New Roman" w:hAnsi="Times New Roman"/>
          <w:i/>
          <w:iCs/>
          <w:sz w:val="24"/>
          <w:szCs w:val="24"/>
        </w:rPr>
        <w:t>5C’s de Crédito</w:t>
      </w:r>
      <w:r w:rsidR="007C4665">
        <w:rPr>
          <w:rFonts w:ascii="Times New Roman" w:hAnsi="Times New Roman"/>
          <w:i/>
          <w:iCs/>
          <w:sz w:val="24"/>
          <w:szCs w:val="24"/>
        </w:rPr>
        <w:t xml:space="preserve"> </w:t>
      </w:r>
      <w:r w:rsidR="007C4665" w:rsidRPr="007C4665">
        <w:rPr>
          <w:rFonts w:ascii="Times New Roman" w:hAnsi="Times New Roman"/>
          <w:sz w:val="24"/>
          <w:szCs w:val="24"/>
        </w:rPr>
        <w:t>a fim de</w:t>
      </w:r>
      <w:r w:rsidR="007C4665">
        <w:rPr>
          <w:rFonts w:ascii="Times New Roman" w:hAnsi="Times New Roman"/>
          <w:i/>
          <w:iCs/>
          <w:sz w:val="24"/>
          <w:szCs w:val="24"/>
        </w:rPr>
        <w:t xml:space="preserve"> </w:t>
      </w:r>
      <w:r w:rsidR="007C4665">
        <w:rPr>
          <w:rFonts w:ascii="Times New Roman" w:hAnsi="Times New Roman"/>
          <w:sz w:val="24"/>
          <w:szCs w:val="24"/>
        </w:rPr>
        <w:t>compreender se estas encaixavam-se nos conceitos propostos</w:t>
      </w:r>
      <w:r w:rsidR="006F43DE">
        <w:rPr>
          <w:rFonts w:ascii="Times New Roman" w:hAnsi="Times New Roman"/>
          <w:sz w:val="24"/>
          <w:szCs w:val="24"/>
        </w:rPr>
        <w:t xml:space="preserve">. </w:t>
      </w:r>
      <w:r w:rsidR="00171DE3">
        <w:rPr>
          <w:rFonts w:ascii="Times New Roman" w:hAnsi="Times New Roman"/>
          <w:sz w:val="24"/>
          <w:szCs w:val="24"/>
        </w:rPr>
        <w:t>Todas as variáveis encaixaram-se em algum dos segmentos, contudo, p</w:t>
      </w:r>
      <w:r w:rsidR="006F43DE">
        <w:rPr>
          <w:rFonts w:ascii="Times New Roman" w:hAnsi="Times New Roman"/>
          <w:sz w:val="24"/>
          <w:szCs w:val="24"/>
        </w:rPr>
        <w:t xml:space="preserve">ara a parte de </w:t>
      </w:r>
      <w:r w:rsidR="006F43DE">
        <w:rPr>
          <w:rFonts w:ascii="Times New Roman" w:hAnsi="Times New Roman"/>
          <w:i/>
          <w:iCs/>
          <w:sz w:val="24"/>
          <w:szCs w:val="24"/>
        </w:rPr>
        <w:t xml:space="preserve">Capital, </w:t>
      </w:r>
      <w:r w:rsidR="006F43DE">
        <w:rPr>
          <w:rFonts w:ascii="Times New Roman" w:hAnsi="Times New Roman"/>
          <w:sz w:val="24"/>
          <w:szCs w:val="24"/>
        </w:rPr>
        <w:t xml:space="preserve">não se encontrou nenhuma informação presente na base de dados, pois esta característica diz respeito </w:t>
      </w:r>
      <w:r w:rsidR="006C79B6">
        <w:rPr>
          <w:rFonts w:ascii="Times New Roman" w:hAnsi="Times New Roman"/>
          <w:sz w:val="24"/>
          <w:szCs w:val="24"/>
        </w:rPr>
        <w:t>à</w:t>
      </w:r>
      <w:r w:rsidR="006F43DE">
        <w:rPr>
          <w:rFonts w:ascii="Times New Roman" w:hAnsi="Times New Roman"/>
          <w:sz w:val="24"/>
          <w:szCs w:val="24"/>
        </w:rPr>
        <w:t>s finanças da instituição como patrimônio, balanço e demais projeções financeiras.</w:t>
      </w:r>
    </w:p>
    <w:p w14:paraId="52382E5F" w14:textId="4B903EDA" w:rsidR="00ED290D" w:rsidRPr="00ED290D" w:rsidRDefault="00ED290D" w:rsidP="00ED290D">
      <w:pPr>
        <w:pStyle w:val="LegendadeFiguras"/>
        <w:rPr>
          <w:iCs/>
        </w:rPr>
      </w:pPr>
      <w:r w:rsidRPr="003D5EA3">
        <w:rPr>
          <w:iCs/>
        </w:rPr>
        <w:lastRenderedPageBreak/>
        <w:t xml:space="preserve">Tabela </w:t>
      </w:r>
      <w:r w:rsidR="002D76B8">
        <w:rPr>
          <w:iCs/>
        </w:rPr>
        <w:t>1</w:t>
      </w:r>
      <w:r w:rsidRPr="003D5EA3">
        <w:rPr>
          <w:iCs/>
        </w:rPr>
        <w:t xml:space="preserve"> – </w:t>
      </w:r>
      <w:r>
        <w:t>Segmentação das variáveis através dos 5C’s do Crédito</w:t>
      </w:r>
      <w:r>
        <w:rPr>
          <w:iCs/>
        </w:rPr>
        <w:t xml:space="preserve"> </w:t>
      </w:r>
    </w:p>
    <w:tbl>
      <w:tblPr>
        <w:tblStyle w:val="SimplesTabela2"/>
        <w:tblW w:w="0" w:type="auto"/>
        <w:tblLook w:val="04A0" w:firstRow="1" w:lastRow="0" w:firstColumn="1" w:lastColumn="0" w:noHBand="0" w:noVBand="1"/>
      </w:tblPr>
      <w:tblGrid>
        <w:gridCol w:w="4644"/>
        <w:gridCol w:w="4644"/>
      </w:tblGrid>
      <w:tr w:rsidR="00423D7F" w14:paraId="74A6C884" w14:textId="77777777" w:rsidTr="0064465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single" w:sz="12" w:space="0" w:color="auto"/>
            </w:tcBorders>
          </w:tcPr>
          <w:p w14:paraId="6BF1C580" w14:textId="42A9FBE8" w:rsidR="00423D7F" w:rsidRPr="005C6844" w:rsidRDefault="00423D7F" w:rsidP="00423D7F">
            <w:pPr>
              <w:spacing w:after="0" w:line="360" w:lineRule="auto"/>
              <w:jc w:val="center"/>
              <w:rPr>
                <w:rFonts w:ascii="Times New Roman" w:hAnsi="Times New Roman"/>
                <w:i/>
                <w:iCs/>
                <w:sz w:val="24"/>
                <w:szCs w:val="24"/>
              </w:rPr>
            </w:pPr>
            <w:r w:rsidRPr="005C6844">
              <w:rPr>
                <w:rFonts w:ascii="Times New Roman" w:hAnsi="Times New Roman"/>
                <w:i/>
                <w:iCs/>
                <w:sz w:val="24"/>
                <w:szCs w:val="24"/>
              </w:rPr>
              <w:t>5C’s do Crédito</w:t>
            </w:r>
          </w:p>
        </w:tc>
        <w:tc>
          <w:tcPr>
            <w:tcW w:w="4644" w:type="dxa"/>
            <w:tcBorders>
              <w:top w:val="single" w:sz="12" w:space="0" w:color="auto"/>
              <w:bottom w:val="single" w:sz="12" w:space="0" w:color="auto"/>
            </w:tcBorders>
          </w:tcPr>
          <w:p w14:paraId="3532B06B" w14:textId="012F10AC" w:rsidR="00423D7F" w:rsidRPr="005C6844" w:rsidRDefault="00423D7F" w:rsidP="00423D7F">
            <w:pPr>
              <w:pStyle w:val="PargrafodaLista"/>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Variáveis</w:t>
            </w:r>
          </w:p>
        </w:tc>
      </w:tr>
      <w:tr w:rsidR="00423D7F" w:rsidRPr="00162D66" w14:paraId="423D7EB5" w14:textId="77777777" w:rsidTr="0064465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double" w:sz="4" w:space="0" w:color="auto"/>
            </w:tcBorders>
          </w:tcPr>
          <w:p w14:paraId="1A734294" w14:textId="01FE3722"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Caráter</w:t>
            </w:r>
          </w:p>
        </w:tc>
        <w:tc>
          <w:tcPr>
            <w:tcW w:w="4644" w:type="dxa"/>
            <w:tcBorders>
              <w:top w:val="single" w:sz="12" w:space="0" w:color="auto"/>
              <w:bottom w:val="double" w:sz="4" w:space="0" w:color="auto"/>
            </w:tcBorders>
          </w:tcPr>
          <w:p w14:paraId="52CDF504" w14:textId="37C06177"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 xml:space="preserve">qt_meses_classificacao_mais_recente_90dias </w:t>
            </w:r>
            <w:proofErr w:type="spellStart"/>
            <w:r w:rsidRPr="002D76B8">
              <w:rPr>
                <w:rFonts w:ascii="Times New Roman" w:hAnsi="Times New Roman"/>
                <w:i/>
                <w:iCs/>
                <w:sz w:val="20"/>
                <w:szCs w:val="20"/>
              </w:rPr>
              <w:t>qt_meses_ultima_inadimplencia</w:t>
            </w:r>
            <w:proofErr w:type="spellEnd"/>
          </w:p>
        </w:tc>
      </w:tr>
      <w:tr w:rsidR="00423D7F" w:rsidRPr="00162D66" w14:paraId="4C7BA540" w14:textId="77777777" w:rsidTr="00150379">
        <w:trPr>
          <w:trHeight w:val="1014"/>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C32C0F1" w14:textId="28EEA22B"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Capacidade</w:t>
            </w:r>
          </w:p>
        </w:tc>
        <w:tc>
          <w:tcPr>
            <w:tcW w:w="4644" w:type="dxa"/>
            <w:tcBorders>
              <w:top w:val="double" w:sz="4" w:space="0" w:color="auto"/>
              <w:bottom w:val="double" w:sz="4" w:space="0" w:color="auto"/>
            </w:tcBorders>
          </w:tcPr>
          <w:p w14:paraId="6F6B8A5F" w14:textId="70032F5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limite_rotativos_utilizado</w:t>
            </w:r>
            <w:proofErr w:type="spellEnd"/>
          </w:p>
          <w:p w14:paraId="339E4EE2" w14:textId="147EEA97"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comprometimento_de_renda_anual</w:t>
            </w:r>
            <w:proofErr w:type="spellEnd"/>
          </w:p>
          <w:p w14:paraId="5220B990" w14:textId="144ABE0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faturamento_anual</w:t>
            </w:r>
            <w:proofErr w:type="spellEnd"/>
          </w:p>
        </w:tc>
      </w:tr>
      <w:tr w:rsidR="00423D7F" w:rsidRPr="00162D66" w14:paraId="158BA90B" w14:textId="77777777" w:rsidTr="00150379">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3E7F5D38" w14:textId="2634FE31"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Colateral</w:t>
            </w:r>
          </w:p>
        </w:tc>
        <w:tc>
          <w:tcPr>
            <w:tcW w:w="4644" w:type="dxa"/>
            <w:tcBorders>
              <w:top w:val="double" w:sz="4" w:space="0" w:color="auto"/>
              <w:bottom w:val="double" w:sz="4" w:space="0" w:color="auto"/>
            </w:tcBorders>
          </w:tcPr>
          <w:p w14:paraId="26F3BEA8" w14:textId="410E382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grau_de_emprestimo</w:t>
            </w:r>
            <w:proofErr w:type="spellEnd"/>
          </w:p>
          <w:p w14:paraId="3728066F" w14:textId="7B6DAD4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subclasse_de_emprestimo</w:t>
            </w:r>
            <w:proofErr w:type="spellEnd"/>
          </w:p>
        </w:tc>
      </w:tr>
      <w:tr w:rsidR="00423D7F" w:rsidRPr="00162D66" w14:paraId="65FDAB61" w14:textId="77777777" w:rsidTr="00150379">
        <w:trPr>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29E0C0DF" w14:textId="2C05A040"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Condições</w:t>
            </w:r>
          </w:p>
        </w:tc>
        <w:tc>
          <w:tcPr>
            <w:tcW w:w="4644" w:type="dxa"/>
            <w:tcBorders>
              <w:top w:val="double" w:sz="4" w:space="0" w:color="auto"/>
              <w:bottom w:val="double" w:sz="4" w:space="0" w:color="auto"/>
            </w:tcBorders>
          </w:tcPr>
          <w:p w14:paraId="2E53F57E" w14:textId="48528CA1"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taxa_de_juros</w:t>
            </w:r>
            <w:proofErr w:type="spellEnd"/>
          </w:p>
        </w:tc>
      </w:tr>
      <w:tr w:rsidR="00423D7F" w:rsidRPr="00162D66" w14:paraId="6A538407" w14:textId="77777777" w:rsidTr="0015037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FA48274" w14:textId="5FF55B3D"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Capital</w:t>
            </w:r>
          </w:p>
        </w:tc>
        <w:tc>
          <w:tcPr>
            <w:tcW w:w="4644" w:type="dxa"/>
            <w:tcBorders>
              <w:top w:val="double" w:sz="4" w:space="0" w:color="auto"/>
              <w:bottom w:val="double" w:sz="4" w:space="0" w:color="auto"/>
            </w:tcBorders>
          </w:tcPr>
          <w:p w14:paraId="752D6A4A" w14:textId="21E9D8CD"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w:t>
            </w:r>
          </w:p>
        </w:tc>
      </w:tr>
    </w:tbl>
    <w:p w14:paraId="2B783A30" w14:textId="77777777" w:rsidR="007D5BC0" w:rsidRPr="007D5BC0" w:rsidRDefault="007D5BC0" w:rsidP="00ED290D">
      <w:pPr>
        <w:spacing w:after="0" w:line="360" w:lineRule="auto"/>
        <w:rPr>
          <w:rFonts w:ascii="Times New Roman" w:hAnsi="Times New Roman"/>
          <w:i/>
          <w:iCs/>
          <w:sz w:val="24"/>
          <w:szCs w:val="24"/>
        </w:rPr>
      </w:pPr>
    </w:p>
    <w:p w14:paraId="3B97078C" w14:textId="2C09556F" w:rsidR="00C51985" w:rsidRDefault="00ED290D" w:rsidP="00C5198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4A41FDA" w14:textId="3DDA0BAC" w:rsidR="00253A6A" w:rsidRPr="00253A6A" w:rsidRDefault="00C51985" w:rsidP="00253A6A">
      <w:pPr>
        <w:pStyle w:val="tituloR3"/>
        <w:spacing w:line="360" w:lineRule="auto"/>
        <w:ind w:firstLine="720"/>
        <w:rPr>
          <w:rFonts w:ascii="Times New Roman" w:hAnsi="Times New Roman" w:cs="Times New Roman"/>
          <w:i w:val="0"/>
          <w:iCs/>
          <w:u w:val="none"/>
        </w:rPr>
      </w:pPr>
      <w:r w:rsidRPr="00C51985">
        <w:rPr>
          <w:rFonts w:ascii="Times New Roman" w:hAnsi="Times New Roman" w:cs="Times New Roman"/>
          <w:i w:val="0"/>
          <w:iCs/>
          <w:u w:val="none"/>
        </w:rPr>
        <w:t xml:space="preserve">Finalmente, </w:t>
      </w:r>
      <w:r>
        <w:rPr>
          <w:rFonts w:ascii="Times New Roman" w:hAnsi="Times New Roman" w:cs="Times New Roman"/>
          <w:i w:val="0"/>
          <w:iCs/>
          <w:u w:val="none"/>
        </w:rPr>
        <w:t xml:space="preserve">realizou-se a análise de </w:t>
      </w:r>
      <w:r w:rsidR="00F43501">
        <w:rPr>
          <w:rFonts w:ascii="Times New Roman" w:hAnsi="Times New Roman" w:cs="Times New Roman"/>
          <w:i w:val="0"/>
          <w:iCs/>
          <w:u w:val="none"/>
        </w:rPr>
        <w:t xml:space="preserve">distribuição de probabilidade </w:t>
      </w:r>
      <w:r>
        <w:rPr>
          <w:rFonts w:ascii="Times New Roman" w:hAnsi="Times New Roman" w:cs="Times New Roman"/>
          <w:i w:val="0"/>
          <w:iCs/>
          <w:u w:val="none"/>
        </w:rPr>
        <w:t xml:space="preserve">para cada uma das variáveis. </w:t>
      </w:r>
      <w:r w:rsidR="00F43501">
        <w:rPr>
          <w:rFonts w:ascii="Times New Roman" w:hAnsi="Times New Roman" w:cs="Times New Roman"/>
          <w:i w:val="0"/>
          <w:iCs/>
          <w:u w:val="none"/>
        </w:rPr>
        <w:t xml:space="preserve">Como mencionado anteriormente, essa análise serve para comprovar a existência de uma relação bem comportada entre a característica e a variável resposta. </w:t>
      </w:r>
      <w:r w:rsidR="006F2E75">
        <w:rPr>
          <w:rFonts w:ascii="Times New Roman" w:hAnsi="Times New Roman" w:cs="Times New Roman"/>
          <w:i w:val="0"/>
          <w:iCs/>
          <w:u w:val="none"/>
        </w:rPr>
        <w:t>Para variáveis</w:t>
      </w:r>
      <w:r w:rsidR="00A361E1">
        <w:rPr>
          <w:rFonts w:ascii="Times New Roman" w:hAnsi="Times New Roman" w:cs="Times New Roman"/>
          <w:i w:val="0"/>
          <w:iCs/>
          <w:u w:val="none"/>
        </w:rPr>
        <w:t xml:space="preserve"> contínuas, decidiu-se </w:t>
      </w:r>
      <w:r w:rsidR="006F2E75">
        <w:rPr>
          <w:rFonts w:ascii="Times New Roman" w:hAnsi="Times New Roman" w:cs="Times New Roman"/>
          <w:i w:val="0"/>
          <w:iCs/>
          <w:u w:val="none"/>
        </w:rPr>
        <w:t xml:space="preserve">aplicar a transformação em decil, </w:t>
      </w:r>
      <w:r w:rsidR="00171DE3">
        <w:rPr>
          <w:rFonts w:ascii="Times New Roman" w:hAnsi="Times New Roman" w:cs="Times New Roman"/>
          <w:i w:val="0"/>
          <w:iCs/>
          <w:u w:val="none"/>
        </w:rPr>
        <w:t xml:space="preserve">ao passo que </w:t>
      </w:r>
      <w:r w:rsidR="00A361E1">
        <w:rPr>
          <w:rFonts w:ascii="Times New Roman" w:hAnsi="Times New Roman" w:cs="Times New Roman"/>
          <w:i w:val="0"/>
          <w:iCs/>
          <w:u w:val="none"/>
        </w:rPr>
        <w:t xml:space="preserve">as </w:t>
      </w:r>
      <w:r w:rsidR="006F2E75">
        <w:rPr>
          <w:rFonts w:ascii="Times New Roman" w:hAnsi="Times New Roman" w:cs="Times New Roman"/>
          <w:i w:val="0"/>
          <w:iCs/>
          <w:u w:val="none"/>
        </w:rPr>
        <w:t xml:space="preserve">categóricas </w:t>
      </w:r>
      <w:r w:rsidR="00171DE3">
        <w:rPr>
          <w:rFonts w:ascii="Times New Roman" w:hAnsi="Times New Roman" w:cs="Times New Roman"/>
          <w:i w:val="0"/>
          <w:iCs/>
          <w:u w:val="none"/>
        </w:rPr>
        <w:t xml:space="preserve">não necessitam de transformações. </w:t>
      </w:r>
    </w:p>
    <w:p w14:paraId="36664890" w14:textId="6D3805AB" w:rsidR="00253A6A" w:rsidRPr="00253A6A" w:rsidRDefault="00171DE3" w:rsidP="00F1324C">
      <w:pPr>
        <w:pStyle w:val="LegendadeFiguras"/>
        <w:rPr>
          <w:iCs/>
        </w:rPr>
      </w:pPr>
      <w:r w:rsidRPr="003D5EA3">
        <w:rPr>
          <w:iCs/>
        </w:rPr>
        <w:t xml:space="preserve">Tabela </w:t>
      </w:r>
      <w:r w:rsidR="009114ED">
        <w:rPr>
          <w:iCs/>
        </w:rPr>
        <w:t>2</w:t>
      </w:r>
      <w:r w:rsidRPr="003D5EA3">
        <w:rPr>
          <w:iCs/>
        </w:rPr>
        <w:t xml:space="preserve"> – </w:t>
      </w:r>
      <w:r>
        <w:t xml:space="preserve">Distribuição de Probabilidade para </w:t>
      </w:r>
      <w:r w:rsidR="00A361E1">
        <w:t>Faturamento Anual, Comprometimento de Renda e Taxa de Juros</w:t>
      </w:r>
    </w:p>
    <w:tbl>
      <w:tblPr>
        <w:tblStyle w:val="SimplesTabela2"/>
        <w:tblW w:w="0" w:type="auto"/>
        <w:tblLook w:val="04A0" w:firstRow="1" w:lastRow="0" w:firstColumn="1" w:lastColumn="0" w:noHBand="0" w:noVBand="1"/>
      </w:tblPr>
      <w:tblGrid>
        <w:gridCol w:w="1101"/>
        <w:gridCol w:w="2693"/>
        <w:gridCol w:w="3260"/>
        <w:gridCol w:w="2158"/>
      </w:tblGrid>
      <w:tr w:rsidR="00253A6A" w14:paraId="3566618D"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4B66D50A" w14:textId="7A0428CE" w:rsidR="00253A6A" w:rsidRPr="00974FF7" w:rsidRDefault="00253A6A" w:rsidP="00A361E1">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307CFC0" w14:textId="6BA98D26"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Faturamento Anual</w:t>
            </w:r>
          </w:p>
        </w:tc>
        <w:tc>
          <w:tcPr>
            <w:tcW w:w="3260" w:type="dxa"/>
            <w:tcBorders>
              <w:top w:val="single" w:sz="12" w:space="0" w:color="auto"/>
              <w:bottom w:val="single" w:sz="12" w:space="0" w:color="auto"/>
            </w:tcBorders>
          </w:tcPr>
          <w:p w14:paraId="1DB9E0E7" w14:textId="003E561A"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Comprometimento de Renda</w:t>
            </w:r>
          </w:p>
        </w:tc>
        <w:tc>
          <w:tcPr>
            <w:tcW w:w="2158" w:type="dxa"/>
            <w:tcBorders>
              <w:top w:val="single" w:sz="12" w:space="0" w:color="auto"/>
              <w:bottom w:val="single" w:sz="12" w:space="0" w:color="auto"/>
            </w:tcBorders>
          </w:tcPr>
          <w:p w14:paraId="7EF5C3D3" w14:textId="4180C79D"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%BAD Taxa de Juros</w:t>
            </w:r>
          </w:p>
        </w:tc>
      </w:tr>
      <w:tr w:rsidR="00253A6A" w14:paraId="1D5D111C"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33B92747" w14:textId="62FFD324"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6124AC74" w14:textId="57F9EAC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14.6%</w:t>
            </w:r>
          </w:p>
        </w:tc>
        <w:tc>
          <w:tcPr>
            <w:tcW w:w="3260" w:type="dxa"/>
            <w:tcBorders>
              <w:top w:val="single" w:sz="12" w:space="0" w:color="auto"/>
              <w:bottom w:val="double" w:sz="4" w:space="0" w:color="auto"/>
            </w:tcBorders>
          </w:tcPr>
          <w:p w14:paraId="56F8B9ED" w14:textId="1246BC1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8.1%</w:t>
            </w:r>
          </w:p>
        </w:tc>
        <w:tc>
          <w:tcPr>
            <w:tcW w:w="2158" w:type="dxa"/>
            <w:tcBorders>
              <w:top w:val="single" w:sz="12" w:space="0" w:color="auto"/>
              <w:bottom w:val="double" w:sz="4" w:space="0" w:color="auto"/>
            </w:tcBorders>
          </w:tcPr>
          <w:p w14:paraId="1F01A67F" w14:textId="3B744E50"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3.5%</w:t>
            </w:r>
          </w:p>
        </w:tc>
      </w:tr>
      <w:tr w:rsidR="00253A6A" w14:paraId="0D354A00"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66610C7" w14:textId="0B53F761"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649E5F35" w14:textId="3997DDF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13.8%</w:t>
            </w:r>
          </w:p>
        </w:tc>
        <w:tc>
          <w:tcPr>
            <w:tcW w:w="3260" w:type="dxa"/>
            <w:tcBorders>
              <w:top w:val="double" w:sz="4" w:space="0" w:color="auto"/>
              <w:bottom w:val="double" w:sz="4" w:space="0" w:color="auto"/>
            </w:tcBorders>
          </w:tcPr>
          <w:p w14:paraId="2AB767F2" w14:textId="04136EB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8.3%</w:t>
            </w:r>
          </w:p>
        </w:tc>
        <w:tc>
          <w:tcPr>
            <w:tcW w:w="2158" w:type="dxa"/>
            <w:tcBorders>
              <w:top w:val="double" w:sz="4" w:space="0" w:color="auto"/>
              <w:bottom w:val="double" w:sz="4" w:space="0" w:color="auto"/>
            </w:tcBorders>
          </w:tcPr>
          <w:p w14:paraId="591B73C6" w14:textId="5E10B610"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5.3%</w:t>
            </w:r>
          </w:p>
        </w:tc>
      </w:tr>
      <w:tr w:rsidR="00253A6A" w14:paraId="783307D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649806" w14:textId="2F45FB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3E28F698" w14:textId="266233FE"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w:t>
            </w:r>
          </w:p>
        </w:tc>
        <w:tc>
          <w:tcPr>
            <w:tcW w:w="3260" w:type="dxa"/>
            <w:tcBorders>
              <w:top w:val="double" w:sz="4" w:space="0" w:color="auto"/>
              <w:bottom w:val="double" w:sz="4" w:space="0" w:color="auto"/>
            </w:tcBorders>
          </w:tcPr>
          <w:p w14:paraId="44890BF2" w14:textId="15685F7A"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8.8%</w:t>
            </w:r>
          </w:p>
        </w:tc>
        <w:tc>
          <w:tcPr>
            <w:tcW w:w="2158" w:type="dxa"/>
            <w:tcBorders>
              <w:top w:val="double" w:sz="4" w:space="0" w:color="auto"/>
              <w:bottom w:val="double" w:sz="4" w:space="0" w:color="auto"/>
            </w:tcBorders>
          </w:tcPr>
          <w:p w14:paraId="589C1DE0" w14:textId="1B0372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7.5%</w:t>
            </w:r>
          </w:p>
        </w:tc>
      </w:tr>
      <w:tr w:rsidR="00253A6A" w14:paraId="1CF0A92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8C0D1C5" w14:textId="2ADDF1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783C4668" w14:textId="6FC2A19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w:t>
            </w:r>
          </w:p>
        </w:tc>
        <w:tc>
          <w:tcPr>
            <w:tcW w:w="3260" w:type="dxa"/>
            <w:tcBorders>
              <w:top w:val="double" w:sz="4" w:space="0" w:color="auto"/>
              <w:bottom w:val="double" w:sz="4" w:space="0" w:color="auto"/>
            </w:tcBorders>
          </w:tcPr>
          <w:p w14:paraId="3B660DCD" w14:textId="5DBEC2F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158" w:type="dxa"/>
            <w:tcBorders>
              <w:top w:val="double" w:sz="4" w:space="0" w:color="auto"/>
              <w:bottom w:val="double" w:sz="4" w:space="0" w:color="auto"/>
            </w:tcBorders>
          </w:tcPr>
          <w:p w14:paraId="552C3B6D" w14:textId="5E0F52A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8.2%</w:t>
            </w:r>
          </w:p>
        </w:tc>
      </w:tr>
      <w:tr w:rsidR="00253A6A" w14:paraId="6DB84250"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7960DDD" w14:textId="1F965070"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329EC92D" w14:textId="4CA9B22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3260" w:type="dxa"/>
            <w:tcBorders>
              <w:top w:val="double" w:sz="4" w:space="0" w:color="auto"/>
              <w:bottom w:val="double" w:sz="4" w:space="0" w:color="auto"/>
            </w:tcBorders>
          </w:tcPr>
          <w:p w14:paraId="1098A0C9" w14:textId="1D051D11"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9.8%</w:t>
            </w:r>
          </w:p>
        </w:tc>
        <w:tc>
          <w:tcPr>
            <w:tcW w:w="2158" w:type="dxa"/>
            <w:tcBorders>
              <w:top w:val="double" w:sz="4" w:space="0" w:color="auto"/>
              <w:bottom w:val="double" w:sz="4" w:space="0" w:color="auto"/>
            </w:tcBorders>
          </w:tcPr>
          <w:p w14:paraId="4A5D05E7" w14:textId="1A3ADD9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w:t>
            </w:r>
          </w:p>
        </w:tc>
      </w:tr>
      <w:tr w:rsidR="00253A6A" w14:paraId="29E74EA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D4D745" w14:textId="64989587"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1053549A" w14:textId="7EC6C36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c>
          <w:tcPr>
            <w:tcW w:w="3260" w:type="dxa"/>
            <w:tcBorders>
              <w:top w:val="double" w:sz="4" w:space="0" w:color="auto"/>
              <w:bottom w:val="double" w:sz="4" w:space="0" w:color="auto"/>
            </w:tcBorders>
          </w:tcPr>
          <w:p w14:paraId="67E145F3" w14:textId="2B20EFCF"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c>
          <w:tcPr>
            <w:tcW w:w="2158" w:type="dxa"/>
            <w:tcBorders>
              <w:top w:val="double" w:sz="4" w:space="0" w:color="auto"/>
              <w:bottom w:val="double" w:sz="4" w:space="0" w:color="auto"/>
            </w:tcBorders>
          </w:tcPr>
          <w:p w14:paraId="48456959" w14:textId="38635BFC"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r>
      <w:tr w:rsidR="00253A6A" w14:paraId="003C41C1"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29C135E9" w14:textId="4CAD48C3"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43DEBEE" w14:textId="5498C816"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3260" w:type="dxa"/>
            <w:tcBorders>
              <w:top w:val="double" w:sz="4" w:space="0" w:color="auto"/>
              <w:bottom w:val="double" w:sz="4" w:space="0" w:color="auto"/>
            </w:tcBorders>
          </w:tcPr>
          <w:p w14:paraId="069103D3" w14:textId="4DC3CAD8"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158" w:type="dxa"/>
            <w:tcBorders>
              <w:top w:val="double" w:sz="4" w:space="0" w:color="auto"/>
              <w:bottom w:val="double" w:sz="4" w:space="0" w:color="auto"/>
            </w:tcBorders>
          </w:tcPr>
          <w:p w14:paraId="044C5A99" w14:textId="61AA7F4D"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12.7%</w:t>
            </w:r>
          </w:p>
        </w:tc>
      </w:tr>
      <w:tr w:rsidR="00253A6A" w14:paraId="484FB70A"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EEE984" w14:textId="2ECD502F"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3981180A" w14:textId="5F50B291"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9.3%</w:t>
            </w:r>
          </w:p>
        </w:tc>
        <w:tc>
          <w:tcPr>
            <w:tcW w:w="3260" w:type="dxa"/>
            <w:tcBorders>
              <w:top w:val="double" w:sz="4" w:space="0" w:color="auto"/>
              <w:bottom w:val="double" w:sz="4" w:space="0" w:color="auto"/>
            </w:tcBorders>
          </w:tcPr>
          <w:p w14:paraId="2883FC1E" w14:textId="57694C04"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13.2%</w:t>
            </w:r>
          </w:p>
        </w:tc>
        <w:tc>
          <w:tcPr>
            <w:tcW w:w="2158" w:type="dxa"/>
            <w:tcBorders>
              <w:top w:val="double" w:sz="4" w:space="0" w:color="auto"/>
              <w:bottom w:val="double" w:sz="4" w:space="0" w:color="auto"/>
            </w:tcBorders>
          </w:tcPr>
          <w:p w14:paraId="6A6BE57C" w14:textId="0B6D2D69"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r>
      <w:tr w:rsidR="00253A6A" w14:paraId="3CCCB112"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7B36703E" w14:textId="1589F1C5"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727D0523" w14:textId="748FAA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8.6%</w:t>
            </w:r>
          </w:p>
        </w:tc>
        <w:tc>
          <w:tcPr>
            <w:tcW w:w="3260" w:type="dxa"/>
            <w:tcBorders>
              <w:top w:val="double" w:sz="4" w:space="0" w:color="auto"/>
            </w:tcBorders>
          </w:tcPr>
          <w:p w14:paraId="413B116A" w14:textId="7CF3F83B"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c>
          <w:tcPr>
            <w:tcW w:w="2158" w:type="dxa"/>
            <w:tcBorders>
              <w:top w:val="double" w:sz="4" w:space="0" w:color="auto"/>
            </w:tcBorders>
          </w:tcPr>
          <w:p w14:paraId="1217F989" w14:textId="0E2E054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18.2%</w:t>
            </w:r>
          </w:p>
        </w:tc>
      </w:tr>
      <w:tr w:rsidR="00253A6A" w14:paraId="3D68E4F2"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E80434C" w14:textId="680CCC1C"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lastRenderedPageBreak/>
              <w:t>9</w:t>
            </w:r>
          </w:p>
        </w:tc>
        <w:tc>
          <w:tcPr>
            <w:tcW w:w="2693" w:type="dxa"/>
            <w:tcBorders>
              <w:top w:val="double" w:sz="4" w:space="0" w:color="auto"/>
              <w:bottom w:val="double" w:sz="4" w:space="0" w:color="auto"/>
            </w:tcBorders>
          </w:tcPr>
          <w:p w14:paraId="79A2B02B" w14:textId="54AD1B8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w:t>
            </w:r>
          </w:p>
        </w:tc>
        <w:tc>
          <w:tcPr>
            <w:tcW w:w="3260" w:type="dxa"/>
            <w:tcBorders>
              <w:top w:val="double" w:sz="4" w:space="0" w:color="auto"/>
              <w:bottom w:val="double" w:sz="4" w:space="0" w:color="auto"/>
            </w:tcBorders>
          </w:tcPr>
          <w:p w14:paraId="714D6199" w14:textId="241A515D"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18.4%</w:t>
            </w:r>
          </w:p>
        </w:tc>
        <w:tc>
          <w:tcPr>
            <w:tcW w:w="2158" w:type="dxa"/>
            <w:tcBorders>
              <w:top w:val="double" w:sz="4" w:space="0" w:color="auto"/>
              <w:bottom w:val="double" w:sz="4" w:space="0" w:color="auto"/>
            </w:tcBorders>
          </w:tcPr>
          <w:p w14:paraId="40A60DB6" w14:textId="69B3E775"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22.2%</w:t>
            </w:r>
          </w:p>
        </w:tc>
      </w:tr>
    </w:tbl>
    <w:p w14:paraId="6C1F29A5" w14:textId="70B201A9" w:rsidR="00253A6A" w:rsidRPr="00A361E1" w:rsidRDefault="00253A6A" w:rsidP="00253A6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D4FE29" w14:textId="0BBC4CD5" w:rsidR="00A361E1" w:rsidRPr="00F1324C" w:rsidRDefault="00A361E1" w:rsidP="00F1324C">
      <w:pPr>
        <w:pStyle w:val="LegendadeFiguras"/>
        <w:rPr>
          <w:iCs/>
        </w:rPr>
      </w:pPr>
      <w:r w:rsidRPr="003D5EA3">
        <w:rPr>
          <w:iCs/>
        </w:rPr>
        <w:t xml:space="preserve">Tabela </w:t>
      </w:r>
      <w:r w:rsidR="009114ED">
        <w:rPr>
          <w:iCs/>
        </w:rPr>
        <w:t>3</w:t>
      </w:r>
      <w:r w:rsidRPr="003D5EA3">
        <w:rPr>
          <w:iCs/>
        </w:rPr>
        <w:t xml:space="preserve"> – </w:t>
      </w:r>
      <w:r>
        <w:t>Distribuição de Probabilidade para Limite de Rotativos Utilizado, Qt Meses desde a última inadimplência e Qt Meses Classificação mais recente em 90d</w:t>
      </w:r>
    </w:p>
    <w:tbl>
      <w:tblPr>
        <w:tblStyle w:val="SimplesTabela2"/>
        <w:tblW w:w="0" w:type="auto"/>
        <w:tblLook w:val="04A0" w:firstRow="1" w:lastRow="0" w:firstColumn="1" w:lastColumn="0" w:noHBand="0" w:noVBand="1"/>
      </w:tblPr>
      <w:tblGrid>
        <w:gridCol w:w="1101"/>
        <w:gridCol w:w="2693"/>
        <w:gridCol w:w="2835"/>
        <w:gridCol w:w="2583"/>
      </w:tblGrid>
      <w:tr w:rsidR="00974FF7" w14:paraId="5B1BD254"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1FD1960D" w14:textId="77777777" w:rsidR="00974FF7" w:rsidRPr="00974FF7" w:rsidRDefault="00974FF7" w:rsidP="009D6FEE">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67627CB" w14:textId="5A6C706C"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Limite de Rotativos Utilizado</w:t>
            </w:r>
          </w:p>
        </w:tc>
        <w:tc>
          <w:tcPr>
            <w:tcW w:w="2835" w:type="dxa"/>
            <w:tcBorders>
              <w:top w:val="single" w:sz="12" w:space="0" w:color="auto"/>
              <w:bottom w:val="single" w:sz="12" w:space="0" w:color="auto"/>
            </w:tcBorders>
          </w:tcPr>
          <w:p w14:paraId="3DE183FE" w14:textId="5FB70185"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 BAD Qt Meses desde última </w:t>
            </w:r>
            <w:proofErr w:type="spellStart"/>
            <w:r w:rsidRPr="00974FF7">
              <w:rPr>
                <w:rFonts w:ascii="Times New Roman" w:hAnsi="Times New Roman" w:cs="Times New Roman"/>
                <w:sz w:val="20"/>
                <w:szCs w:val="20"/>
                <w:u w:val="none"/>
              </w:rPr>
              <w:t>inadimp</w:t>
            </w:r>
            <w:proofErr w:type="spellEnd"/>
            <w:r w:rsidRPr="00974FF7">
              <w:rPr>
                <w:rFonts w:ascii="Times New Roman" w:hAnsi="Times New Roman" w:cs="Times New Roman"/>
                <w:sz w:val="20"/>
                <w:szCs w:val="20"/>
                <w:u w:val="none"/>
              </w:rPr>
              <w:t>.</w:t>
            </w:r>
          </w:p>
        </w:tc>
        <w:tc>
          <w:tcPr>
            <w:tcW w:w="2583" w:type="dxa"/>
            <w:tcBorders>
              <w:top w:val="single" w:sz="12" w:space="0" w:color="auto"/>
              <w:bottom w:val="single" w:sz="12" w:space="0" w:color="auto"/>
            </w:tcBorders>
          </w:tcPr>
          <w:p w14:paraId="0F917AAC" w14:textId="655AF7D4"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%BAD Qt Meses desde </w:t>
            </w:r>
            <w:proofErr w:type="spellStart"/>
            <w:r w:rsidRPr="00974FF7">
              <w:rPr>
                <w:rFonts w:ascii="Times New Roman" w:hAnsi="Times New Roman" w:cs="Times New Roman"/>
                <w:sz w:val="20"/>
                <w:szCs w:val="20"/>
                <w:u w:val="none"/>
              </w:rPr>
              <w:t>classif</w:t>
            </w:r>
            <w:proofErr w:type="spellEnd"/>
            <w:r w:rsidRPr="00974FF7">
              <w:rPr>
                <w:rFonts w:ascii="Times New Roman" w:hAnsi="Times New Roman" w:cs="Times New Roman"/>
                <w:sz w:val="20"/>
                <w:szCs w:val="20"/>
                <w:u w:val="none"/>
              </w:rPr>
              <w:t>. mais recente 90d</w:t>
            </w:r>
          </w:p>
        </w:tc>
      </w:tr>
      <w:tr w:rsidR="00974FF7" w14:paraId="410B86AA"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5560C30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7C2777BA" w14:textId="27FA5C5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single" w:sz="12" w:space="0" w:color="auto"/>
              <w:bottom w:val="double" w:sz="4" w:space="0" w:color="auto"/>
            </w:tcBorders>
          </w:tcPr>
          <w:p w14:paraId="112908A5" w14:textId="72E8545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583" w:type="dxa"/>
            <w:tcBorders>
              <w:top w:val="single" w:sz="12" w:space="0" w:color="auto"/>
              <w:bottom w:val="double" w:sz="4" w:space="0" w:color="auto"/>
            </w:tcBorders>
          </w:tcPr>
          <w:p w14:paraId="6E3D4EF9" w14:textId="6444BDA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11.5%</w:t>
            </w:r>
          </w:p>
        </w:tc>
      </w:tr>
      <w:tr w:rsidR="00974FF7" w14:paraId="6D62965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23A0A49"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37A98D41" w14:textId="039A61A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7E9CBE77" w14:textId="4E9A362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5E43E2D9" w14:textId="7C3B5399"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r>
      <w:tr w:rsidR="00974FF7" w14:paraId="161A857D"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A2E7CF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647C14C5" w14:textId="54186F1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0735C713" w14:textId="3E2F2EC5"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3522E0E5" w14:textId="2DCD7503"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BE9345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27FCD27"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4BEE023F" w14:textId="3ED00A6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11.6%</w:t>
            </w:r>
          </w:p>
        </w:tc>
        <w:tc>
          <w:tcPr>
            <w:tcW w:w="2835" w:type="dxa"/>
            <w:tcBorders>
              <w:top w:val="double" w:sz="4" w:space="0" w:color="auto"/>
              <w:bottom w:val="double" w:sz="4" w:space="0" w:color="auto"/>
            </w:tcBorders>
          </w:tcPr>
          <w:p w14:paraId="04D903C1" w14:textId="52766B4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1471C6ED" w14:textId="6B5970D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r>
      <w:tr w:rsidR="00974FF7" w14:paraId="00FCC8B5"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899098"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747D10D3" w14:textId="68BBA21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7CFB675C" w14:textId="2A76E62F"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583" w:type="dxa"/>
            <w:tcBorders>
              <w:top w:val="double" w:sz="4" w:space="0" w:color="auto"/>
              <w:bottom w:val="double" w:sz="4" w:space="0" w:color="auto"/>
            </w:tcBorders>
          </w:tcPr>
          <w:p w14:paraId="53B9263D" w14:textId="4D4B4992"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8464E1E"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CAC735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7ED285AF" w14:textId="358368D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6D5F7A4A" w14:textId="1ADF2BFB"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2583" w:type="dxa"/>
            <w:tcBorders>
              <w:top w:val="double" w:sz="4" w:space="0" w:color="auto"/>
              <w:bottom w:val="double" w:sz="4" w:space="0" w:color="auto"/>
            </w:tcBorders>
          </w:tcPr>
          <w:p w14:paraId="02E3627F" w14:textId="1FFC533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9.7%</w:t>
            </w:r>
          </w:p>
        </w:tc>
      </w:tr>
      <w:tr w:rsidR="00974FF7" w14:paraId="47A36EE7"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2FC6A4"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FE46814" w14:textId="2B26E5CA"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835" w:type="dxa"/>
            <w:tcBorders>
              <w:top w:val="double" w:sz="4" w:space="0" w:color="auto"/>
              <w:bottom w:val="double" w:sz="4" w:space="0" w:color="auto"/>
            </w:tcBorders>
          </w:tcPr>
          <w:p w14:paraId="7879B3AF" w14:textId="0B9DCF3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6FEF3A7B" w14:textId="3CCBE3B6"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9.9%</w:t>
            </w:r>
          </w:p>
        </w:tc>
      </w:tr>
      <w:tr w:rsidR="00974FF7" w14:paraId="266D2FFC"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3E2753F"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01B8F038" w14:textId="6BA8CAB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c>
          <w:tcPr>
            <w:tcW w:w="2835" w:type="dxa"/>
            <w:tcBorders>
              <w:top w:val="double" w:sz="4" w:space="0" w:color="auto"/>
              <w:bottom w:val="double" w:sz="4" w:space="0" w:color="auto"/>
            </w:tcBorders>
          </w:tcPr>
          <w:p w14:paraId="2EE45143" w14:textId="24A376A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c>
          <w:tcPr>
            <w:tcW w:w="2583" w:type="dxa"/>
            <w:tcBorders>
              <w:top w:val="double" w:sz="4" w:space="0" w:color="auto"/>
              <w:bottom w:val="double" w:sz="4" w:space="0" w:color="auto"/>
            </w:tcBorders>
          </w:tcPr>
          <w:p w14:paraId="080E44AC" w14:textId="63D2DAFE"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9.5%</w:t>
            </w:r>
          </w:p>
        </w:tc>
      </w:tr>
      <w:tr w:rsidR="00974FF7" w14:paraId="742D383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45D6A48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56736C12" w14:textId="7E6FB8A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835" w:type="dxa"/>
            <w:tcBorders>
              <w:top w:val="double" w:sz="4" w:space="0" w:color="auto"/>
            </w:tcBorders>
          </w:tcPr>
          <w:p w14:paraId="2505C6E2" w14:textId="139DEB4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c>
          <w:tcPr>
            <w:tcW w:w="2583" w:type="dxa"/>
            <w:tcBorders>
              <w:top w:val="double" w:sz="4" w:space="0" w:color="auto"/>
            </w:tcBorders>
          </w:tcPr>
          <w:p w14:paraId="69AB857F" w14:textId="229F77F7"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r>
      <w:tr w:rsidR="00974FF7" w14:paraId="088BC9A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D2A97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9</w:t>
            </w:r>
          </w:p>
        </w:tc>
        <w:tc>
          <w:tcPr>
            <w:tcW w:w="2693" w:type="dxa"/>
            <w:tcBorders>
              <w:top w:val="double" w:sz="4" w:space="0" w:color="auto"/>
              <w:bottom w:val="double" w:sz="4" w:space="0" w:color="auto"/>
            </w:tcBorders>
          </w:tcPr>
          <w:p w14:paraId="7DBB1982" w14:textId="029B8C92"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835" w:type="dxa"/>
            <w:tcBorders>
              <w:top w:val="double" w:sz="4" w:space="0" w:color="auto"/>
              <w:bottom w:val="double" w:sz="4" w:space="0" w:color="auto"/>
            </w:tcBorders>
          </w:tcPr>
          <w:p w14:paraId="0DCE78AE" w14:textId="047892C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c>
          <w:tcPr>
            <w:tcW w:w="2583" w:type="dxa"/>
            <w:tcBorders>
              <w:top w:val="double" w:sz="4" w:space="0" w:color="auto"/>
              <w:bottom w:val="double" w:sz="4" w:space="0" w:color="auto"/>
            </w:tcBorders>
          </w:tcPr>
          <w:p w14:paraId="44F866C7" w14:textId="4076FA8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r>
    </w:tbl>
    <w:p w14:paraId="74E01F8D" w14:textId="3B84794D" w:rsidR="00EB5B45" w:rsidRDefault="00F1324C" w:rsidP="00DC0D68">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C409201" w14:textId="0B62B75C" w:rsidR="00EB5B45" w:rsidRPr="002D4949" w:rsidRDefault="00EB5B45"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 xml:space="preserve">Tabela </w:t>
      </w:r>
      <w:r w:rsidR="009114ED">
        <w:rPr>
          <w:rFonts w:ascii="Times New Roman" w:hAnsi="Times New Roman" w:cs="Times New Roman"/>
          <w:sz w:val="20"/>
          <w:szCs w:val="20"/>
          <w:u w:val="none"/>
        </w:rPr>
        <w:t>4</w:t>
      </w:r>
      <w:r w:rsidRPr="002D4949">
        <w:rPr>
          <w:rFonts w:ascii="Times New Roman" w:hAnsi="Times New Roman" w:cs="Times New Roman"/>
          <w:sz w:val="20"/>
          <w:szCs w:val="20"/>
          <w:u w:val="none"/>
        </w:rPr>
        <w:t xml:space="preserve"> – Distribuição de Probabilidade para Classe do Produto</w:t>
      </w:r>
    </w:p>
    <w:tbl>
      <w:tblPr>
        <w:tblStyle w:val="SimplesTabela2"/>
        <w:tblW w:w="0" w:type="auto"/>
        <w:tblLook w:val="04A0" w:firstRow="1" w:lastRow="0" w:firstColumn="1" w:lastColumn="0" w:noHBand="0" w:noVBand="1"/>
      </w:tblPr>
      <w:tblGrid>
        <w:gridCol w:w="4606"/>
        <w:gridCol w:w="4606"/>
      </w:tblGrid>
      <w:tr w:rsidR="008258BE" w14:paraId="37D507FF" w14:textId="77777777" w:rsidTr="0082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53EE275B" w14:textId="7631874A"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Classe de Produto</w:t>
            </w:r>
          </w:p>
        </w:tc>
        <w:tc>
          <w:tcPr>
            <w:tcW w:w="4606" w:type="dxa"/>
            <w:tcBorders>
              <w:top w:val="single" w:sz="12" w:space="0" w:color="auto"/>
              <w:bottom w:val="single" w:sz="12" w:space="0" w:color="auto"/>
            </w:tcBorders>
          </w:tcPr>
          <w:p w14:paraId="7268C185" w14:textId="2FDEEA03" w:rsidR="008258BE" w:rsidRPr="00102443" w:rsidRDefault="008258BE"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 BAD Classe de Produto</w:t>
            </w:r>
          </w:p>
        </w:tc>
      </w:tr>
      <w:tr w:rsidR="008258BE" w14:paraId="7DF2A3A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02A0A512" w14:textId="15C441AB"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A</w:t>
            </w:r>
          </w:p>
        </w:tc>
        <w:tc>
          <w:tcPr>
            <w:tcW w:w="4606" w:type="dxa"/>
            <w:tcBorders>
              <w:top w:val="single" w:sz="12" w:space="0" w:color="auto"/>
              <w:bottom w:val="double" w:sz="4" w:space="0" w:color="auto"/>
            </w:tcBorders>
          </w:tcPr>
          <w:p w14:paraId="67E95870" w14:textId="19E2BFC8"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4%</w:t>
            </w:r>
          </w:p>
        </w:tc>
      </w:tr>
      <w:tr w:rsidR="008258BE" w14:paraId="56BACD47"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07DC5F0" w14:textId="2518090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B</w:t>
            </w:r>
          </w:p>
        </w:tc>
        <w:tc>
          <w:tcPr>
            <w:tcW w:w="4606" w:type="dxa"/>
            <w:tcBorders>
              <w:top w:val="double" w:sz="4" w:space="0" w:color="auto"/>
              <w:bottom w:val="double" w:sz="4" w:space="0" w:color="auto"/>
            </w:tcBorders>
          </w:tcPr>
          <w:p w14:paraId="541F7AE7" w14:textId="2160320D"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8.2%</w:t>
            </w:r>
          </w:p>
        </w:tc>
      </w:tr>
      <w:tr w:rsidR="008258BE" w14:paraId="735B75E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7620312" w14:textId="261F0518"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w:t>
            </w:r>
          </w:p>
        </w:tc>
        <w:tc>
          <w:tcPr>
            <w:tcW w:w="4606" w:type="dxa"/>
            <w:tcBorders>
              <w:top w:val="double" w:sz="4" w:space="0" w:color="auto"/>
            </w:tcBorders>
          </w:tcPr>
          <w:p w14:paraId="661CA10E" w14:textId="4D12D872"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11.8%</w:t>
            </w:r>
          </w:p>
        </w:tc>
      </w:tr>
      <w:tr w:rsidR="008258BE" w14:paraId="6A9D633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6C79E6D" w14:textId="0F13425D"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D</w:t>
            </w:r>
          </w:p>
        </w:tc>
        <w:tc>
          <w:tcPr>
            <w:tcW w:w="4606" w:type="dxa"/>
            <w:tcBorders>
              <w:top w:val="double" w:sz="4" w:space="0" w:color="auto"/>
              <w:bottom w:val="double" w:sz="4" w:space="0" w:color="auto"/>
            </w:tcBorders>
          </w:tcPr>
          <w:p w14:paraId="03157E5D" w14:textId="6F2048FE"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15.8%</w:t>
            </w:r>
          </w:p>
        </w:tc>
      </w:tr>
      <w:tr w:rsidR="008258BE" w14:paraId="4402B9C8"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2F32B7E" w14:textId="70E598B0"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E</w:t>
            </w:r>
          </w:p>
        </w:tc>
        <w:tc>
          <w:tcPr>
            <w:tcW w:w="4606" w:type="dxa"/>
            <w:tcBorders>
              <w:top w:val="double" w:sz="4" w:space="0" w:color="auto"/>
              <w:bottom w:val="double" w:sz="4" w:space="0" w:color="auto"/>
            </w:tcBorders>
          </w:tcPr>
          <w:p w14:paraId="35D83F57" w14:textId="63620084"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20%</w:t>
            </w:r>
          </w:p>
        </w:tc>
      </w:tr>
      <w:tr w:rsidR="008258BE" w14:paraId="0FD9399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9E0AF1" w14:textId="331F8CE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F</w:t>
            </w:r>
          </w:p>
        </w:tc>
        <w:tc>
          <w:tcPr>
            <w:tcW w:w="4606" w:type="dxa"/>
            <w:tcBorders>
              <w:top w:val="double" w:sz="4" w:space="0" w:color="auto"/>
              <w:bottom w:val="double" w:sz="4" w:space="0" w:color="auto"/>
            </w:tcBorders>
          </w:tcPr>
          <w:p w14:paraId="45169EDC" w14:textId="29D4D319"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25.1%</w:t>
            </w:r>
          </w:p>
        </w:tc>
      </w:tr>
      <w:tr w:rsidR="008258BE" w14:paraId="41DC2F46"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820269" w14:textId="5C6D4239"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G</w:t>
            </w:r>
          </w:p>
        </w:tc>
        <w:tc>
          <w:tcPr>
            <w:tcW w:w="4606" w:type="dxa"/>
            <w:tcBorders>
              <w:top w:val="double" w:sz="4" w:space="0" w:color="auto"/>
              <w:bottom w:val="double" w:sz="4" w:space="0" w:color="auto"/>
            </w:tcBorders>
          </w:tcPr>
          <w:p w14:paraId="65A3395A" w14:textId="507A5139"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28.1%</w:t>
            </w:r>
          </w:p>
        </w:tc>
      </w:tr>
    </w:tbl>
    <w:p w14:paraId="4A786E9E" w14:textId="77777777" w:rsidR="008258BE" w:rsidRPr="00A361E1" w:rsidRDefault="008258BE" w:rsidP="00A361E1">
      <w:pPr>
        <w:pStyle w:val="tituloR3"/>
        <w:spacing w:line="360" w:lineRule="auto"/>
        <w:ind w:firstLine="0"/>
        <w:jc w:val="center"/>
        <w:rPr>
          <w:rFonts w:ascii="Times New Roman" w:hAnsi="Times New Roman" w:cs="Times New Roman"/>
          <w:sz w:val="20"/>
          <w:szCs w:val="20"/>
          <w:u w:val="none"/>
        </w:rPr>
      </w:pPr>
    </w:p>
    <w:p w14:paraId="0C2137DA" w14:textId="4C4DAEFC" w:rsidR="006F2E75" w:rsidRDefault="00EB5B45" w:rsidP="00EB5B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sidR="006F2E75">
        <w:rPr>
          <w:rFonts w:ascii="Times New Roman" w:hAnsi="Times New Roman" w:cs="Times New Roman"/>
          <w:sz w:val="20"/>
          <w:szCs w:val="20"/>
          <w:u w:val="none"/>
        </w:rPr>
        <w:t>.</w:t>
      </w:r>
    </w:p>
    <w:p w14:paraId="5C49C88B" w14:textId="3DD2D8B8" w:rsidR="006F2E75" w:rsidRPr="00102443" w:rsidRDefault="006F2E75" w:rsidP="00102443">
      <w:pPr>
        <w:pStyle w:val="LegendadeFiguras"/>
        <w:rPr>
          <w:iCs/>
        </w:rPr>
      </w:pPr>
      <w:r w:rsidRPr="003D5EA3">
        <w:rPr>
          <w:iCs/>
        </w:rPr>
        <w:lastRenderedPageBreak/>
        <w:t xml:space="preserve">Tabela </w:t>
      </w:r>
      <w:r w:rsidR="009114ED">
        <w:rPr>
          <w:iCs/>
        </w:rPr>
        <w:t>5</w:t>
      </w:r>
      <w:r w:rsidRPr="003D5EA3">
        <w:rPr>
          <w:iCs/>
        </w:rPr>
        <w:t xml:space="preserve"> – </w:t>
      </w:r>
      <w:r>
        <w:t>Distribuição de Probabilidade para Subclasse do Produto</w:t>
      </w:r>
    </w:p>
    <w:tbl>
      <w:tblPr>
        <w:tblStyle w:val="SimplesTabela2"/>
        <w:tblW w:w="0" w:type="auto"/>
        <w:tblLook w:val="04A0" w:firstRow="1" w:lastRow="0" w:firstColumn="1" w:lastColumn="0" w:noHBand="0" w:noVBand="1"/>
      </w:tblPr>
      <w:tblGrid>
        <w:gridCol w:w="4606"/>
        <w:gridCol w:w="4606"/>
      </w:tblGrid>
      <w:tr w:rsidR="00102443" w14:paraId="63FB6F4B" w14:textId="77777777" w:rsidTr="002D4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20BF3697" w14:textId="5837BD85" w:rsidR="00102443" w:rsidRPr="002D4949" w:rsidRDefault="00102443"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Subclasse do Produto</w:t>
            </w:r>
          </w:p>
        </w:tc>
        <w:tc>
          <w:tcPr>
            <w:tcW w:w="4606" w:type="dxa"/>
            <w:tcBorders>
              <w:top w:val="single" w:sz="12" w:space="0" w:color="auto"/>
              <w:bottom w:val="single" w:sz="12" w:space="0" w:color="auto"/>
            </w:tcBorders>
          </w:tcPr>
          <w:p w14:paraId="629E0A3B" w14:textId="259FFF30" w:rsidR="00102443" w:rsidRPr="002D4949" w:rsidRDefault="00102443" w:rsidP="0010244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%BAD Subclasse do Produto</w:t>
            </w:r>
          </w:p>
        </w:tc>
      </w:tr>
      <w:tr w:rsidR="00102443" w14:paraId="5F53B7CD"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3FE985BC" w14:textId="1D93EB9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A1</w:t>
            </w:r>
          </w:p>
        </w:tc>
        <w:tc>
          <w:tcPr>
            <w:tcW w:w="4606" w:type="dxa"/>
            <w:tcBorders>
              <w:top w:val="single" w:sz="12" w:space="0" w:color="auto"/>
              <w:bottom w:val="double" w:sz="4" w:space="0" w:color="auto"/>
            </w:tcBorders>
          </w:tcPr>
          <w:p w14:paraId="7CBC4FF0" w14:textId="3DDDD59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w:t>
            </w:r>
          </w:p>
        </w:tc>
      </w:tr>
      <w:tr w:rsidR="00102443" w14:paraId="5B4297A1"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9BF1901" w14:textId="56A4ED2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A2</w:t>
            </w:r>
          </w:p>
        </w:tc>
        <w:tc>
          <w:tcPr>
            <w:tcW w:w="4606" w:type="dxa"/>
            <w:tcBorders>
              <w:top w:val="double" w:sz="4" w:space="0" w:color="auto"/>
              <w:bottom w:val="double" w:sz="4" w:space="0" w:color="auto"/>
            </w:tcBorders>
          </w:tcPr>
          <w:p w14:paraId="232EF390" w14:textId="6B6C0EAC"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w:t>
            </w:r>
          </w:p>
        </w:tc>
      </w:tr>
      <w:tr w:rsidR="00102443" w14:paraId="4BB2CD7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4BFDDCC" w14:textId="6D0465A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A3</w:t>
            </w:r>
          </w:p>
        </w:tc>
        <w:tc>
          <w:tcPr>
            <w:tcW w:w="4606" w:type="dxa"/>
            <w:tcBorders>
              <w:top w:val="double" w:sz="4" w:space="0" w:color="auto"/>
              <w:bottom w:val="double" w:sz="4" w:space="0" w:color="auto"/>
            </w:tcBorders>
          </w:tcPr>
          <w:p w14:paraId="6FAC9A92" w14:textId="53FF1A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3.5%</w:t>
            </w:r>
          </w:p>
        </w:tc>
      </w:tr>
      <w:tr w:rsidR="00102443" w14:paraId="68667FF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16D4E" w14:textId="5E0C693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A4</w:t>
            </w:r>
          </w:p>
        </w:tc>
        <w:tc>
          <w:tcPr>
            <w:tcW w:w="4606" w:type="dxa"/>
            <w:tcBorders>
              <w:top w:val="double" w:sz="4" w:space="0" w:color="auto"/>
              <w:bottom w:val="double" w:sz="4" w:space="0" w:color="auto"/>
            </w:tcBorders>
          </w:tcPr>
          <w:p w14:paraId="714B14B6" w14:textId="73360E1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4.6%</w:t>
            </w:r>
          </w:p>
        </w:tc>
      </w:tr>
      <w:tr w:rsidR="00102443" w14:paraId="7CF72D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F488F62" w14:textId="7772AC7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A5</w:t>
            </w:r>
          </w:p>
        </w:tc>
        <w:tc>
          <w:tcPr>
            <w:tcW w:w="4606" w:type="dxa"/>
            <w:tcBorders>
              <w:top w:val="double" w:sz="4" w:space="0" w:color="auto"/>
              <w:bottom w:val="double" w:sz="4" w:space="0" w:color="auto"/>
            </w:tcBorders>
          </w:tcPr>
          <w:p w14:paraId="5DB17C37" w14:textId="3EE301D8"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5.2%</w:t>
            </w:r>
          </w:p>
        </w:tc>
      </w:tr>
      <w:tr w:rsidR="00102443" w14:paraId="520F979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18A70ED" w14:textId="6A8A833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B1</w:t>
            </w:r>
          </w:p>
        </w:tc>
        <w:tc>
          <w:tcPr>
            <w:tcW w:w="4606" w:type="dxa"/>
            <w:tcBorders>
              <w:top w:val="double" w:sz="4" w:space="0" w:color="auto"/>
              <w:bottom w:val="double" w:sz="4" w:space="0" w:color="auto"/>
            </w:tcBorders>
          </w:tcPr>
          <w:p w14:paraId="271B015A" w14:textId="3672986E"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6.2%</w:t>
            </w:r>
          </w:p>
        </w:tc>
      </w:tr>
      <w:tr w:rsidR="00102443" w14:paraId="4C78E9A5"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3730AE" w14:textId="62434CF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B2</w:t>
            </w:r>
          </w:p>
        </w:tc>
        <w:tc>
          <w:tcPr>
            <w:tcW w:w="4606" w:type="dxa"/>
            <w:tcBorders>
              <w:top w:val="double" w:sz="4" w:space="0" w:color="auto"/>
              <w:bottom w:val="double" w:sz="4" w:space="0" w:color="auto"/>
            </w:tcBorders>
          </w:tcPr>
          <w:p w14:paraId="4F535F39" w14:textId="3CBE2A31"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7.2%</w:t>
            </w:r>
          </w:p>
        </w:tc>
      </w:tr>
      <w:tr w:rsidR="00102443" w14:paraId="0E2BE704"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A833E9" w14:textId="6D8201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B3</w:t>
            </w:r>
          </w:p>
        </w:tc>
        <w:tc>
          <w:tcPr>
            <w:tcW w:w="4606" w:type="dxa"/>
            <w:tcBorders>
              <w:top w:val="double" w:sz="4" w:space="0" w:color="auto"/>
              <w:bottom w:val="double" w:sz="4" w:space="0" w:color="auto"/>
            </w:tcBorders>
          </w:tcPr>
          <w:p w14:paraId="30DC4ABC" w14:textId="2774BFC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8.1%</w:t>
            </w:r>
          </w:p>
        </w:tc>
      </w:tr>
      <w:tr w:rsidR="00102443" w14:paraId="31C4693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54A3A54" w14:textId="2B85C4B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B4</w:t>
            </w:r>
          </w:p>
        </w:tc>
        <w:tc>
          <w:tcPr>
            <w:tcW w:w="4606" w:type="dxa"/>
            <w:tcBorders>
              <w:top w:val="double" w:sz="4" w:space="0" w:color="auto"/>
              <w:bottom w:val="double" w:sz="4" w:space="0" w:color="auto"/>
            </w:tcBorders>
          </w:tcPr>
          <w:p w14:paraId="4BAC72FE" w14:textId="6C35936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9.1%</w:t>
            </w:r>
          </w:p>
        </w:tc>
      </w:tr>
      <w:tr w:rsidR="00102443" w14:paraId="02B0E15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0649BC" w14:textId="2D524F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B5</w:t>
            </w:r>
          </w:p>
        </w:tc>
        <w:tc>
          <w:tcPr>
            <w:tcW w:w="4606" w:type="dxa"/>
            <w:tcBorders>
              <w:top w:val="double" w:sz="4" w:space="0" w:color="auto"/>
              <w:bottom w:val="double" w:sz="4" w:space="0" w:color="auto"/>
            </w:tcBorders>
          </w:tcPr>
          <w:p w14:paraId="2747A5D0" w14:textId="3306E11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w:t>
            </w:r>
          </w:p>
        </w:tc>
      </w:tr>
      <w:tr w:rsidR="00102443" w14:paraId="704391A3"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6C1E36E" w14:textId="62DD48A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C1</w:t>
            </w:r>
          </w:p>
        </w:tc>
        <w:tc>
          <w:tcPr>
            <w:tcW w:w="4606" w:type="dxa"/>
            <w:tcBorders>
              <w:top w:val="double" w:sz="4" w:space="0" w:color="auto"/>
              <w:bottom w:val="double" w:sz="4" w:space="0" w:color="auto"/>
            </w:tcBorders>
          </w:tcPr>
          <w:p w14:paraId="673ED378" w14:textId="223562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10.7%</w:t>
            </w:r>
          </w:p>
        </w:tc>
      </w:tr>
      <w:tr w:rsidR="00102443" w14:paraId="2991EB1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36FB65" w14:textId="5856D2A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C2</w:t>
            </w:r>
          </w:p>
        </w:tc>
        <w:tc>
          <w:tcPr>
            <w:tcW w:w="4606" w:type="dxa"/>
            <w:tcBorders>
              <w:top w:val="double" w:sz="4" w:space="0" w:color="auto"/>
              <w:bottom w:val="double" w:sz="4" w:space="0" w:color="auto"/>
            </w:tcBorders>
          </w:tcPr>
          <w:p w14:paraId="37574229" w14:textId="52614DF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w:t>
            </w:r>
          </w:p>
        </w:tc>
      </w:tr>
      <w:tr w:rsidR="00102443" w14:paraId="2B0CF25F"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DF4ED81" w14:textId="5045725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C3</w:t>
            </w:r>
          </w:p>
        </w:tc>
        <w:tc>
          <w:tcPr>
            <w:tcW w:w="4606" w:type="dxa"/>
            <w:tcBorders>
              <w:top w:val="double" w:sz="4" w:space="0" w:color="auto"/>
              <w:bottom w:val="double" w:sz="4" w:space="0" w:color="auto"/>
            </w:tcBorders>
          </w:tcPr>
          <w:p w14:paraId="18485C63" w14:textId="03B48D75"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11.9%</w:t>
            </w:r>
          </w:p>
        </w:tc>
      </w:tr>
      <w:tr w:rsidR="00102443" w14:paraId="5E18767E"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ABAE707" w14:textId="0F057C2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C4</w:t>
            </w:r>
          </w:p>
        </w:tc>
        <w:tc>
          <w:tcPr>
            <w:tcW w:w="4606" w:type="dxa"/>
            <w:tcBorders>
              <w:top w:val="double" w:sz="4" w:space="0" w:color="auto"/>
              <w:bottom w:val="double" w:sz="4" w:space="0" w:color="auto"/>
            </w:tcBorders>
          </w:tcPr>
          <w:p w14:paraId="5F3DBA14" w14:textId="5AA6568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12.3%</w:t>
            </w:r>
          </w:p>
        </w:tc>
      </w:tr>
      <w:tr w:rsidR="00102443" w14:paraId="40E50A06"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86A8D2" w14:textId="4BB3FE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C5</w:t>
            </w:r>
          </w:p>
        </w:tc>
        <w:tc>
          <w:tcPr>
            <w:tcW w:w="4606" w:type="dxa"/>
            <w:tcBorders>
              <w:top w:val="double" w:sz="4" w:space="0" w:color="auto"/>
              <w:bottom w:val="double" w:sz="4" w:space="0" w:color="auto"/>
            </w:tcBorders>
          </w:tcPr>
          <w:p w14:paraId="28077375" w14:textId="297A459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13.5%</w:t>
            </w:r>
          </w:p>
        </w:tc>
      </w:tr>
      <w:tr w:rsidR="00102443" w14:paraId="73E0D58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DBE5CB3" w14:textId="4AC532A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D1</w:t>
            </w:r>
          </w:p>
        </w:tc>
        <w:tc>
          <w:tcPr>
            <w:tcW w:w="4606" w:type="dxa"/>
            <w:tcBorders>
              <w:top w:val="double" w:sz="4" w:space="0" w:color="auto"/>
              <w:bottom w:val="double" w:sz="4" w:space="0" w:color="auto"/>
            </w:tcBorders>
          </w:tcPr>
          <w:p w14:paraId="7AF714AB" w14:textId="2CB4E6BF"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14.7%</w:t>
            </w:r>
          </w:p>
        </w:tc>
      </w:tr>
      <w:tr w:rsidR="00102443" w14:paraId="333184E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6DCF74" w14:textId="0D821AC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D2</w:t>
            </w:r>
          </w:p>
        </w:tc>
        <w:tc>
          <w:tcPr>
            <w:tcW w:w="4606" w:type="dxa"/>
            <w:tcBorders>
              <w:top w:val="double" w:sz="4" w:space="0" w:color="auto"/>
              <w:bottom w:val="double" w:sz="4" w:space="0" w:color="auto"/>
            </w:tcBorders>
          </w:tcPr>
          <w:p w14:paraId="76BC5C65" w14:textId="6E3A410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366E16E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DC56A38" w14:textId="4B1703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D3</w:t>
            </w:r>
          </w:p>
        </w:tc>
        <w:tc>
          <w:tcPr>
            <w:tcW w:w="4606" w:type="dxa"/>
            <w:tcBorders>
              <w:top w:val="double" w:sz="4" w:space="0" w:color="auto"/>
              <w:bottom w:val="double" w:sz="4" w:space="0" w:color="auto"/>
            </w:tcBorders>
          </w:tcPr>
          <w:p w14:paraId="69888BF5" w14:textId="37F8E53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47C1BDE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0D6FC" w14:textId="3BCC26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D4</w:t>
            </w:r>
          </w:p>
        </w:tc>
        <w:tc>
          <w:tcPr>
            <w:tcW w:w="4606" w:type="dxa"/>
            <w:tcBorders>
              <w:top w:val="double" w:sz="4" w:space="0" w:color="auto"/>
              <w:bottom w:val="double" w:sz="4" w:space="0" w:color="auto"/>
            </w:tcBorders>
          </w:tcPr>
          <w:p w14:paraId="5BF45730" w14:textId="25694CEB"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16.8%</w:t>
            </w:r>
          </w:p>
        </w:tc>
      </w:tr>
      <w:tr w:rsidR="00102443" w14:paraId="7648A2DB"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9E3ABA" w14:textId="1F19827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D5</w:t>
            </w:r>
          </w:p>
        </w:tc>
        <w:tc>
          <w:tcPr>
            <w:tcW w:w="4606" w:type="dxa"/>
            <w:tcBorders>
              <w:top w:val="double" w:sz="4" w:space="0" w:color="auto"/>
              <w:bottom w:val="double" w:sz="4" w:space="0" w:color="auto"/>
            </w:tcBorders>
          </w:tcPr>
          <w:p w14:paraId="473FD12E" w14:textId="0BDAD785"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17.5%</w:t>
            </w:r>
          </w:p>
        </w:tc>
      </w:tr>
      <w:tr w:rsidR="00102443" w14:paraId="6E472592"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B9CA0E5" w14:textId="2C33BA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E1</w:t>
            </w:r>
          </w:p>
        </w:tc>
        <w:tc>
          <w:tcPr>
            <w:tcW w:w="4606" w:type="dxa"/>
            <w:tcBorders>
              <w:top w:val="double" w:sz="4" w:space="0" w:color="auto"/>
              <w:bottom w:val="double" w:sz="4" w:space="0" w:color="auto"/>
            </w:tcBorders>
          </w:tcPr>
          <w:p w14:paraId="22D55C6A" w14:textId="2985CBAD"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18.4%</w:t>
            </w:r>
          </w:p>
        </w:tc>
      </w:tr>
      <w:tr w:rsidR="00102443" w14:paraId="086CD5B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A7954CA" w14:textId="4D5E4DF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E2</w:t>
            </w:r>
          </w:p>
        </w:tc>
        <w:tc>
          <w:tcPr>
            <w:tcW w:w="4606" w:type="dxa"/>
            <w:tcBorders>
              <w:top w:val="double" w:sz="4" w:space="0" w:color="auto"/>
              <w:bottom w:val="double" w:sz="4" w:space="0" w:color="auto"/>
            </w:tcBorders>
          </w:tcPr>
          <w:p w14:paraId="5BB6A1DF" w14:textId="2B9B5A8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19.4%</w:t>
            </w:r>
          </w:p>
        </w:tc>
      </w:tr>
      <w:tr w:rsidR="00102443" w14:paraId="606C5A9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4F5798" w14:textId="4C187A88"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E3</w:t>
            </w:r>
          </w:p>
        </w:tc>
        <w:tc>
          <w:tcPr>
            <w:tcW w:w="4606" w:type="dxa"/>
            <w:tcBorders>
              <w:top w:val="double" w:sz="4" w:space="0" w:color="auto"/>
              <w:bottom w:val="double" w:sz="4" w:space="0" w:color="auto"/>
            </w:tcBorders>
          </w:tcPr>
          <w:p w14:paraId="48E05010" w14:textId="72A6019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20%</w:t>
            </w:r>
          </w:p>
        </w:tc>
      </w:tr>
      <w:tr w:rsidR="00102443" w14:paraId="32AFFF78"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DC3876" w14:textId="3BC4609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E4</w:t>
            </w:r>
          </w:p>
        </w:tc>
        <w:tc>
          <w:tcPr>
            <w:tcW w:w="4606" w:type="dxa"/>
            <w:tcBorders>
              <w:top w:val="double" w:sz="4" w:space="0" w:color="auto"/>
              <w:bottom w:val="double" w:sz="4" w:space="0" w:color="auto"/>
            </w:tcBorders>
          </w:tcPr>
          <w:p w14:paraId="166EC609" w14:textId="7866A0A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21.3%</w:t>
            </w:r>
          </w:p>
        </w:tc>
      </w:tr>
      <w:tr w:rsidR="00102443" w14:paraId="3EB716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24E85AEA" w14:textId="557AFD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E5</w:t>
            </w:r>
          </w:p>
        </w:tc>
        <w:tc>
          <w:tcPr>
            <w:tcW w:w="4606" w:type="dxa"/>
            <w:tcBorders>
              <w:top w:val="double" w:sz="4" w:space="0" w:color="auto"/>
            </w:tcBorders>
          </w:tcPr>
          <w:p w14:paraId="00F47EF4" w14:textId="76435F17"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5FCBCAD7"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0D7DDE2" w14:textId="5266AAD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lastRenderedPageBreak/>
              <w:t>F1</w:t>
            </w:r>
          </w:p>
        </w:tc>
        <w:tc>
          <w:tcPr>
            <w:tcW w:w="4606" w:type="dxa"/>
            <w:tcBorders>
              <w:top w:val="double" w:sz="4" w:space="0" w:color="auto"/>
              <w:bottom w:val="double" w:sz="4" w:space="0" w:color="auto"/>
            </w:tcBorders>
          </w:tcPr>
          <w:p w14:paraId="4467DE66" w14:textId="4576079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109A355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8318781" w14:textId="0BB02CC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F2</w:t>
            </w:r>
          </w:p>
        </w:tc>
        <w:tc>
          <w:tcPr>
            <w:tcW w:w="4606" w:type="dxa"/>
            <w:tcBorders>
              <w:top w:val="double" w:sz="4" w:space="0" w:color="auto"/>
              <w:bottom w:val="double" w:sz="4" w:space="0" w:color="auto"/>
            </w:tcBorders>
          </w:tcPr>
          <w:p w14:paraId="0F281AD6" w14:textId="2FB9850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24.7%</w:t>
            </w:r>
          </w:p>
        </w:tc>
      </w:tr>
      <w:tr w:rsidR="00102443" w14:paraId="75083A9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6FD5441" w14:textId="5E3CD0C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F3</w:t>
            </w:r>
          </w:p>
        </w:tc>
        <w:tc>
          <w:tcPr>
            <w:tcW w:w="4606" w:type="dxa"/>
            <w:tcBorders>
              <w:top w:val="double" w:sz="4" w:space="0" w:color="auto"/>
              <w:bottom w:val="double" w:sz="4" w:space="0" w:color="auto"/>
            </w:tcBorders>
          </w:tcPr>
          <w:p w14:paraId="3F95E894" w14:textId="46C07A3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25.7%</w:t>
            </w:r>
          </w:p>
        </w:tc>
      </w:tr>
      <w:tr w:rsidR="00102443" w14:paraId="62D6E898"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BDE331" w14:textId="08188F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F4</w:t>
            </w:r>
          </w:p>
        </w:tc>
        <w:tc>
          <w:tcPr>
            <w:tcW w:w="4606" w:type="dxa"/>
            <w:tcBorders>
              <w:top w:val="double" w:sz="4" w:space="0" w:color="auto"/>
              <w:bottom w:val="double" w:sz="4" w:space="0" w:color="auto"/>
            </w:tcBorders>
          </w:tcPr>
          <w:p w14:paraId="2AC1AB57" w14:textId="630AC45F"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w:t>
            </w:r>
          </w:p>
        </w:tc>
      </w:tr>
      <w:tr w:rsidR="00102443" w14:paraId="286741E0"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9A5EDB3" w14:textId="3859AA0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F5</w:t>
            </w:r>
          </w:p>
        </w:tc>
        <w:tc>
          <w:tcPr>
            <w:tcW w:w="4606" w:type="dxa"/>
            <w:tcBorders>
              <w:top w:val="double" w:sz="4" w:space="0" w:color="auto"/>
              <w:bottom w:val="double" w:sz="4" w:space="0" w:color="auto"/>
            </w:tcBorders>
          </w:tcPr>
          <w:p w14:paraId="1D9CEE1B" w14:textId="0728D8A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w:t>
            </w:r>
            <w:r w:rsidR="006E1449" w:rsidRPr="002D4949">
              <w:rPr>
                <w:rFonts w:ascii="Times New Roman" w:hAnsi="Times New Roman" w:cs="Times New Roman"/>
                <w:sz w:val="20"/>
                <w:szCs w:val="20"/>
                <w:u w:val="none"/>
              </w:rPr>
              <w:t>6.4%</w:t>
            </w:r>
          </w:p>
        </w:tc>
      </w:tr>
      <w:tr w:rsidR="00102443" w14:paraId="4311F01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C56ED78" w14:textId="3B0869F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G1</w:t>
            </w:r>
          </w:p>
        </w:tc>
        <w:tc>
          <w:tcPr>
            <w:tcW w:w="4606" w:type="dxa"/>
            <w:tcBorders>
              <w:top w:val="double" w:sz="4" w:space="0" w:color="auto"/>
              <w:bottom w:val="double" w:sz="4" w:space="0" w:color="auto"/>
            </w:tcBorders>
          </w:tcPr>
          <w:p w14:paraId="4DE0C5D2" w14:textId="5B8D9F5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26.8%</w:t>
            </w:r>
          </w:p>
        </w:tc>
      </w:tr>
      <w:tr w:rsidR="00102443" w14:paraId="19BDA65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234844A" w14:textId="37335BC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G2</w:t>
            </w:r>
          </w:p>
        </w:tc>
        <w:tc>
          <w:tcPr>
            <w:tcW w:w="4606" w:type="dxa"/>
            <w:tcBorders>
              <w:top w:val="double" w:sz="4" w:space="0" w:color="auto"/>
              <w:bottom w:val="double" w:sz="4" w:space="0" w:color="auto"/>
            </w:tcBorders>
          </w:tcPr>
          <w:p w14:paraId="53C3CDDE" w14:textId="7EFE24A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28.6%</w:t>
            </w:r>
          </w:p>
        </w:tc>
      </w:tr>
      <w:tr w:rsidR="00102443" w14:paraId="3A47E13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A28E7A" w14:textId="5E71C3D2"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G3</w:t>
            </w:r>
          </w:p>
        </w:tc>
        <w:tc>
          <w:tcPr>
            <w:tcW w:w="4606" w:type="dxa"/>
            <w:tcBorders>
              <w:top w:val="double" w:sz="4" w:space="0" w:color="auto"/>
              <w:bottom w:val="double" w:sz="4" w:space="0" w:color="auto"/>
            </w:tcBorders>
          </w:tcPr>
          <w:p w14:paraId="4640AD5F" w14:textId="0775ACA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29.3%</w:t>
            </w:r>
          </w:p>
        </w:tc>
      </w:tr>
      <w:tr w:rsidR="00102443" w14:paraId="3C6A020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296D9CF" w14:textId="331320F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G4</w:t>
            </w:r>
          </w:p>
        </w:tc>
        <w:tc>
          <w:tcPr>
            <w:tcW w:w="4606" w:type="dxa"/>
            <w:tcBorders>
              <w:top w:val="double" w:sz="4" w:space="0" w:color="auto"/>
              <w:bottom w:val="double" w:sz="4" w:space="0" w:color="auto"/>
            </w:tcBorders>
          </w:tcPr>
          <w:p w14:paraId="202EBF34" w14:textId="550B99F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29.5%</w:t>
            </w:r>
          </w:p>
        </w:tc>
      </w:tr>
      <w:tr w:rsidR="00102443" w14:paraId="02C2AAD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9DCEC6F" w14:textId="7040FF7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G5</w:t>
            </w:r>
          </w:p>
        </w:tc>
        <w:tc>
          <w:tcPr>
            <w:tcW w:w="4606" w:type="dxa"/>
            <w:tcBorders>
              <w:top w:val="double" w:sz="4" w:space="0" w:color="auto"/>
              <w:bottom w:val="double" w:sz="4" w:space="0" w:color="auto"/>
            </w:tcBorders>
          </w:tcPr>
          <w:p w14:paraId="3B673E02" w14:textId="2AB9779E"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30%</w:t>
            </w:r>
          </w:p>
        </w:tc>
      </w:tr>
    </w:tbl>
    <w:p w14:paraId="2BA60C2D" w14:textId="77777777" w:rsidR="00102443" w:rsidRDefault="00102443" w:rsidP="00102443">
      <w:pPr>
        <w:pStyle w:val="tituloR3"/>
        <w:spacing w:line="360" w:lineRule="auto"/>
        <w:ind w:firstLine="0"/>
        <w:jc w:val="center"/>
        <w:rPr>
          <w:rFonts w:ascii="Times New Roman" w:hAnsi="Times New Roman" w:cs="Times New Roman"/>
          <w:i w:val="0"/>
          <w:iCs/>
          <w:sz w:val="20"/>
          <w:szCs w:val="20"/>
          <w:u w:val="none"/>
        </w:rPr>
      </w:pPr>
    </w:p>
    <w:p w14:paraId="155CED4D" w14:textId="1F7D7960" w:rsidR="006F2E75" w:rsidRDefault="00102443" w:rsidP="001024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Pr>
          <w:rFonts w:ascii="Times New Roman" w:hAnsi="Times New Roman" w:cs="Times New Roman"/>
          <w:sz w:val="20"/>
          <w:szCs w:val="20"/>
          <w:u w:val="none"/>
        </w:rPr>
        <w:t>.</w:t>
      </w:r>
    </w:p>
    <w:p w14:paraId="3517318F" w14:textId="016ED410" w:rsidR="00A361E1" w:rsidRDefault="006F2E75" w:rsidP="00C56B09">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Em risco de crédito, costuma-se buscar relações que possuam ordenação em relação a PD, portanto, manteve-se apenas as </w:t>
      </w:r>
      <w:r w:rsidR="00D65865">
        <w:rPr>
          <w:rFonts w:ascii="Times New Roman" w:hAnsi="Times New Roman" w:cs="Times New Roman"/>
          <w:i w:val="0"/>
          <w:iCs/>
          <w:u w:val="none"/>
        </w:rPr>
        <w:t>informações</w:t>
      </w:r>
      <w:r>
        <w:rPr>
          <w:rFonts w:ascii="Times New Roman" w:hAnsi="Times New Roman" w:cs="Times New Roman"/>
          <w:i w:val="0"/>
          <w:iCs/>
          <w:u w:val="none"/>
        </w:rPr>
        <w:t xml:space="preserve"> as quais atendiam esse requisito</w:t>
      </w:r>
      <w:r w:rsidR="00D65865">
        <w:rPr>
          <w:rFonts w:ascii="Times New Roman" w:hAnsi="Times New Roman" w:cs="Times New Roman"/>
          <w:i w:val="0"/>
          <w:iCs/>
          <w:u w:val="none"/>
        </w:rPr>
        <w:t xml:space="preserve">, sendo elas o </w:t>
      </w:r>
      <w:r w:rsidR="00D65865" w:rsidRPr="00D65865">
        <w:rPr>
          <w:rFonts w:ascii="Times New Roman" w:hAnsi="Times New Roman" w:cs="Times New Roman"/>
          <w:u w:val="none"/>
        </w:rPr>
        <w:t xml:space="preserve">faturamento anual, comprometimento de renda, taxa de juros, classe do produto e subclasse do produto. </w:t>
      </w:r>
      <w:r w:rsidR="00F837A5">
        <w:rPr>
          <w:rFonts w:ascii="Times New Roman" w:hAnsi="Times New Roman" w:cs="Times New Roman"/>
          <w:i w:val="0"/>
          <w:iCs/>
          <w:u w:val="none"/>
        </w:rPr>
        <w:t xml:space="preserve">Como a política tem o intuito de ser uma metodologia para concessão de crédito, ela deve ser capaz de separar os clientes bons dos maus. Para isso, através da combinação das cinco variáveis mencionadas, criou-se </w:t>
      </w:r>
      <w:r w:rsidR="00E838FD">
        <w:rPr>
          <w:rFonts w:ascii="Times New Roman" w:hAnsi="Times New Roman" w:cs="Times New Roman"/>
          <w:i w:val="0"/>
          <w:iCs/>
          <w:u w:val="none"/>
        </w:rPr>
        <w:t>uma</w:t>
      </w:r>
      <w:r w:rsidR="00F837A5">
        <w:rPr>
          <w:rFonts w:ascii="Times New Roman" w:hAnsi="Times New Roman" w:cs="Times New Roman"/>
          <w:i w:val="0"/>
          <w:iCs/>
          <w:u w:val="none"/>
        </w:rPr>
        <w:t xml:space="preserve"> regra para definição da PD do cliente</w:t>
      </w:r>
      <w:r w:rsidR="00E838FD">
        <w:rPr>
          <w:rFonts w:ascii="Times New Roman" w:hAnsi="Times New Roman" w:cs="Times New Roman"/>
          <w:i w:val="0"/>
          <w:iCs/>
          <w:u w:val="none"/>
        </w:rPr>
        <w:t>. A equação da regra é dada por</w:t>
      </w:r>
    </w:p>
    <w:p w14:paraId="6F4A03CC" w14:textId="03F1CA7B" w:rsidR="00F837A5" w:rsidRPr="002A7085" w:rsidRDefault="00000000" w:rsidP="00D65865">
      <w:pPr>
        <w:pStyle w:val="tituloR3"/>
        <w:spacing w:line="360" w:lineRule="auto"/>
        <w:rPr>
          <w:rFonts w:ascii="Times New Roman" w:hAnsi="Times New Roman" w:cs="Times New Roman"/>
          <w:i w:val="0"/>
          <w:iCs/>
          <w:u w:val="none"/>
        </w:rPr>
      </w:pPr>
      <m:oMathPara>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Política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Faturamento Anual</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Comproment.  Renda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Taxa de Juros</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Classe Produto</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Subclasse Produto</m:t>
              </m:r>
            </m:sub>
          </m:sSub>
        </m:oMath>
      </m:oMathPara>
    </w:p>
    <w:p w14:paraId="1EDFA877" w14:textId="4D9C3FFF" w:rsidR="002A7085" w:rsidRDefault="002A7085"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 xml:space="preserve">sendo cada </w:t>
      </w:r>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n</m:t>
            </m:r>
          </m:sub>
        </m:sSub>
      </m:oMath>
      <w:r>
        <w:rPr>
          <w:rFonts w:ascii="Times New Roman" w:hAnsi="Times New Roman" w:cs="Times New Roman"/>
          <w:i w:val="0"/>
          <w:iCs/>
          <w:u w:val="none"/>
        </w:rPr>
        <w:t xml:space="preserve"> a probabilidade de inadimplência </w:t>
      </w:r>
      <w:r w:rsidR="00E838FD">
        <w:rPr>
          <w:rFonts w:ascii="Times New Roman" w:hAnsi="Times New Roman" w:cs="Times New Roman"/>
          <w:i w:val="0"/>
          <w:iCs/>
          <w:u w:val="none"/>
        </w:rPr>
        <w:t>de cada característica na qual o cliente se encontra.</w:t>
      </w:r>
    </w:p>
    <w:p w14:paraId="6EAEA252" w14:textId="20B578F6" w:rsidR="005C5858" w:rsidRDefault="00E838FD"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 xml:space="preserve">Para exemplificar, pode-se pensar num cliente de faturamento anual limitado, alto comprometimento de renda, submetido a taxas de juros elevadas e contratando um produto de classe e subclasse menos expressivos. Pelos dados mostrados anteriormente, percebe-se que esse cliente se encontra em grupos de alta inadimplência, logo, aproxima-se de um perfil mais arriscado. </w:t>
      </w:r>
      <w:r w:rsidR="00C42445">
        <w:rPr>
          <w:rFonts w:ascii="Times New Roman" w:hAnsi="Times New Roman" w:cs="Times New Roman"/>
          <w:i w:val="0"/>
          <w:iCs/>
          <w:u w:val="none"/>
        </w:rPr>
        <w:t xml:space="preserve">Em outro cenário, um cliente com alto faturamento anual, baixo comprometimento de renda, taxa de juros menor e que esteja contratando um produto de maior prestígio </w:t>
      </w:r>
      <w:r w:rsidR="00C42445">
        <w:rPr>
          <w:rFonts w:ascii="Times New Roman" w:hAnsi="Times New Roman" w:cs="Times New Roman"/>
          <w:i w:val="0"/>
          <w:iCs/>
          <w:u w:val="none"/>
        </w:rPr>
        <w:lastRenderedPageBreak/>
        <w:t>aproxima-se de um cliente menos arriscado. Dessa forma, a regra desenvolvida</w:t>
      </w:r>
      <w:r>
        <w:rPr>
          <w:rFonts w:ascii="Times New Roman" w:hAnsi="Times New Roman" w:cs="Times New Roman"/>
          <w:i w:val="0"/>
          <w:iCs/>
          <w:u w:val="none"/>
        </w:rPr>
        <w:t xml:space="preserve"> visa justamente </w:t>
      </w:r>
      <w:r w:rsidR="00C42445">
        <w:rPr>
          <w:rFonts w:ascii="Times New Roman" w:hAnsi="Times New Roman" w:cs="Times New Roman"/>
          <w:i w:val="0"/>
          <w:iCs/>
          <w:u w:val="none"/>
        </w:rPr>
        <w:t>encontrar o perfil de risco ideal de cada cliente e determinar se a concessão de crédito pode acontecer ou não.</w:t>
      </w:r>
      <w:r w:rsidR="005D3413">
        <w:rPr>
          <w:rFonts w:ascii="Times New Roman" w:hAnsi="Times New Roman" w:cs="Times New Roman"/>
          <w:i w:val="0"/>
          <w:iCs/>
          <w:u w:val="none"/>
        </w:rPr>
        <w:t xml:space="preserve"> </w:t>
      </w:r>
    </w:p>
    <w:p w14:paraId="5C1175AB" w14:textId="50A02AD9" w:rsidR="00B811AF" w:rsidRDefault="00F15C7A"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C60777">
        <w:rPr>
          <w:rFonts w:ascii="Times New Roman" w:hAnsi="Times New Roman"/>
          <w:b/>
          <w:bCs/>
          <w:sz w:val="24"/>
          <w:szCs w:val="24"/>
        </w:rPr>
        <w:t>.</w:t>
      </w:r>
      <w:r w:rsidR="00650A3F">
        <w:rPr>
          <w:rFonts w:ascii="Times New Roman" w:hAnsi="Times New Roman"/>
          <w:b/>
          <w:bCs/>
          <w:sz w:val="24"/>
          <w:szCs w:val="24"/>
        </w:rPr>
        <w:t>8</w:t>
      </w:r>
      <w:r w:rsidR="00C60777" w:rsidRPr="00C60777">
        <w:rPr>
          <w:rFonts w:ascii="Times New Roman" w:hAnsi="Times New Roman"/>
          <w:b/>
          <w:bCs/>
          <w:sz w:val="24"/>
          <w:szCs w:val="24"/>
        </w:rPr>
        <w:t xml:space="preserve"> </w:t>
      </w:r>
      <w:r w:rsidR="00200EE3">
        <w:rPr>
          <w:rFonts w:ascii="Times New Roman" w:hAnsi="Times New Roman"/>
          <w:b/>
          <w:bCs/>
          <w:sz w:val="24"/>
          <w:szCs w:val="24"/>
        </w:rPr>
        <w:t>Construção</w:t>
      </w:r>
      <w:r w:rsidR="00C60777" w:rsidRPr="00C60777">
        <w:rPr>
          <w:rFonts w:ascii="Times New Roman" w:hAnsi="Times New Roman"/>
          <w:b/>
          <w:bCs/>
          <w:sz w:val="24"/>
          <w:szCs w:val="24"/>
        </w:rPr>
        <w:t xml:space="preserve"> d</w:t>
      </w:r>
      <w:r w:rsidR="00200EE3">
        <w:rPr>
          <w:rFonts w:ascii="Times New Roman" w:hAnsi="Times New Roman"/>
          <w:b/>
          <w:bCs/>
          <w:sz w:val="24"/>
          <w:szCs w:val="24"/>
        </w:rPr>
        <w:t>os</w:t>
      </w:r>
      <w:r w:rsidR="00C60777" w:rsidRPr="00C60777">
        <w:rPr>
          <w:rFonts w:ascii="Times New Roman" w:hAnsi="Times New Roman"/>
          <w:b/>
          <w:bCs/>
          <w:sz w:val="24"/>
          <w:szCs w:val="24"/>
        </w:rPr>
        <w:t xml:space="preserve"> Modelos</w:t>
      </w:r>
    </w:p>
    <w:p w14:paraId="1D57B75F" w14:textId="2DBA0C43" w:rsidR="00F15C7A" w:rsidRDefault="00F15C7A" w:rsidP="00F15C7A">
      <w:pPr>
        <w:spacing w:after="0" w:line="360" w:lineRule="auto"/>
        <w:jc w:val="both"/>
        <w:rPr>
          <w:rFonts w:ascii="Times New Roman" w:hAnsi="Times New Roman"/>
          <w:sz w:val="24"/>
          <w:szCs w:val="24"/>
        </w:rPr>
      </w:pPr>
      <w:r>
        <w:rPr>
          <w:rFonts w:ascii="Times New Roman" w:hAnsi="Times New Roman"/>
          <w:sz w:val="24"/>
          <w:szCs w:val="24"/>
        </w:rPr>
        <w:tab/>
      </w:r>
      <w:r w:rsidR="00F54CFF">
        <w:rPr>
          <w:rFonts w:ascii="Times New Roman" w:hAnsi="Times New Roman"/>
          <w:sz w:val="24"/>
          <w:szCs w:val="24"/>
        </w:rPr>
        <w:t xml:space="preserve">A construção dos modelos de Machine Learning representa o núcleo de uma análise de risco de crédito direcionada por modelagem matemática. Nesta etapa, explorou-se diversas técnicas robustas de modelagem a fim de obter-se a melhor configuração possível para o modelo. Tal configuração é responsável pela maximização do poder preditivo e capacidade de discriminação, ou seja, ela auxilia na conquista do melhor resultado possível para o problema proposto. </w:t>
      </w:r>
    </w:p>
    <w:p w14:paraId="241E77C7" w14:textId="4EC9EDDD" w:rsidR="00BB0006" w:rsidRPr="00082F99" w:rsidRDefault="00BB0006" w:rsidP="00F83F92">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Sabe-se que,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para linguagem de máquina para que o computador possa executar essas tarefas de forma precisa e eficaz.</w:t>
      </w:r>
      <w:r w:rsidR="00F83F92">
        <w:rPr>
          <w:rFonts w:ascii="Times New Roman" w:hAnsi="Times New Roman"/>
          <w:iCs/>
          <w:sz w:val="24"/>
          <w:szCs w:val="24"/>
        </w:rPr>
        <w:t xml:space="preserve"> Infelizmente</w:t>
      </w:r>
      <w:r w:rsidRPr="00082F99">
        <w:rPr>
          <w:rFonts w:ascii="Times New Roman" w:hAnsi="Times New Roman"/>
          <w:iCs/>
          <w:sz w:val="24"/>
          <w:szCs w:val="24"/>
        </w:rPr>
        <w:t xml:space="preserve">,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 Sendo assim, entra em cena o pré-processamento de dados, uma etapa crítica na preparação dos dados para a modelagem. </w:t>
      </w:r>
    </w:p>
    <w:p w14:paraId="6E3A9F0D" w14:textId="07A0D773" w:rsidR="00BB0006" w:rsidRPr="000D56B3" w:rsidRDefault="00BB0006" w:rsidP="000D56B3">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r w:rsidR="000D56B3">
        <w:rPr>
          <w:rFonts w:ascii="Times New Roman" w:hAnsi="Times New Roman"/>
          <w:iCs/>
          <w:sz w:val="24"/>
          <w:szCs w:val="24"/>
        </w:rPr>
        <w:t xml:space="preserve"> </w:t>
      </w:r>
      <w:r w:rsidRPr="00082F99">
        <w:rPr>
          <w:rFonts w:ascii="Times New Roman" w:hAnsi="Times New Roman"/>
          <w:iCs/>
          <w:sz w:val="24"/>
          <w:szCs w:val="24"/>
        </w:rPr>
        <w:t xml:space="preserve">Uma base de dados de alta qualidade e bem tratada é fundamental para garantir que o modelo aprenda com precisão os padrões presentes nos dados e, por sua vez, faça previsões precisas em novos exemplos. Dessa forma, abordou-se três técnicas de pré-processamento: </w:t>
      </w:r>
      <w:r w:rsidRPr="00F83F92">
        <w:rPr>
          <w:rFonts w:ascii="Times New Roman" w:hAnsi="Times New Roman"/>
          <w:i/>
          <w:sz w:val="24"/>
          <w:szCs w:val="24"/>
        </w:rPr>
        <w:t xml:space="preserve">Target </w:t>
      </w:r>
      <w:proofErr w:type="spellStart"/>
      <w:r w:rsidRPr="00F83F92">
        <w:rPr>
          <w:rFonts w:ascii="Times New Roman" w:hAnsi="Times New Roman"/>
          <w:i/>
          <w:sz w:val="24"/>
          <w:szCs w:val="24"/>
        </w:rPr>
        <w:t>Encoder</w:t>
      </w:r>
      <w:proofErr w:type="spellEnd"/>
      <w:r w:rsidRPr="00F83F92">
        <w:rPr>
          <w:rFonts w:ascii="Times New Roman" w:hAnsi="Times New Roman"/>
          <w:i/>
          <w:sz w:val="24"/>
          <w:szCs w:val="24"/>
        </w:rPr>
        <w:t xml:space="preserve">, Min-Max </w:t>
      </w:r>
      <w:proofErr w:type="spellStart"/>
      <w:r w:rsidRPr="00F83F92">
        <w:rPr>
          <w:rFonts w:ascii="Times New Roman" w:hAnsi="Times New Roman"/>
          <w:i/>
          <w:sz w:val="24"/>
          <w:szCs w:val="24"/>
        </w:rPr>
        <w:t>Scaler</w:t>
      </w:r>
      <w:proofErr w:type="spellEnd"/>
      <w:r w:rsidRPr="00F83F92">
        <w:rPr>
          <w:rFonts w:ascii="Times New Roman" w:hAnsi="Times New Roman"/>
          <w:i/>
          <w:sz w:val="24"/>
          <w:szCs w:val="24"/>
        </w:rPr>
        <w:t xml:space="preserve"> e </w:t>
      </w:r>
      <w:proofErr w:type="spellStart"/>
      <w:r w:rsidRPr="00F83F92">
        <w:rPr>
          <w:rFonts w:ascii="Times New Roman" w:hAnsi="Times New Roman"/>
          <w:i/>
          <w:sz w:val="24"/>
          <w:szCs w:val="24"/>
        </w:rPr>
        <w:t>Simple</w:t>
      </w:r>
      <w:proofErr w:type="spellEnd"/>
      <w:r w:rsidRPr="00F83F92">
        <w:rPr>
          <w:rFonts w:ascii="Times New Roman" w:hAnsi="Times New Roman"/>
          <w:i/>
          <w:sz w:val="24"/>
          <w:szCs w:val="24"/>
        </w:rPr>
        <w:t xml:space="preserve"> </w:t>
      </w:r>
      <w:proofErr w:type="spellStart"/>
      <w:r w:rsidRPr="00F83F92">
        <w:rPr>
          <w:rFonts w:ascii="Times New Roman" w:hAnsi="Times New Roman"/>
          <w:i/>
          <w:sz w:val="24"/>
          <w:szCs w:val="24"/>
        </w:rPr>
        <w:t>Imputer</w:t>
      </w:r>
      <w:proofErr w:type="spellEnd"/>
      <w:r w:rsidRPr="00082F99">
        <w:rPr>
          <w:rFonts w:ascii="Times New Roman" w:hAnsi="Times New Roman"/>
          <w:iCs/>
          <w:sz w:val="24"/>
          <w:szCs w:val="24"/>
        </w:rPr>
        <w:t>.</w:t>
      </w:r>
    </w:p>
    <w:p w14:paraId="2C38F6E4" w14:textId="69FA8760" w:rsidR="00BB0006" w:rsidRDefault="00BB0006" w:rsidP="00814760">
      <w:pPr>
        <w:spacing w:after="0" w:line="360" w:lineRule="auto"/>
        <w:ind w:firstLine="360"/>
        <w:jc w:val="both"/>
        <w:rPr>
          <w:rFonts w:ascii="Times New Roman" w:hAnsi="Times New Roman"/>
          <w:sz w:val="24"/>
          <w:szCs w:val="24"/>
        </w:rPr>
      </w:pPr>
      <w:proofErr w:type="spellStart"/>
      <w:r w:rsidRPr="00DC604C">
        <w:rPr>
          <w:rFonts w:ascii="Times New Roman" w:hAnsi="Times New Roman"/>
          <w:i/>
          <w:iCs/>
          <w:sz w:val="24"/>
          <w:szCs w:val="24"/>
        </w:rPr>
        <w:t>Encoding</w:t>
      </w:r>
      <w:proofErr w:type="spellEnd"/>
      <w:r>
        <w:rPr>
          <w:rFonts w:ascii="Times New Roman" w:hAnsi="Times New Roman"/>
          <w:sz w:val="24"/>
          <w:szCs w:val="24"/>
        </w:rPr>
        <w:t xml:space="preserve"> é uma técnica muito útil quando se lida com variáveis categóricas. Sua função é a aplicação de um processo de </w:t>
      </w:r>
      <w:proofErr w:type="spellStart"/>
      <w:r>
        <w:rPr>
          <w:rFonts w:ascii="Times New Roman" w:hAnsi="Times New Roman"/>
          <w:sz w:val="24"/>
          <w:szCs w:val="24"/>
        </w:rPr>
        <w:t>discretização</w:t>
      </w:r>
      <w:proofErr w:type="spellEnd"/>
      <w:r>
        <w:rPr>
          <w:rFonts w:ascii="Times New Roman" w:hAnsi="Times New Roman"/>
          <w:sz w:val="24"/>
          <w:szCs w:val="24"/>
        </w:rPr>
        <w:t xml:space="preserve"> a fim de transformar dados categóricos em dados </w:t>
      </w:r>
      <w:r>
        <w:rPr>
          <w:rFonts w:ascii="Times New Roman" w:hAnsi="Times New Roman"/>
          <w:sz w:val="24"/>
          <w:szCs w:val="24"/>
        </w:rPr>
        <w:lastRenderedPageBreak/>
        <w:t xml:space="preserve">discretos ou, em outras palavras, transformar classes em números. Nesse âmbito, uma técnica robusta </w:t>
      </w:r>
      <w:r w:rsidR="00814760">
        <w:rPr>
          <w:rFonts w:ascii="Times New Roman" w:hAnsi="Times New Roman"/>
          <w:sz w:val="24"/>
          <w:szCs w:val="24"/>
        </w:rPr>
        <w:t xml:space="preserve">para essa tarefa </w:t>
      </w:r>
      <w:r>
        <w:rPr>
          <w:rFonts w:ascii="Times New Roman" w:hAnsi="Times New Roman"/>
          <w:sz w:val="24"/>
          <w:szCs w:val="24"/>
        </w:rPr>
        <w:t xml:space="preserve">é o </w:t>
      </w:r>
      <w:r w:rsidRPr="00814760">
        <w:rPr>
          <w:rFonts w:ascii="Times New Roman" w:hAnsi="Times New Roman"/>
          <w:i/>
          <w:iCs/>
          <w:sz w:val="24"/>
          <w:szCs w:val="24"/>
        </w:rPr>
        <w:t xml:space="preserve">Target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Ele é um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o qual transforma variáveis categóricas em variáveis discretas ou contínuas de forma inteligente. Ao invés de criar uma coluna para cada categoria, ele mantém a coluna de variável categórica de forma a substituir cada categoria por um valor numérico específico. Neste caso, geralmente utiliza-se alguma variável contínua agrupada pela categórica. Esta abordagem é interessante pois ela reduz a dimensionalidade de forma eficiente, possibilitando a criação de uma base de dados menos esparsa, facilitando os cálculos matemáticos do modelo e simplificando o poder computacional demandado.</w:t>
      </w:r>
    </w:p>
    <w:p w14:paraId="2064485F" w14:textId="40B85237" w:rsidR="00BB0006" w:rsidRDefault="001658D7"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Neste projeto, aplicou-se o </w:t>
      </w:r>
      <w:r w:rsidRPr="00DC604C">
        <w:rPr>
          <w:rFonts w:ascii="Times New Roman" w:hAnsi="Times New Roman"/>
          <w:i/>
          <w:iCs/>
          <w:sz w:val="24"/>
          <w:szCs w:val="24"/>
        </w:rPr>
        <w:t xml:space="preserve">Target </w:t>
      </w:r>
      <w:proofErr w:type="spellStart"/>
      <w:r w:rsidRPr="00DC604C">
        <w:rPr>
          <w:rFonts w:ascii="Times New Roman" w:hAnsi="Times New Roman"/>
          <w:i/>
          <w:iCs/>
          <w:sz w:val="24"/>
          <w:szCs w:val="24"/>
        </w:rPr>
        <w:t>Encoder</w:t>
      </w:r>
      <w:proofErr w:type="spellEnd"/>
      <w:r>
        <w:rPr>
          <w:rFonts w:ascii="Times New Roman" w:hAnsi="Times New Roman"/>
          <w:sz w:val="24"/>
          <w:szCs w:val="24"/>
        </w:rPr>
        <w:t xml:space="preserve"> em todas as variáveis categóricas com o auxílio da PD calculada para cada class</w:t>
      </w:r>
      <w:r w:rsidR="00DC604C">
        <w:rPr>
          <w:rFonts w:ascii="Times New Roman" w:hAnsi="Times New Roman"/>
          <w:sz w:val="24"/>
          <w:szCs w:val="24"/>
        </w:rPr>
        <w:t>e</w:t>
      </w:r>
      <w:r>
        <w:rPr>
          <w:rFonts w:ascii="Times New Roman" w:hAnsi="Times New Roman"/>
          <w:sz w:val="24"/>
          <w:szCs w:val="24"/>
        </w:rPr>
        <w:t xml:space="preserve">. </w:t>
      </w:r>
      <w:r w:rsidR="00BB0006">
        <w:rPr>
          <w:rFonts w:ascii="Times New Roman" w:hAnsi="Times New Roman"/>
          <w:sz w:val="24"/>
          <w:szCs w:val="24"/>
        </w:rPr>
        <w:t>Exemplificou-se o processo simulando a transformação de uma variável categórica denominada como “</w:t>
      </w:r>
      <w:r w:rsidR="00216235">
        <w:rPr>
          <w:rFonts w:ascii="Times New Roman" w:hAnsi="Times New Roman"/>
          <w:sz w:val="24"/>
          <w:szCs w:val="24"/>
        </w:rPr>
        <w:t>Quantidade de Anos no Mesmo Emprego</w:t>
      </w:r>
      <w:r w:rsidR="00BB0006">
        <w:rPr>
          <w:rFonts w:ascii="Times New Roman" w:hAnsi="Times New Roman"/>
          <w:sz w:val="24"/>
          <w:szCs w:val="24"/>
        </w:rPr>
        <w:t>”</w:t>
      </w:r>
      <w:r>
        <w:rPr>
          <w:rFonts w:ascii="Times New Roman" w:hAnsi="Times New Roman"/>
          <w:sz w:val="24"/>
          <w:szCs w:val="24"/>
        </w:rPr>
        <w:t xml:space="preserve">, na qual transformou-se </w:t>
      </w:r>
      <w:r w:rsidR="00216235">
        <w:rPr>
          <w:rFonts w:ascii="Times New Roman" w:hAnsi="Times New Roman"/>
          <w:sz w:val="24"/>
          <w:szCs w:val="24"/>
        </w:rPr>
        <w:t>quatro</w:t>
      </w:r>
      <w:r w:rsidR="00BB0006">
        <w:rPr>
          <w:rFonts w:ascii="Times New Roman" w:hAnsi="Times New Roman"/>
          <w:sz w:val="24"/>
          <w:szCs w:val="24"/>
        </w:rPr>
        <w:t xml:space="preserve"> categorias em </w:t>
      </w:r>
      <w:r w:rsidR="00216235">
        <w:rPr>
          <w:rFonts w:ascii="Times New Roman" w:hAnsi="Times New Roman"/>
          <w:sz w:val="24"/>
          <w:szCs w:val="24"/>
        </w:rPr>
        <w:t>quatro</w:t>
      </w:r>
      <w:r w:rsidR="00BB0006">
        <w:rPr>
          <w:rFonts w:ascii="Times New Roman" w:hAnsi="Times New Roman"/>
          <w:sz w:val="24"/>
          <w:szCs w:val="24"/>
        </w:rPr>
        <w:t xml:space="preserve"> valores, criando uma representação compacta e eficaz das informações categóricas para uso em modelos de Aprendizado de Máquina.</w:t>
      </w:r>
      <w:r>
        <w:rPr>
          <w:rFonts w:ascii="Times New Roman" w:hAnsi="Times New Roman"/>
          <w:sz w:val="24"/>
          <w:szCs w:val="24"/>
        </w:rPr>
        <w:t xml:space="preserve"> </w:t>
      </w:r>
    </w:p>
    <w:p w14:paraId="42391930" w14:textId="5197A523" w:rsidR="00BB0006" w:rsidRPr="00447F23" w:rsidRDefault="00BB0006" w:rsidP="00BB0006">
      <w:pPr>
        <w:pStyle w:val="LegendadeFiguras"/>
        <w:rPr>
          <w:iCs/>
        </w:rPr>
      </w:pPr>
      <w:r w:rsidRPr="003D5EA3">
        <w:rPr>
          <w:iCs/>
        </w:rPr>
        <w:t xml:space="preserve">Tabela </w:t>
      </w:r>
      <w:r w:rsidR="009114ED">
        <w:rPr>
          <w:iCs/>
        </w:rPr>
        <w:t>6</w:t>
      </w:r>
      <w:r w:rsidRPr="003D5EA3">
        <w:rPr>
          <w:iCs/>
        </w:rPr>
        <w:t xml:space="preserve"> – </w:t>
      </w:r>
      <w:r w:rsidRPr="00D52819">
        <w:t xml:space="preserve">Aplicação do </w:t>
      </w:r>
      <w:r>
        <w:t>Target</w:t>
      </w:r>
      <w:r w:rsidRPr="00D52819">
        <w:t xml:space="preserve"> </w:t>
      </w:r>
      <w:proofErr w:type="spellStart"/>
      <w:r w:rsidRPr="00D52819">
        <w:t>Encoder</w:t>
      </w:r>
      <w:proofErr w:type="spellEnd"/>
    </w:p>
    <w:tbl>
      <w:tblPr>
        <w:tblStyle w:val="SimplesTabela2"/>
        <w:tblW w:w="0" w:type="auto"/>
        <w:tblLook w:val="04A0" w:firstRow="1" w:lastRow="0" w:firstColumn="1" w:lastColumn="0" w:noHBand="0" w:noVBand="1"/>
      </w:tblPr>
      <w:tblGrid>
        <w:gridCol w:w="4606"/>
        <w:gridCol w:w="4606"/>
      </w:tblGrid>
      <w:tr w:rsidR="00216235" w14:paraId="0E1BDD80" w14:textId="77777777" w:rsidTr="00AA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0F2D93C8" w14:textId="478E0C20" w:rsidR="00216235" w:rsidRDefault="00216235" w:rsidP="00F83F92">
            <w:pPr>
              <w:pStyle w:val="LegendadeFiguras"/>
              <w:ind w:firstLine="0"/>
            </w:pPr>
            <w:r>
              <w:t>Quantidade de Anos no Mesmo Emprego</w:t>
            </w:r>
          </w:p>
        </w:tc>
        <w:tc>
          <w:tcPr>
            <w:tcW w:w="4606" w:type="dxa"/>
            <w:tcBorders>
              <w:top w:val="single" w:sz="12" w:space="0" w:color="auto"/>
              <w:bottom w:val="single" w:sz="12" w:space="0" w:color="auto"/>
            </w:tcBorders>
          </w:tcPr>
          <w:p w14:paraId="628B1E72" w14:textId="0C6B6FA5" w:rsidR="00216235" w:rsidRDefault="00216235" w:rsidP="00F83F92">
            <w:pPr>
              <w:pStyle w:val="LegendadeFiguras"/>
              <w:ind w:firstLine="0"/>
              <w:cnfStyle w:val="100000000000" w:firstRow="1" w:lastRow="0" w:firstColumn="0" w:lastColumn="0" w:oddVBand="0" w:evenVBand="0" w:oddHBand="0" w:evenHBand="0" w:firstRowFirstColumn="0" w:firstRowLastColumn="0" w:lastRowFirstColumn="0" w:lastRowLastColumn="0"/>
            </w:pPr>
            <w:r>
              <w:t>% BAD Quantidade de Anos no Mesmo Emprego</w:t>
            </w:r>
          </w:p>
        </w:tc>
      </w:tr>
      <w:tr w:rsidR="00216235" w14:paraId="16B0A42D"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5E0D220F" w14:textId="1364D3FB" w:rsidR="00216235" w:rsidRPr="00AA2D8A" w:rsidRDefault="00216235" w:rsidP="00F83F92">
            <w:pPr>
              <w:pStyle w:val="LegendadeFiguras"/>
              <w:ind w:firstLine="0"/>
              <w:rPr>
                <w:b w:val="0"/>
                <w:bCs w:val="0"/>
              </w:rPr>
            </w:pPr>
            <w:r w:rsidRPr="00AA2D8A">
              <w:rPr>
                <w:b w:val="0"/>
                <w:bCs w:val="0"/>
              </w:rPr>
              <w:t xml:space="preserve">Até 3 Anos </w:t>
            </w:r>
          </w:p>
        </w:tc>
        <w:tc>
          <w:tcPr>
            <w:tcW w:w="4606" w:type="dxa"/>
            <w:tcBorders>
              <w:top w:val="single" w:sz="12" w:space="0" w:color="auto"/>
              <w:bottom w:val="double" w:sz="4" w:space="0" w:color="auto"/>
            </w:tcBorders>
          </w:tcPr>
          <w:p w14:paraId="38E079E2" w14:textId="68185375"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11.76%</w:t>
            </w:r>
          </w:p>
        </w:tc>
      </w:tr>
      <w:tr w:rsidR="00216235" w14:paraId="237F3C96"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971A5B" w14:textId="3C5E102B" w:rsidR="00216235" w:rsidRPr="00AA2D8A" w:rsidRDefault="00216235" w:rsidP="00F83F92">
            <w:pPr>
              <w:pStyle w:val="LegendadeFiguras"/>
              <w:ind w:firstLine="0"/>
              <w:rPr>
                <w:b w:val="0"/>
                <w:bCs w:val="0"/>
              </w:rPr>
            </w:pPr>
            <w:r w:rsidRPr="00AA2D8A">
              <w:rPr>
                <w:b w:val="0"/>
                <w:bCs w:val="0"/>
              </w:rPr>
              <w:t>Até 6 Anos</w:t>
            </w:r>
          </w:p>
        </w:tc>
        <w:tc>
          <w:tcPr>
            <w:tcW w:w="4606" w:type="dxa"/>
            <w:tcBorders>
              <w:top w:val="double" w:sz="4" w:space="0" w:color="auto"/>
              <w:bottom w:val="double" w:sz="4" w:space="0" w:color="auto"/>
            </w:tcBorders>
          </w:tcPr>
          <w:p w14:paraId="6CDADDE3" w14:textId="6B65ACE5"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11.6%</w:t>
            </w:r>
          </w:p>
        </w:tc>
      </w:tr>
      <w:tr w:rsidR="00216235" w14:paraId="0297539B"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344085A" w14:textId="66FA20B8" w:rsidR="00216235" w:rsidRPr="00AA2D8A" w:rsidRDefault="00216235" w:rsidP="00F83F92">
            <w:pPr>
              <w:pStyle w:val="LegendadeFiguras"/>
              <w:ind w:firstLine="0"/>
              <w:rPr>
                <w:b w:val="0"/>
                <w:bCs w:val="0"/>
              </w:rPr>
            </w:pPr>
            <w:r w:rsidRPr="00AA2D8A">
              <w:rPr>
                <w:b w:val="0"/>
                <w:bCs w:val="0"/>
              </w:rPr>
              <w:t>Até 9 Anos</w:t>
            </w:r>
          </w:p>
        </w:tc>
        <w:tc>
          <w:tcPr>
            <w:tcW w:w="4606" w:type="dxa"/>
            <w:tcBorders>
              <w:top w:val="double" w:sz="4" w:space="0" w:color="auto"/>
              <w:bottom w:val="double" w:sz="4" w:space="0" w:color="auto"/>
            </w:tcBorders>
          </w:tcPr>
          <w:p w14:paraId="440157EF" w14:textId="748C05E2"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11.54%</w:t>
            </w:r>
          </w:p>
        </w:tc>
      </w:tr>
      <w:tr w:rsidR="00216235" w14:paraId="5A1EC4A2"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26F0461" w14:textId="276DEC88" w:rsidR="00216235" w:rsidRPr="00AA2D8A" w:rsidRDefault="00216235" w:rsidP="00F83F92">
            <w:pPr>
              <w:pStyle w:val="LegendadeFiguras"/>
              <w:ind w:firstLine="0"/>
              <w:rPr>
                <w:b w:val="0"/>
                <w:bCs w:val="0"/>
              </w:rPr>
            </w:pPr>
            <w:r w:rsidRPr="00AA2D8A">
              <w:rPr>
                <w:b w:val="0"/>
                <w:bCs w:val="0"/>
              </w:rPr>
              <w:t>10 anos ou +</w:t>
            </w:r>
          </w:p>
        </w:tc>
        <w:tc>
          <w:tcPr>
            <w:tcW w:w="4606" w:type="dxa"/>
            <w:tcBorders>
              <w:top w:val="double" w:sz="4" w:space="0" w:color="auto"/>
              <w:bottom w:val="double" w:sz="4" w:space="0" w:color="auto"/>
            </w:tcBorders>
          </w:tcPr>
          <w:p w14:paraId="7807B103" w14:textId="7270829C"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10.39%</w:t>
            </w:r>
          </w:p>
        </w:tc>
      </w:tr>
    </w:tbl>
    <w:p w14:paraId="16CE4023" w14:textId="07640A77" w:rsidR="00BB0006" w:rsidRPr="00857185" w:rsidRDefault="00BB0006" w:rsidP="00857185">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71D49ED0" w14:textId="77777777" w:rsidR="00310F2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Em </w:t>
      </w:r>
      <w:r w:rsidR="00310F26">
        <w:rPr>
          <w:rFonts w:ascii="Times New Roman" w:hAnsi="Times New Roman"/>
          <w:sz w:val="24"/>
          <w:szCs w:val="24"/>
        </w:rPr>
        <w:t xml:space="preserve">diversas </w:t>
      </w:r>
      <w:r>
        <w:rPr>
          <w:rFonts w:ascii="Times New Roman" w:hAnsi="Times New Roman"/>
          <w:sz w:val="24"/>
          <w:szCs w:val="24"/>
        </w:rPr>
        <w:t xml:space="preserve">bases de dados é comum encontrar variáveis com valores ausentes. Ignorar essas informações e excluí-las da análise não é uma boa prática visto que resultam na perda de dados importantes, piorando a performance do modelo. A imputação de valores faltantes tornou-se essencial para modelos de Aprendizado de Máquina justamente para permitir que essas informações sejam levadas em consideração pelo algoritmo. Embora fundamental, a imputação deve ser realizada da forma correta. </w:t>
      </w:r>
    </w:p>
    <w:p w14:paraId="18BA065C" w14:textId="47671788" w:rsidR="00BB000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âmbito, uma das técnicas mais consolidadas na literatura denomina-se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O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é um método de preenchimento de dados faltantes o qual permite de forma automática que o elemento faltante seja substituído pela média/mediana (em caso de </w:t>
      </w:r>
      <w:r>
        <w:rPr>
          <w:rFonts w:ascii="Times New Roman" w:hAnsi="Times New Roman"/>
          <w:sz w:val="24"/>
          <w:szCs w:val="24"/>
        </w:rPr>
        <w:lastRenderedPageBreak/>
        <w:t>variáveis quantitativas) ou moda (em caso de variáveis qualitativas). Essa abordagem é interessante pois traz facilidade na hora de tratar inúmeras variáveis de maneira automática.</w:t>
      </w:r>
      <w:r w:rsidR="00310F26">
        <w:rPr>
          <w:rFonts w:ascii="Times New Roman" w:hAnsi="Times New Roman"/>
          <w:sz w:val="24"/>
          <w:szCs w:val="24"/>
        </w:rPr>
        <w:t xml:space="preserve"> Como realizou-se previamente a transformação das variáveis categóricas em discretas, optou-se por preencher os valores faltantes com a mediana de cada variável.</w:t>
      </w:r>
    </w:p>
    <w:p w14:paraId="3E4C7BC6"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 Variáveis em unidades maiores tendem a influenciarem majoritariamente o modelo, criando assim um algoritmo incompatível com a verdadeira situação. Técnicas de escalonamento são utilizadas em Aprendizado de Máquina para ajustar as escalas das variáveis e, assim, garantir que todas as variáveis tenham o peso ideal no processo de treinamento do modelo. Dessa forma, pode-se comparar variáveis de forma justa e significativa, inserindo confiabilidade no resultado do modelo.</w:t>
      </w:r>
    </w:p>
    <w:p w14:paraId="1735337F"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 xml:space="preserve">Uma renomada metodologia de escalonamento é o </w:t>
      </w:r>
      <w:r w:rsidRPr="00310F26">
        <w:rPr>
          <w:rFonts w:ascii="Times New Roman" w:hAnsi="Times New Roman"/>
          <w:i/>
          <w:iCs/>
          <w:sz w:val="24"/>
          <w:szCs w:val="24"/>
        </w:rPr>
        <w:t xml:space="preserve">Min-Max </w:t>
      </w:r>
      <w:proofErr w:type="spellStart"/>
      <w:r w:rsidRPr="00310F26">
        <w:rPr>
          <w:rFonts w:ascii="Times New Roman" w:hAnsi="Times New Roman"/>
          <w:i/>
          <w:iCs/>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informativo. Sua equação pode ser definida por:</w:t>
      </w:r>
    </w:p>
    <w:p w14:paraId="6F055D6F" w14:textId="77777777" w:rsidR="00857185" w:rsidRPr="00F6087A" w:rsidRDefault="00857185" w:rsidP="00857185">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CC2CEA2" w14:textId="202D875D" w:rsidR="00BB0006" w:rsidRPr="00370887" w:rsidRDefault="00857185" w:rsidP="00370887">
      <w:pPr>
        <w:spacing w:after="0" w:line="360" w:lineRule="auto"/>
        <w:jc w:val="both"/>
        <w:rPr>
          <w:rFonts w:ascii="Times New Roman" w:hAnsi="Times New Roman"/>
          <w:sz w:val="24"/>
          <w:szCs w:val="24"/>
        </w:rPr>
      </w:pPr>
      <w:r>
        <w:rPr>
          <w:rFonts w:ascii="Times New Roman" w:hAnsi="Times New Roman"/>
          <w:sz w:val="24"/>
          <w:szCs w:val="24"/>
        </w:rPr>
        <w:t>sendo x a variável.</w:t>
      </w:r>
      <w:r w:rsidR="005B3C7E">
        <w:rPr>
          <w:rFonts w:ascii="Times New Roman" w:hAnsi="Times New Roman"/>
          <w:sz w:val="24"/>
          <w:szCs w:val="24"/>
        </w:rPr>
        <w:t xml:space="preserve"> Para todas as variáveis presentes na base de dados, aplicou-se o </w:t>
      </w:r>
      <w:r w:rsidR="005B3C7E" w:rsidRPr="005B3C7E">
        <w:rPr>
          <w:rFonts w:ascii="Times New Roman" w:hAnsi="Times New Roman"/>
          <w:i/>
          <w:iCs/>
          <w:sz w:val="24"/>
          <w:szCs w:val="24"/>
        </w:rPr>
        <w:t>Min-Max-</w:t>
      </w:r>
      <w:proofErr w:type="spellStart"/>
      <w:r w:rsidR="005B3C7E" w:rsidRPr="005B3C7E">
        <w:rPr>
          <w:rFonts w:ascii="Times New Roman" w:hAnsi="Times New Roman"/>
          <w:i/>
          <w:iCs/>
          <w:sz w:val="24"/>
          <w:szCs w:val="24"/>
        </w:rPr>
        <w:t>Scaler</w:t>
      </w:r>
      <w:proofErr w:type="spellEnd"/>
      <w:r w:rsidR="005B3C7E">
        <w:rPr>
          <w:rFonts w:ascii="Times New Roman" w:hAnsi="Times New Roman"/>
          <w:i/>
          <w:iCs/>
          <w:sz w:val="24"/>
          <w:szCs w:val="24"/>
        </w:rPr>
        <w:t xml:space="preserve"> </w:t>
      </w:r>
      <w:r w:rsidR="005B3C7E">
        <w:rPr>
          <w:rFonts w:ascii="Times New Roman" w:hAnsi="Times New Roman"/>
          <w:sz w:val="24"/>
          <w:szCs w:val="24"/>
        </w:rPr>
        <w:t xml:space="preserve">a fim de garantir que todas as informações estivessem na mesma escala e, portanto, o mesmo peso durante o aprendizado dos modelos. </w:t>
      </w:r>
    </w:p>
    <w:p w14:paraId="59A4078F" w14:textId="63892D65" w:rsidR="00BB0006" w:rsidRPr="00C93A38" w:rsidRDefault="00BB0006" w:rsidP="00C93A38">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 xml:space="preserve">Engenharia de atributos é o processo de criação de novas variáveis a partir das variáveis iniciais de uma base de dados, bem como a seleção das melhores. Seu objetivo é melhorar a qualidade dos dados e fornecer informações as quais sejam ainda mais relevantes que os dados brutos. Esta abordagem permite que o modelo entenda melhor os padrões e ajuste-se melhor ao desafio proposto, ao mesmo tempo que reduz a dimensionalidade dos dados e a complexidade do modelo, diminuindo a demanda por poder computacional. Dessa forma, para a engenharia de atributos </w:t>
      </w:r>
      <w:r w:rsidR="00C93A38">
        <w:rPr>
          <w:rFonts w:ascii="Times New Roman" w:hAnsi="Times New Roman"/>
          <w:iCs/>
          <w:sz w:val="24"/>
          <w:szCs w:val="24"/>
        </w:rPr>
        <w:t>aplicou-se</w:t>
      </w:r>
      <w:r w:rsidRPr="00082F99">
        <w:rPr>
          <w:rFonts w:ascii="Times New Roman" w:hAnsi="Times New Roman"/>
          <w:iCs/>
          <w:sz w:val="24"/>
          <w:szCs w:val="24"/>
        </w:rPr>
        <w:t xml:space="preserve"> </w:t>
      </w:r>
      <w:r w:rsidR="00C93A38">
        <w:rPr>
          <w:rFonts w:ascii="Times New Roman" w:hAnsi="Times New Roman"/>
          <w:iCs/>
          <w:sz w:val="24"/>
          <w:szCs w:val="24"/>
        </w:rPr>
        <w:t>três</w:t>
      </w:r>
      <w:r w:rsidRPr="00082F99">
        <w:rPr>
          <w:rFonts w:ascii="Times New Roman" w:hAnsi="Times New Roman"/>
          <w:iCs/>
          <w:sz w:val="24"/>
          <w:szCs w:val="24"/>
        </w:rPr>
        <w:t xml:space="preserve"> técnicas consolidadas, sendo elas o </w:t>
      </w:r>
      <w:proofErr w:type="spellStart"/>
      <w:r w:rsidRPr="00C93A38">
        <w:rPr>
          <w:rFonts w:ascii="Times New Roman" w:hAnsi="Times New Roman"/>
          <w:i/>
          <w:sz w:val="24"/>
          <w:szCs w:val="24"/>
        </w:rPr>
        <w:t>Variance</w:t>
      </w:r>
      <w:proofErr w:type="spellEnd"/>
      <w:r w:rsidRPr="00C93A38">
        <w:rPr>
          <w:rFonts w:ascii="Times New Roman" w:hAnsi="Times New Roman"/>
          <w:i/>
          <w:sz w:val="24"/>
          <w:szCs w:val="24"/>
        </w:rPr>
        <w:t xml:space="preserve"> </w:t>
      </w:r>
      <w:proofErr w:type="spellStart"/>
      <w:r w:rsidRPr="00C93A38">
        <w:rPr>
          <w:rFonts w:ascii="Times New Roman" w:hAnsi="Times New Roman"/>
          <w:i/>
          <w:sz w:val="24"/>
          <w:szCs w:val="24"/>
        </w:rPr>
        <w:t>Threshold</w:t>
      </w:r>
      <w:proofErr w:type="spellEnd"/>
      <w:r w:rsidRPr="00082F99">
        <w:rPr>
          <w:rFonts w:ascii="Times New Roman" w:hAnsi="Times New Roman"/>
          <w:iCs/>
          <w:sz w:val="24"/>
          <w:szCs w:val="24"/>
        </w:rPr>
        <w:t xml:space="preserve">, </w:t>
      </w:r>
      <w:r w:rsidRPr="00C93A38">
        <w:rPr>
          <w:rFonts w:ascii="Times New Roman" w:hAnsi="Times New Roman"/>
          <w:i/>
          <w:sz w:val="24"/>
          <w:szCs w:val="24"/>
        </w:rPr>
        <w:t xml:space="preserve">Mutual </w:t>
      </w:r>
      <w:proofErr w:type="spellStart"/>
      <w:r w:rsidRPr="00C93A38">
        <w:rPr>
          <w:rFonts w:ascii="Times New Roman" w:hAnsi="Times New Roman"/>
          <w:i/>
          <w:sz w:val="24"/>
          <w:szCs w:val="24"/>
        </w:rPr>
        <w:t>Information</w:t>
      </w:r>
      <w:proofErr w:type="spellEnd"/>
      <w:r w:rsidR="00C93A38">
        <w:rPr>
          <w:rFonts w:ascii="Times New Roman" w:hAnsi="Times New Roman"/>
          <w:iCs/>
          <w:sz w:val="24"/>
          <w:szCs w:val="24"/>
        </w:rPr>
        <w:t xml:space="preserve"> e</w:t>
      </w:r>
      <w:r w:rsidRPr="00082F99">
        <w:rPr>
          <w:rFonts w:ascii="Times New Roman" w:hAnsi="Times New Roman"/>
          <w:iCs/>
          <w:sz w:val="24"/>
          <w:szCs w:val="24"/>
        </w:rPr>
        <w:t xml:space="preserve"> </w:t>
      </w:r>
      <w:r w:rsidRPr="00C93A38">
        <w:rPr>
          <w:rFonts w:ascii="Times New Roman" w:hAnsi="Times New Roman"/>
          <w:i/>
          <w:sz w:val="24"/>
          <w:szCs w:val="24"/>
        </w:rPr>
        <w:t xml:space="preserve">Feature </w:t>
      </w:r>
      <w:proofErr w:type="spellStart"/>
      <w:r w:rsidRPr="00C93A38">
        <w:rPr>
          <w:rFonts w:ascii="Times New Roman" w:hAnsi="Times New Roman"/>
          <w:i/>
          <w:sz w:val="24"/>
          <w:szCs w:val="24"/>
        </w:rPr>
        <w:t>Importance</w:t>
      </w:r>
      <w:proofErr w:type="spellEnd"/>
      <w:r w:rsidR="00C93A38">
        <w:rPr>
          <w:rFonts w:ascii="Times New Roman" w:hAnsi="Times New Roman"/>
          <w:iCs/>
          <w:sz w:val="24"/>
          <w:szCs w:val="24"/>
        </w:rPr>
        <w:t>.</w:t>
      </w:r>
    </w:p>
    <w:p w14:paraId="5E7B5B18" w14:textId="691B476C" w:rsidR="00BB0006" w:rsidRPr="00F82609" w:rsidRDefault="00C93A38"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w:t>
      </w:r>
      <w:r>
        <w:rPr>
          <w:rFonts w:ascii="Times New Roman" w:hAnsi="Times New Roman"/>
          <w:sz w:val="24"/>
          <w:szCs w:val="24"/>
        </w:rPr>
        <w:lastRenderedPageBreak/>
        <w:t xml:space="preserve">palavras, mostra o quão dispersos estão os dados. </w:t>
      </w:r>
      <w:r w:rsidR="00BB0006">
        <w:rPr>
          <w:rFonts w:ascii="Times New Roman" w:hAnsi="Times New Roman"/>
          <w:sz w:val="24"/>
          <w:szCs w:val="24"/>
        </w:rPr>
        <w:t>Quanto maior a variância, mais variados estão os dados. Modelos de Aprendizado de Máquina beneficiam-se de variáveis com variâncias significativas, pois variáveis constantes simplesmente não agregam informações relevantes para o modelo.</w:t>
      </w:r>
      <w:r w:rsidR="006475E0">
        <w:rPr>
          <w:rFonts w:ascii="Times New Roman" w:hAnsi="Times New Roman"/>
          <w:sz w:val="24"/>
          <w:szCs w:val="24"/>
        </w:rPr>
        <w:t xml:space="preserve"> </w:t>
      </w:r>
      <w:r w:rsidR="00BB0006">
        <w:rPr>
          <w:rFonts w:ascii="Times New Roman" w:hAnsi="Times New Roman"/>
          <w:sz w:val="24"/>
          <w:szCs w:val="24"/>
        </w:rPr>
        <w:t xml:space="preserve">Um método muito famoso para esta tarefa é o </w:t>
      </w:r>
      <w:proofErr w:type="spellStart"/>
      <w:r w:rsidR="00BB0006" w:rsidRPr="006475E0">
        <w:rPr>
          <w:rFonts w:ascii="Times New Roman" w:hAnsi="Times New Roman"/>
          <w:i/>
          <w:iCs/>
          <w:sz w:val="24"/>
          <w:szCs w:val="24"/>
        </w:rPr>
        <w:t>Variance</w:t>
      </w:r>
      <w:proofErr w:type="spellEnd"/>
      <w:r w:rsidR="00BB0006" w:rsidRPr="006475E0">
        <w:rPr>
          <w:rFonts w:ascii="Times New Roman" w:hAnsi="Times New Roman"/>
          <w:i/>
          <w:iCs/>
          <w:sz w:val="24"/>
          <w:szCs w:val="24"/>
        </w:rPr>
        <w:t xml:space="preserve"> </w:t>
      </w:r>
      <w:proofErr w:type="spellStart"/>
      <w:r w:rsidR="00BB0006" w:rsidRPr="006475E0">
        <w:rPr>
          <w:rFonts w:ascii="Times New Roman" w:hAnsi="Times New Roman"/>
          <w:i/>
          <w:iCs/>
          <w:sz w:val="24"/>
          <w:szCs w:val="24"/>
        </w:rPr>
        <w:t>Threshold</w:t>
      </w:r>
      <w:proofErr w:type="spellEnd"/>
      <w:r w:rsidR="00BB0006">
        <w:rPr>
          <w:rFonts w:ascii="Times New Roman" w:hAnsi="Times New Roman"/>
          <w:sz w:val="24"/>
          <w:szCs w:val="24"/>
        </w:rPr>
        <w:t>, o qual elimina variáveis abaixo de um limiar pré-definido de variância. A ideia é que recursos com baixa variação. Dessa forma, além de reduzir a dimensionalidade da base de dados, o modelo será alimentado apenas com variáveis com possibilidades reais de agregarem positivamente.</w:t>
      </w:r>
    </w:p>
    <w:p w14:paraId="09A91EC0" w14:textId="77777777" w:rsidR="00BB0006" w:rsidRDefault="00BB0006"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w:t>
      </w:r>
      <w:r w:rsidRPr="006475E0">
        <w:rPr>
          <w:rFonts w:ascii="Times New Roman" w:hAnsi="Times New Roman"/>
          <w:i/>
          <w:iCs/>
          <w:sz w:val="24"/>
          <w:szCs w:val="24"/>
        </w:rPr>
        <w:t xml:space="preserve">Mutual </w:t>
      </w:r>
      <w:proofErr w:type="spellStart"/>
      <w:r w:rsidRPr="006475E0">
        <w:rPr>
          <w:rFonts w:ascii="Times New Roman" w:hAnsi="Times New Roman"/>
          <w:i/>
          <w:iCs/>
          <w:sz w:val="24"/>
          <w:szCs w:val="24"/>
        </w:rPr>
        <w:t>Information</w:t>
      </w:r>
      <w:proofErr w:type="spellEnd"/>
      <w:r>
        <w:rPr>
          <w:rFonts w:ascii="Times New Roman" w:hAnsi="Times New Roman"/>
          <w:sz w:val="24"/>
          <w:szCs w:val="24"/>
        </w:rPr>
        <w:t>. Esta técnica 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 e sua equação pode ser definida como</w:t>
      </w:r>
    </w:p>
    <w:p w14:paraId="380D65E5" w14:textId="77777777" w:rsidR="00BB0006" w:rsidRPr="000F6845" w:rsidRDefault="00BB0006" w:rsidP="00BB0006">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3C62F3AF" w14:textId="568FDD4A" w:rsidR="00BB0006" w:rsidRPr="007B3490" w:rsidRDefault="00BB0006" w:rsidP="00BB0006">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7CF3684B" w14:textId="7B368581" w:rsidR="00BB0006" w:rsidRDefault="00BB0006"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Feature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r w:rsidR="006475E0">
        <w:rPr>
          <w:rFonts w:ascii="Times New Roman" w:hAnsi="Times New Roman"/>
          <w:sz w:val="24"/>
          <w:szCs w:val="24"/>
        </w:rPr>
        <w:t xml:space="preserve"> </w:t>
      </w: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r w:rsidR="006475E0">
        <w:rPr>
          <w:rFonts w:ascii="Times New Roman" w:hAnsi="Times New Roman"/>
          <w:sz w:val="24"/>
          <w:szCs w:val="24"/>
        </w:rPr>
        <w:t xml:space="preserve"> </w:t>
      </w:r>
      <w:r>
        <w:rPr>
          <w:rFonts w:ascii="Times New Roman" w:hAnsi="Times New Roman"/>
          <w:sz w:val="24"/>
          <w:szCs w:val="24"/>
        </w:rPr>
        <w:t xml:space="preserve">Além de robusta, o </w:t>
      </w:r>
      <w:r>
        <w:rPr>
          <w:rFonts w:ascii="Times New Roman" w:hAnsi="Times New Roman"/>
          <w:sz w:val="24"/>
          <w:szCs w:val="24"/>
        </w:rPr>
        <w:lastRenderedPageBreak/>
        <w:t xml:space="preserve">Feature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em que a explicação da decisão do modelo é questionada. </w:t>
      </w:r>
    </w:p>
    <w:p w14:paraId="7F629D83" w14:textId="1F5E3A68" w:rsidR="00A03CDD" w:rsidRPr="001664AC" w:rsidRDefault="00FA2AAE" w:rsidP="001664AC">
      <w:pPr>
        <w:spacing w:after="0" w:line="360" w:lineRule="auto"/>
        <w:ind w:firstLine="720"/>
        <w:jc w:val="both"/>
        <w:rPr>
          <w:rFonts w:ascii="Times New Roman" w:hAnsi="Times New Roman"/>
          <w:i/>
          <w:iCs/>
          <w:sz w:val="24"/>
          <w:szCs w:val="24"/>
        </w:rPr>
      </w:pPr>
      <w:r>
        <w:rPr>
          <w:rFonts w:ascii="Times New Roman" w:hAnsi="Times New Roman"/>
          <w:sz w:val="24"/>
          <w:szCs w:val="24"/>
        </w:rPr>
        <w:t xml:space="preserve">Estas técnicas são fundamentais para redução de dimensionalidade ao passo que removem informações irrelevantes e permitem que o modelo foque apenas em características importantes. </w:t>
      </w:r>
      <w:r w:rsidR="00F54CFF">
        <w:rPr>
          <w:rFonts w:ascii="Times New Roman" w:hAnsi="Times New Roman"/>
          <w:sz w:val="24"/>
          <w:szCs w:val="24"/>
        </w:rPr>
        <w:t>Decidiu-se eliminar variáveis com variância e informação mútua igual a zero</w:t>
      </w:r>
      <w:r>
        <w:rPr>
          <w:rFonts w:ascii="Times New Roman" w:hAnsi="Times New Roman"/>
          <w:sz w:val="24"/>
          <w:szCs w:val="24"/>
        </w:rPr>
        <w:t xml:space="preserve">, assim como aquelas com </w:t>
      </w:r>
      <w:r w:rsidRPr="00FA2AAE">
        <w:rPr>
          <w:rFonts w:ascii="Times New Roman" w:hAnsi="Times New Roman"/>
          <w:i/>
          <w:iCs/>
          <w:sz w:val="24"/>
          <w:szCs w:val="24"/>
        </w:rPr>
        <w:t xml:space="preserve">feature </w:t>
      </w:r>
      <w:proofErr w:type="spellStart"/>
      <w:r w:rsidRPr="00FA2AAE">
        <w:rPr>
          <w:rFonts w:ascii="Times New Roman" w:hAnsi="Times New Roman"/>
          <w:i/>
          <w:iCs/>
          <w:sz w:val="24"/>
          <w:szCs w:val="24"/>
        </w:rPr>
        <w:t>importance</w:t>
      </w:r>
      <w:proofErr w:type="spellEnd"/>
      <w:r>
        <w:rPr>
          <w:rFonts w:ascii="Times New Roman" w:hAnsi="Times New Roman"/>
          <w:sz w:val="24"/>
          <w:szCs w:val="24"/>
        </w:rPr>
        <w:t xml:space="preserve"> menor que um. </w:t>
      </w:r>
      <w:r w:rsidR="000F34D4">
        <w:rPr>
          <w:rFonts w:ascii="Times New Roman" w:hAnsi="Times New Roman"/>
          <w:sz w:val="24"/>
          <w:szCs w:val="24"/>
        </w:rPr>
        <w:t xml:space="preserve">A escolha desses valores fundamenta-se na carência de variabilidade para aquelas com variância igual a zero, as com informação mútua igual a zero não oferecerem nenhum ganho de informação, e </w:t>
      </w:r>
      <w:r w:rsidR="000F34D4" w:rsidRPr="00FA2AAE">
        <w:rPr>
          <w:rFonts w:ascii="Times New Roman" w:hAnsi="Times New Roman"/>
          <w:i/>
          <w:iCs/>
          <w:sz w:val="24"/>
          <w:szCs w:val="24"/>
        </w:rPr>
        <w:t xml:space="preserve">feature </w:t>
      </w:r>
      <w:proofErr w:type="spellStart"/>
      <w:r w:rsidR="000F34D4" w:rsidRPr="00FA2AAE">
        <w:rPr>
          <w:rFonts w:ascii="Times New Roman" w:hAnsi="Times New Roman"/>
          <w:i/>
          <w:iCs/>
          <w:sz w:val="24"/>
          <w:szCs w:val="24"/>
        </w:rPr>
        <w:t>importance</w:t>
      </w:r>
      <w:proofErr w:type="spellEnd"/>
      <w:r w:rsidR="000F34D4">
        <w:rPr>
          <w:rFonts w:ascii="Times New Roman" w:hAnsi="Times New Roman"/>
          <w:sz w:val="24"/>
          <w:szCs w:val="24"/>
        </w:rPr>
        <w:t xml:space="preserve"> menor que 1 significa que tal característica praticamente não auxilia o modelo classificar a amostra corretamente. </w:t>
      </w:r>
      <w:r w:rsidR="00A03CDD">
        <w:rPr>
          <w:rFonts w:ascii="Times New Roman" w:hAnsi="Times New Roman"/>
          <w:sz w:val="24"/>
          <w:szCs w:val="24"/>
        </w:rPr>
        <w:t>A seguir encontram-se as variáveis de entrada para os modelos de Machine Learning:</w:t>
      </w:r>
    </w:p>
    <w:p w14:paraId="746386EE" w14:textId="7989597F" w:rsidR="00A03CDD" w:rsidRPr="00A03CDD" w:rsidRDefault="00A03CDD" w:rsidP="00A03CDD">
      <w:pPr>
        <w:pStyle w:val="LegendadeFiguras"/>
        <w:rPr>
          <w:iCs/>
          <w:u w:val="single"/>
        </w:rPr>
      </w:pPr>
      <w:r w:rsidRPr="002C30DC">
        <w:rPr>
          <w:iCs/>
        </w:rPr>
        <w:t xml:space="preserve">Figura </w:t>
      </w:r>
      <w:r w:rsidR="004F5E5B">
        <w:rPr>
          <w:iCs/>
        </w:rPr>
        <w:t>2</w:t>
      </w:r>
      <w:r w:rsidR="001C5BEA">
        <w:rPr>
          <w:iCs/>
        </w:rPr>
        <w:t>3</w:t>
      </w:r>
      <w:r w:rsidRPr="002C30DC">
        <w:rPr>
          <w:iCs/>
        </w:rPr>
        <w:t xml:space="preserve"> – </w:t>
      </w:r>
      <w:r>
        <w:t>Variáveis de Entrada para os Modelos de Machine Learning</w:t>
      </w:r>
    </w:p>
    <w:p w14:paraId="0EC57AFA" w14:textId="2F645D0D" w:rsidR="00A03CDD" w:rsidRPr="00A03CDD" w:rsidRDefault="00A03CDD" w:rsidP="00F54CFF">
      <w:pPr>
        <w:spacing w:after="0" w:line="360" w:lineRule="auto"/>
        <w:jc w:val="both"/>
        <w:rPr>
          <w:rFonts w:ascii="Times New Roman" w:hAnsi="Times New Roman"/>
          <w:sz w:val="24"/>
          <w:szCs w:val="24"/>
        </w:rPr>
      </w:pPr>
      <w:r w:rsidRPr="00A03CDD">
        <w:rPr>
          <w:rFonts w:ascii="Times New Roman" w:hAnsi="Times New Roman"/>
          <w:noProof/>
          <w:sz w:val="24"/>
          <w:szCs w:val="24"/>
        </w:rPr>
        <w:drawing>
          <wp:inline distT="0" distB="0" distL="0" distR="0" wp14:anchorId="38529663" wp14:editId="0D39BAE6">
            <wp:extent cx="5752768" cy="3244176"/>
            <wp:effectExtent l="0" t="0" r="0" b="0"/>
            <wp:docPr id="5883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82" name=""/>
                    <pic:cNvPicPr/>
                  </pic:nvPicPr>
                  <pic:blipFill>
                    <a:blip r:embed="rId34"/>
                    <a:stretch>
                      <a:fillRect/>
                    </a:stretch>
                  </pic:blipFill>
                  <pic:spPr>
                    <a:xfrm>
                      <a:off x="0" y="0"/>
                      <a:ext cx="5763534" cy="3250247"/>
                    </a:xfrm>
                    <a:prstGeom prst="rect">
                      <a:avLst/>
                    </a:prstGeom>
                  </pic:spPr>
                </pic:pic>
              </a:graphicData>
            </a:graphic>
          </wp:inline>
        </w:drawing>
      </w:r>
    </w:p>
    <w:p w14:paraId="14E957F3" w14:textId="63D306D7" w:rsidR="00A03CDD" w:rsidRPr="00A03CDD" w:rsidRDefault="00A03CDD" w:rsidP="00A03CD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2F5F514" w14:textId="71CB2342" w:rsidR="00F15C7A" w:rsidRDefault="000B5296"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Posteriormente, para a criação do motor de modelos, testou-se cinco métodos, sendo eles a Regressão Logística,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o KNN </w:t>
      </w:r>
      <w:proofErr w:type="spellStart"/>
      <w:r>
        <w:rPr>
          <w:rFonts w:ascii="Times New Roman" w:hAnsi="Times New Roman"/>
          <w:sz w:val="24"/>
          <w:szCs w:val="24"/>
        </w:rPr>
        <w:t>Classifier</w:t>
      </w:r>
      <w:proofErr w:type="spellEnd"/>
      <w:r>
        <w:rPr>
          <w:rFonts w:ascii="Times New Roman" w:hAnsi="Times New Roman"/>
          <w:sz w:val="24"/>
          <w:szCs w:val="24"/>
        </w:rPr>
        <w:t xml:space="preserve">, a Random Forest e o </w:t>
      </w:r>
      <w:proofErr w:type="spellStart"/>
      <w:r>
        <w:rPr>
          <w:rFonts w:ascii="Times New Roman" w:hAnsi="Times New Roman"/>
          <w:sz w:val="24"/>
          <w:szCs w:val="24"/>
        </w:rPr>
        <w:t>XGBoost</w:t>
      </w:r>
      <w:proofErr w:type="spellEnd"/>
      <w:r w:rsidR="006B2424">
        <w:rPr>
          <w:rFonts w:ascii="Times New Roman" w:hAnsi="Times New Roman"/>
          <w:sz w:val="24"/>
          <w:szCs w:val="24"/>
        </w:rPr>
        <w:t xml:space="preserve">. </w:t>
      </w:r>
      <w:r w:rsidR="00444A78">
        <w:rPr>
          <w:rFonts w:ascii="Times New Roman" w:hAnsi="Times New Roman"/>
          <w:sz w:val="24"/>
          <w:szCs w:val="24"/>
        </w:rPr>
        <w:t xml:space="preserve">Estes correspondem, respectivamente, aos modelos lineares de regressão, modelos bayesianos, modelos baseados em distância, modelos de </w:t>
      </w:r>
      <w:proofErr w:type="spellStart"/>
      <w:r w:rsidR="00444A78">
        <w:rPr>
          <w:rFonts w:ascii="Times New Roman" w:hAnsi="Times New Roman"/>
          <w:sz w:val="24"/>
          <w:szCs w:val="24"/>
        </w:rPr>
        <w:t>baggin</w:t>
      </w:r>
      <w:proofErr w:type="spellEnd"/>
      <w:r w:rsidR="00444A78">
        <w:rPr>
          <w:rFonts w:ascii="Times New Roman" w:hAnsi="Times New Roman"/>
          <w:sz w:val="24"/>
          <w:szCs w:val="24"/>
        </w:rPr>
        <w:t xml:space="preserve"> e modelos de </w:t>
      </w:r>
      <w:proofErr w:type="spellStart"/>
      <w:r w:rsidR="00444A78">
        <w:rPr>
          <w:rFonts w:ascii="Times New Roman" w:hAnsi="Times New Roman"/>
          <w:sz w:val="24"/>
          <w:szCs w:val="24"/>
        </w:rPr>
        <w:t>boosting</w:t>
      </w:r>
      <w:proofErr w:type="spellEnd"/>
      <w:r w:rsidR="00444A78">
        <w:rPr>
          <w:rFonts w:ascii="Times New Roman" w:hAnsi="Times New Roman"/>
          <w:sz w:val="24"/>
          <w:szCs w:val="24"/>
        </w:rPr>
        <w:t xml:space="preserve">. </w:t>
      </w:r>
      <w:r w:rsidR="006B2424">
        <w:rPr>
          <w:rFonts w:ascii="Times New Roman" w:hAnsi="Times New Roman"/>
          <w:sz w:val="24"/>
          <w:szCs w:val="24"/>
        </w:rPr>
        <w:t xml:space="preserve">A diversidade de modelos torna-se </w:t>
      </w:r>
      <w:r w:rsidR="00444A78">
        <w:rPr>
          <w:rFonts w:ascii="Times New Roman" w:hAnsi="Times New Roman"/>
          <w:sz w:val="24"/>
          <w:szCs w:val="24"/>
        </w:rPr>
        <w:t>estratégica uma vez que</w:t>
      </w:r>
      <w:r w:rsidR="006B2424">
        <w:rPr>
          <w:rFonts w:ascii="Times New Roman" w:hAnsi="Times New Roman"/>
          <w:sz w:val="24"/>
          <w:szCs w:val="24"/>
        </w:rPr>
        <w:t xml:space="preserve"> cada um possui particularidades, logo, oferecem vantagens e desvantagens específicas e </w:t>
      </w:r>
      <w:r w:rsidR="00246CBE">
        <w:rPr>
          <w:rFonts w:ascii="Times New Roman" w:hAnsi="Times New Roman"/>
          <w:sz w:val="24"/>
          <w:szCs w:val="24"/>
        </w:rPr>
        <w:t>interessantes</w:t>
      </w:r>
      <w:r w:rsidR="006B2424">
        <w:rPr>
          <w:rFonts w:ascii="Times New Roman" w:hAnsi="Times New Roman"/>
          <w:sz w:val="24"/>
          <w:szCs w:val="24"/>
        </w:rPr>
        <w:t xml:space="preserve"> </w:t>
      </w:r>
      <w:r w:rsidR="00246CBE">
        <w:rPr>
          <w:rFonts w:ascii="Times New Roman" w:hAnsi="Times New Roman"/>
          <w:sz w:val="24"/>
          <w:szCs w:val="24"/>
        </w:rPr>
        <w:t>de</w:t>
      </w:r>
      <w:r w:rsidR="006B2424">
        <w:rPr>
          <w:rFonts w:ascii="Times New Roman" w:hAnsi="Times New Roman"/>
          <w:sz w:val="24"/>
          <w:szCs w:val="24"/>
        </w:rPr>
        <w:t xml:space="preserve"> serem </w:t>
      </w:r>
      <w:r w:rsidR="00444A78">
        <w:rPr>
          <w:rFonts w:ascii="Times New Roman" w:hAnsi="Times New Roman"/>
          <w:sz w:val="24"/>
          <w:szCs w:val="24"/>
        </w:rPr>
        <w:t>discutidas</w:t>
      </w:r>
      <w:r w:rsidR="006B2424">
        <w:rPr>
          <w:rFonts w:ascii="Times New Roman" w:hAnsi="Times New Roman"/>
          <w:sz w:val="24"/>
          <w:szCs w:val="24"/>
        </w:rPr>
        <w:t xml:space="preserve">. </w:t>
      </w:r>
    </w:p>
    <w:p w14:paraId="18C0D1EA" w14:textId="4320DF41" w:rsidR="00444A78" w:rsidRDefault="00444A78" w:rsidP="00F15C7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A Regressão Logística é o método mais famoso em análises de risco de crédito. </w:t>
      </w:r>
      <w:r w:rsidR="00BE488B">
        <w:rPr>
          <w:rFonts w:ascii="Times New Roman" w:hAnsi="Times New Roman"/>
          <w:sz w:val="24"/>
          <w:szCs w:val="24"/>
        </w:rPr>
        <w:t xml:space="preserve">Sua notoriedade ocorre por ser um método paramétrico, </w:t>
      </w:r>
      <w:r w:rsidR="006A4AFA">
        <w:rPr>
          <w:rFonts w:ascii="Times New Roman" w:hAnsi="Times New Roman"/>
          <w:sz w:val="24"/>
          <w:szCs w:val="24"/>
        </w:rPr>
        <w:t>facilita</w:t>
      </w:r>
      <w:r w:rsidR="00823E86">
        <w:rPr>
          <w:rFonts w:ascii="Times New Roman" w:hAnsi="Times New Roman"/>
          <w:sz w:val="24"/>
          <w:szCs w:val="24"/>
        </w:rPr>
        <w:t>ndo</w:t>
      </w:r>
      <w:r w:rsidR="006A4AFA">
        <w:rPr>
          <w:rFonts w:ascii="Times New Roman" w:hAnsi="Times New Roman"/>
          <w:sz w:val="24"/>
          <w:szCs w:val="24"/>
        </w:rPr>
        <w:t xml:space="preserve"> a compreensão</w:t>
      </w:r>
      <w:r w:rsidR="00BE488B">
        <w:rPr>
          <w:rFonts w:ascii="Times New Roman" w:hAnsi="Times New Roman"/>
          <w:sz w:val="24"/>
          <w:szCs w:val="24"/>
        </w:rPr>
        <w:t xml:space="preserve"> da contribuição de cada variável de entrada em relação a variável resposta. Esta característica é muito bem vista, pois ela permite que pessoas não técnicas compreendam o motivo da aprovação ou negação do crédito de forma mais fácil. </w:t>
      </w:r>
    </w:p>
    <w:p w14:paraId="7D93667F" w14:textId="1A45CB24" w:rsidR="003C661F" w:rsidRDefault="003C661F"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carrega decisões baseadas em probabilidades condicionais, algo também importante no cenário de crédito. Durante a concessão, muitos eventos possuem relação e complementam-se, logo, abordagens bayesianas agregam informação e conseguem até mesmo explicar algumas decisões.</w:t>
      </w:r>
    </w:p>
    <w:p w14:paraId="45656C4A" w14:textId="2FA78B79" w:rsidR="00444A78" w:rsidRDefault="00823E86" w:rsidP="00F15C7A">
      <w:pPr>
        <w:spacing w:after="0" w:line="360" w:lineRule="auto"/>
        <w:ind w:firstLine="720"/>
        <w:jc w:val="both"/>
        <w:rPr>
          <w:rFonts w:ascii="Times New Roman" w:hAnsi="Times New Roman"/>
          <w:sz w:val="24"/>
          <w:szCs w:val="24"/>
        </w:rPr>
      </w:pPr>
      <w:r>
        <w:rPr>
          <w:rFonts w:ascii="Times New Roman" w:hAnsi="Times New Roman"/>
          <w:sz w:val="24"/>
          <w:szCs w:val="24"/>
        </w:rPr>
        <w:t>O KNN é capaz de classificar uma nova instância com base em amostras semelhanças, portanto, em situações em que existem muitos perfis de clientes distintos, esta abordagem ganha bastante força. Além disso, por tratar-se de um modelo baseado em distâncias, o KNN ainda consegue lidar com relações complexas entre as variáveis e captar efeitos interessantes.</w:t>
      </w:r>
    </w:p>
    <w:p w14:paraId="6CE23C51" w14:textId="77777777" w:rsidR="00D9362B" w:rsidRDefault="00C1718B" w:rsidP="00D9362B">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é um </w:t>
      </w:r>
      <w:r w:rsidR="005B25C4">
        <w:rPr>
          <w:rFonts w:ascii="Times New Roman" w:hAnsi="Times New Roman"/>
          <w:sz w:val="24"/>
          <w:szCs w:val="24"/>
        </w:rPr>
        <w:t xml:space="preserve">método de combinação de diversas árvores para criar um classificador final composto do voto majoritário dentre todas. Por ser um método de </w:t>
      </w:r>
      <w:proofErr w:type="spellStart"/>
      <w:r w:rsidR="005B25C4" w:rsidRPr="005B25C4">
        <w:rPr>
          <w:rFonts w:ascii="Times New Roman" w:hAnsi="Times New Roman"/>
          <w:i/>
          <w:iCs/>
          <w:sz w:val="24"/>
          <w:szCs w:val="24"/>
        </w:rPr>
        <w:t>Bagging</w:t>
      </w:r>
      <w:proofErr w:type="spellEnd"/>
      <w:r w:rsidR="005B25C4">
        <w:rPr>
          <w:rFonts w:ascii="Times New Roman" w:hAnsi="Times New Roman"/>
          <w:i/>
          <w:iCs/>
          <w:sz w:val="24"/>
          <w:szCs w:val="24"/>
        </w:rPr>
        <w:t xml:space="preserve">, </w:t>
      </w:r>
      <w:r w:rsidR="005B25C4">
        <w:rPr>
          <w:rFonts w:ascii="Times New Roman" w:hAnsi="Times New Roman"/>
          <w:sz w:val="24"/>
          <w:szCs w:val="24"/>
        </w:rPr>
        <w:t xml:space="preserve">a Random Forest seleciona </w:t>
      </w:r>
      <w:r w:rsidR="005B25C4" w:rsidRPr="005B25C4">
        <w:rPr>
          <w:rFonts w:ascii="Times New Roman" w:hAnsi="Times New Roman"/>
          <w:i/>
          <w:iCs/>
          <w:sz w:val="24"/>
          <w:szCs w:val="24"/>
        </w:rPr>
        <w:t>X</w:t>
      </w:r>
      <w:r w:rsidR="005B25C4">
        <w:rPr>
          <w:rFonts w:ascii="Times New Roman" w:hAnsi="Times New Roman"/>
          <w:sz w:val="24"/>
          <w:szCs w:val="24"/>
        </w:rPr>
        <w:t xml:space="preserve"> amostras com </w:t>
      </w:r>
      <w:r w:rsidR="005B25C4" w:rsidRPr="005B25C4">
        <w:rPr>
          <w:rFonts w:ascii="Times New Roman" w:hAnsi="Times New Roman"/>
          <w:i/>
          <w:iCs/>
          <w:sz w:val="24"/>
          <w:szCs w:val="24"/>
        </w:rPr>
        <w:t>N</w:t>
      </w:r>
      <w:r w:rsidR="005B25C4">
        <w:rPr>
          <w:rFonts w:ascii="Times New Roman" w:hAnsi="Times New Roman"/>
          <w:sz w:val="24"/>
          <w:szCs w:val="24"/>
        </w:rPr>
        <w:t xml:space="preserve"> colunas para criar suas predições, logo, essa abordagem é muito robusta e estável, além de ser capaz de também lidar com relações complexas entre as variáveis. Um de seus diferenciais é, por ser um modelo de árvore, conceitualmente o processo de decisão é criado através de regras, assemelhando-se com uma política de crédito. </w:t>
      </w:r>
      <w:r w:rsidR="00E514F9">
        <w:rPr>
          <w:rFonts w:ascii="Times New Roman" w:hAnsi="Times New Roman"/>
          <w:sz w:val="24"/>
          <w:szCs w:val="24"/>
        </w:rPr>
        <w:t>Essa característica permite</w:t>
      </w:r>
      <w:r w:rsidR="005B25C4">
        <w:rPr>
          <w:rFonts w:ascii="Times New Roman" w:hAnsi="Times New Roman"/>
          <w:sz w:val="24"/>
          <w:szCs w:val="24"/>
        </w:rPr>
        <w:t xml:space="preserve"> alta </w:t>
      </w:r>
      <w:proofErr w:type="spellStart"/>
      <w:r w:rsidR="005B25C4">
        <w:rPr>
          <w:rFonts w:ascii="Times New Roman" w:hAnsi="Times New Roman"/>
          <w:sz w:val="24"/>
          <w:szCs w:val="24"/>
        </w:rPr>
        <w:t>explicabilidade</w:t>
      </w:r>
      <w:proofErr w:type="spellEnd"/>
      <w:r w:rsidR="00E514F9">
        <w:rPr>
          <w:rFonts w:ascii="Times New Roman" w:hAnsi="Times New Roman"/>
          <w:sz w:val="24"/>
          <w:szCs w:val="24"/>
        </w:rPr>
        <w:t>, logo,</w:t>
      </w:r>
      <w:r w:rsidR="005B25C4">
        <w:rPr>
          <w:rFonts w:ascii="Times New Roman" w:hAnsi="Times New Roman"/>
          <w:sz w:val="24"/>
          <w:szCs w:val="24"/>
        </w:rPr>
        <w:t xml:space="preserve"> pessoas não técnicas </w:t>
      </w:r>
      <w:r w:rsidR="00E514F9">
        <w:rPr>
          <w:rFonts w:ascii="Times New Roman" w:hAnsi="Times New Roman"/>
          <w:sz w:val="24"/>
          <w:szCs w:val="24"/>
        </w:rPr>
        <w:t xml:space="preserve">conseguem </w:t>
      </w:r>
      <w:r w:rsidR="005B25C4">
        <w:rPr>
          <w:rFonts w:ascii="Times New Roman" w:hAnsi="Times New Roman"/>
          <w:sz w:val="24"/>
          <w:szCs w:val="24"/>
        </w:rPr>
        <w:t>entend</w:t>
      </w:r>
      <w:r w:rsidR="00E514F9">
        <w:rPr>
          <w:rFonts w:ascii="Times New Roman" w:hAnsi="Times New Roman"/>
          <w:sz w:val="24"/>
          <w:szCs w:val="24"/>
        </w:rPr>
        <w:t>er facilmente</w:t>
      </w:r>
      <w:r w:rsidR="005B25C4">
        <w:rPr>
          <w:rFonts w:ascii="Times New Roman" w:hAnsi="Times New Roman"/>
          <w:sz w:val="24"/>
          <w:szCs w:val="24"/>
        </w:rPr>
        <w:t xml:space="preserve"> o processo de decisão.</w:t>
      </w:r>
    </w:p>
    <w:p w14:paraId="5DB5EF03" w14:textId="1E0625BB" w:rsidR="00D9362B" w:rsidRDefault="00AD429B" w:rsidP="00D9362B">
      <w:pPr>
        <w:spacing w:after="0" w:line="360" w:lineRule="auto"/>
        <w:ind w:firstLine="720"/>
        <w:jc w:val="both"/>
        <w:rPr>
          <w:rFonts w:ascii="Times New Roman" w:hAnsi="Times New Roman"/>
          <w:sz w:val="24"/>
          <w:szCs w:val="24"/>
        </w:rPr>
      </w:pPr>
      <w:r>
        <w:rPr>
          <w:rFonts w:ascii="Times New Roman" w:hAnsi="Times New Roman"/>
          <w:sz w:val="24"/>
          <w:szCs w:val="24"/>
        </w:rPr>
        <w:t>Por sua vez, o</w:t>
      </w:r>
      <w:r w:rsidR="005B25C4">
        <w:rPr>
          <w:rFonts w:ascii="Times New Roman" w:hAnsi="Times New Roman"/>
          <w:sz w:val="24"/>
          <w:szCs w:val="24"/>
        </w:rPr>
        <w:t xml:space="preserve">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também um método de combinação de árvores, todavia, o classificador final é composto de apenas uma árvore extremamente bem treinada. Por tratar-se de um método de </w:t>
      </w:r>
      <w:proofErr w:type="spellStart"/>
      <w:r w:rsidR="005B25C4" w:rsidRPr="005B25C4">
        <w:rPr>
          <w:rFonts w:ascii="Times New Roman" w:hAnsi="Times New Roman"/>
          <w:i/>
          <w:iCs/>
          <w:sz w:val="24"/>
          <w:szCs w:val="24"/>
        </w:rPr>
        <w:t>Boosting</w:t>
      </w:r>
      <w:proofErr w:type="spellEnd"/>
      <w:r w:rsidR="005B25C4">
        <w:rPr>
          <w:rFonts w:ascii="Times New Roman" w:hAnsi="Times New Roman"/>
          <w:sz w:val="24"/>
          <w:szCs w:val="24"/>
        </w:rPr>
        <w:t xml:space="preserve">, essa abordagem visa a criação de árvores sequenciais nas quais permitem a propagação e a correção de erros, resultando em uma árvore final muito robusta. Além de todos os benefícios de modelos de árvore anteriormente citados, o grande diferencial do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sua capacidade de predição, a qual é consideravelmente forte dada a propagação e correção de erros.</w:t>
      </w:r>
    </w:p>
    <w:p w14:paraId="28B5DA08" w14:textId="1A44D541" w:rsidR="00D9362B" w:rsidRPr="00D9362B" w:rsidRDefault="00D9362B" w:rsidP="00D9362B">
      <w:pPr>
        <w:spacing w:after="0" w:line="360" w:lineRule="auto"/>
        <w:ind w:firstLine="360"/>
        <w:jc w:val="both"/>
        <w:rPr>
          <w:rFonts w:ascii="Times New Roman" w:hAnsi="Times New Roman"/>
          <w:sz w:val="24"/>
          <w:szCs w:val="24"/>
        </w:rPr>
      </w:pPr>
      <w:r>
        <w:rPr>
          <w:rFonts w:ascii="Times New Roman" w:hAnsi="Times New Roman"/>
          <w:iCs/>
          <w:sz w:val="24"/>
          <w:szCs w:val="24"/>
        </w:rPr>
        <w:t>G</w:t>
      </w:r>
      <w:r w:rsidRPr="00082F99">
        <w:rPr>
          <w:rFonts w:ascii="Times New Roman" w:hAnsi="Times New Roman"/>
          <w:iCs/>
          <w:sz w:val="24"/>
          <w:szCs w:val="24"/>
        </w:rPr>
        <w:t>eralmente, o primeiro modelo treinado não possui a melhor performance possível. Isso ocorre pois costuma-se decidir o melhor modelo dentre vários testados e, então, otimizá-lo para alcançar resultados ainda melhores. Para alcança-los, há diversos métodos, sendo o</w:t>
      </w:r>
      <w:r>
        <w:rPr>
          <w:rFonts w:ascii="Times New Roman" w:hAnsi="Times New Roman"/>
          <w:iCs/>
          <w:sz w:val="24"/>
          <w:szCs w:val="24"/>
        </w:rPr>
        <w:t xml:space="preserve"> </w:t>
      </w:r>
      <w:r w:rsidRPr="00082F99">
        <w:rPr>
          <w:rFonts w:ascii="Times New Roman" w:hAnsi="Times New Roman"/>
          <w:iCs/>
          <w:sz w:val="24"/>
          <w:szCs w:val="24"/>
        </w:rPr>
        <w:t>principa</w:t>
      </w:r>
      <w:r>
        <w:rPr>
          <w:rFonts w:ascii="Times New Roman" w:hAnsi="Times New Roman"/>
          <w:iCs/>
          <w:sz w:val="24"/>
          <w:szCs w:val="24"/>
        </w:rPr>
        <w:t>l</w:t>
      </w:r>
      <w:r w:rsidRPr="00082F99">
        <w:rPr>
          <w:rFonts w:ascii="Times New Roman" w:hAnsi="Times New Roman"/>
          <w:iCs/>
          <w:sz w:val="24"/>
          <w:szCs w:val="24"/>
        </w:rPr>
        <w:t xml:space="preserve"> conhecido como otimização de hiperparâmetros.</w:t>
      </w:r>
      <w:r>
        <w:rPr>
          <w:rFonts w:ascii="Times New Roman" w:hAnsi="Times New Roman"/>
          <w:iCs/>
          <w:sz w:val="24"/>
          <w:szCs w:val="24"/>
        </w:rPr>
        <w:t xml:space="preserve"> </w:t>
      </w:r>
      <w:r w:rsidRPr="00082F99">
        <w:rPr>
          <w:rFonts w:ascii="Times New Roman" w:hAnsi="Times New Roman"/>
          <w:iCs/>
          <w:sz w:val="24"/>
          <w:szCs w:val="24"/>
        </w:rPr>
        <w:t xml:space="preserve">Hiperparâmetros são configurações </w:t>
      </w:r>
      <w:r w:rsidRPr="00082F99">
        <w:rPr>
          <w:rFonts w:ascii="Times New Roman" w:hAnsi="Times New Roman"/>
          <w:iCs/>
          <w:sz w:val="24"/>
          <w:szCs w:val="24"/>
        </w:rPr>
        <w:lastRenderedPageBreak/>
        <w:t>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a fim de aperfeiçoar o modelo, conquistando os melhores resultados possíveis.</w:t>
      </w:r>
    </w:p>
    <w:p w14:paraId="5E6DB49E" w14:textId="0E866083" w:rsidR="00D9362B" w:rsidRDefault="00D9362B" w:rsidP="00666214">
      <w:pPr>
        <w:spacing w:after="0" w:line="360" w:lineRule="auto"/>
        <w:ind w:firstLine="360"/>
        <w:jc w:val="both"/>
        <w:rPr>
          <w:rFonts w:ascii="Times New Roman" w:hAnsi="Times New Roman"/>
          <w:sz w:val="24"/>
          <w:szCs w:val="24"/>
        </w:rPr>
      </w:pPr>
      <w:r>
        <w:rPr>
          <w:rFonts w:ascii="Times New Roman" w:hAnsi="Times New Roman"/>
          <w:sz w:val="24"/>
          <w:szCs w:val="24"/>
        </w:rPr>
        <w:t xml:space="preserve">O </w:t>
      </w:r>
      <w:proofErr w:type="spellStart"/>
      <w:r w:rsidRPr="00637EED">
        <w:rPr>
          <w:rFonts w:ascii="Times New Roman" w:hAnsi="Times New Roman"/>
          <w:i/>
          <w:iCs/>
          <w:sz w:val="24"/>
          <w:szCs w:val="24"/>
        </w:rPr>
        <w:t>Bayes</w:t>
      </w:r>
      <w:proofErr w:type="spellEnd"/>
      <w:r w:rsidRPr="00637EED">
        <w:rPr>
          <w:rFonts w:ascii="Times New Roman" w:hAnsi="Times New Roman"/>
          <w:i/>
          <w:iCs/>
          <w:sz w:val="24"/>
          <w:szCs w:val="24"/>
        </w:rPr>
        <w:t xml:space="preserve"> Search</w:t>
      </w:r>
      <w:r>
        <w:rPr>
          <w:rFonts w:ascii="Times New Roman" w:hAnsi="Times New Roman"/>
          <w:sz w:val="24"/>
          <w:szCs w:val="24"/>
        </w:rPr>
        <w:t xml:space="preserve"> é uma técnica de otimização de hiperparâmetros cuja utiliza abordagem bayesiana para encontrar a melhor combinação possível. Resumidamente, </w:t>
      </w:r>
      <w:r w:rsidR="00637EED">
        <w:rPr>
          <w:rFonts w:ascii="Times New Roman" w:hAnsi="Times New Roman"/>
          <w:sz w:val="24"/>
          <w:szCs w:val="24"/>
        </w:rPr>
        <w:t xml:space="preserve">sua função </w:t>
      </w:r>
      <w:r>
        <w:rPr>
          <w:rFonts w:ascii="Times New Roman" w:hAnsi="Times New Roman"/>
          <w:sz w:val="24"/>
          <w:szCs w:val="24"/>
        </w:rPr>
        <w:t xml:space="preserve">é construir um modelo probabilístico que relaciona os hiperparâmetros do modelo com a métrica de avaliação escolhida. Dado um conjunto inicial de hiperparâmetros, testa-se de maneira iterativa a combinação dos valores desse conjunto e avalia-se a métrica de avaliação para cada combinação. O algoritmo possui caráter adaptativo, portanto, a atualização ocorre apenas para hiperparâmetros inseridos nos espaços de busca mais promissoras. A combinação de hiperparâmetros escolhida será aquela à qual </w:t>
      </w:r>
      <w:r w:rsidRPr="00637EED">
        <w:rPr>
          <w:rFonts w:ascii="Times New Roman" w:hAnsi="Times New Roman"/>
          <w:sz w:val="24"/>
          <w:szCs w:val="24"/>
        </w:rPr>
        <w:t>apresente</w:t>
      </w:r>
      <w:r>
        <w:rPr>
          <w:rFonts w:ascii="Times New Roman" w:hAnsi="Times New Roman"/>
          <w:sz w:val="24"/>
          <w:szCs w:val="24"/>
        </w:rPr>
        <w:t xml:space="preserve"> a maior probabilidade de retornar as melhores métricas de avaliação ou, em outras palavras, a que proporciona ao modelo a melhor performance dentre todas as combinações testadas. Além de eficiente, essa técnica pauta-se em teorias consolidadas e de fácil interpretação</w:t>
      </w:r>
      <w:r w:rsidR="00637EED">
        <w:rPr>
          <w:rFonts w:ascii="Times New Roman" w:hAnsi="Times New Roman"/>
          <w:sz w:val="24"/>
          <w:szCs w:val="24"/>
        </w:rPr>
        <w:t xml:space="preserve">, portanto, empregou-se o </w:t>
      </w:r>
      <w:proofErr w:type="spellStart"/>
      <w:r w:rsidR="00637EED" w:rsidRPr="00637EED">
        <w:rPr>
          <w:rFonts w:ascii="Times New Roman" w:hAnsi="Times New Roman"/>
          <w:i/>
          <w:iCs/>
          <w:sz w:val="24"/>
          <w:szCs w:val="24"/>
        </w:rPr>
        <w:t>Bayes</w:t>
      </w:r>
      <w:proofErr w:type="spellEnd"/>
      <w:r w:rsidR="00637EED" w:rsidRPr="00637EED">
        <w:rPr>
          <w:rFonts w:ascii="Times New Roman" w:hAnsi="Times New Roman"/>
          <w:i/>
          <w:iCs/>
          <w:sz w:val="24"/>
          <w:szCs w:val="24"/>
        </w:rPr>
        <w:t xml:space="preserve"> Search</w:t>
      </w:r>
      <w:r w:rsidR="00637EED">
        <w:rPr>
          <w:rFonts w:ascii="Times New Roman" w:hAnsi="Times New Roman"/>
          <w:sz w:val="24"/>
          <w:szCs w:val="24"/>
        </w:rPr>
        <w:t xml:space="preserve"> como método de otimização de hiperparâmetros.</w:t>
      </w:r>
    </w:p>
    <w:p w14:paraId="412B730B" w14:textId="77777777" w:rsidR="002B509A" w:rsidRPr="00666214" w:rsidRDefault="002B509A" w:rsidP="00666214">
      <w:pPr>
        <w:spacing w:after="0" w:line="360" w:lineRule="auto"/>
        <w:ind w:firstLine="360"/>
        <w:jc w:val="both"/>
        <w:rPr>
          <w:rFonts w:ascii="Times New Roman" w:hAnsi="Times New Roman"/>
          <w:sz w:val="24"/>
          <w:szCs w:val="24"/>
        </w:rPr>
      </w:pPr>
    </w:p>
    <w:p w14:paraId="52AFEDFD" w14:textId="67A3DACC" w:rsidR="00D9362B" w:rsidRPr="00873D90" w:rsidRDefault="00D9362B" w:rsidP="00666214">
      <w:pPr>
        <w:pStyle w:val="LegendadeFiguras"/>
        <w:ind w:firstLine="0"/>
        <w:rPr>
          <w:lang w:val="en-US"/>
        </w:rPr>
      </w:pPr>
      <w:r w:rsidRPr="00D629CD">
        <w:rPr>
          <w:noProof/>
          <w:sz w:val="24"/>
          <w:szCs w:val="24"/>
        </w:rPr>
        <w:drawing>
          <wp:anchor distT="0" distB="0" distL="114300" distR="114300" simplePos="0" relativeHeight="251660800" behindDoc="0" locked="0" layoutInCell="1" allowOverlap="1" wp14:anchorId="21AEBCAE" wp14:editId="47891AC7">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35"/>
                    <a:stretch>
                      <a:fillRect/>
                    </a:stretch>
                  </pic:blipFill>
                  <pic:spPr>
                    <a:xfrm>
                      <a:off x="0" y="0"/>
                      <a:ext cx="4253865" cy="2732405"/>
                    </a:xfrm>
                    <a:prstGeom prst="rect">
                      <a:avLst/>
                    </a:prstGeom>
                  </pic:spPr>
                </pic:pic>
              </a:graphicData>
            </a:graphic>
          </wp:anchor>
        </w:drawing>
      </w:r>
      <w:proofErr w:type="spellStart"/>
      <w:r w:rsidRPr="00873D90">
        <w:rPr>
          <w:lang w:val="en-US"/>
        </w:rPr>
        <w:t>Figura</w:t>
      </w:r>
      <w:proofErr w:type="spellEnd"/>
      <w:r w:rsidRPr="00873D90">
        <w:rPr>
          <w:lang w:val="en-US"/>
        </w:rPr>
        <w:t xml:space="preserve"> </w:t>
      </w:r>
      <w:r w:rsidR="004F5E5B">
        <w:rPr>
          <w:lang w:val="en-US"/>
        </w:rPr>
        <w:t>2</w:t>
      </w:r>
      <w:r w:rsidR="001C5BEA">
        <w:rPr>
          <w:lang w:val="en-US"/>
        </w:rPr>
        <w:t>4</w:t>
      </w:r>
      <w:r w:rsidRPr="00873D90">
        <w:rPr>
          <w:lang w:val="en-US"/>
        </w:rPr>
        <w:t xml:space="preserve"> – Bayes Search</w:t>
      </w:r>
    </w:p>
    <w:p w14:paraId="4249E85D" w14:textId="77777777" w:rsidR="00D9362B" w:rsidRPr="00873D90" w:rsidRDefault="00D9362B" w:rsidP="00D9362B">
      <w:pPr>
        <w:keepNext/>
        <w:spacing w:after="0" w:line="240" w:lineRule="auto"/>
        <w:ind w:firstLine="720"/>
        <w:jc w:val="center"/>
        <w:rPr>
          <w:rFonts w:ascii="Times New Roman" w:hAnsi="Times New Roman"/>
          <w:sz w:val="24"/>
          <w:szCs w:val="24"/>
          <w:lang w:val="en-US"/>
        </w:rPr>
      </w:pPr>
    </w:p>
    <w:p w14:paraId="5FA13DA9" w14:textId="410BBB37" w:rsidR="00AD429B" w:rsidRPr="001C5BEA" w:rsidRDefault="00D9362B" w:rsidP="001C5BEA">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4DD3FD99" w14:textId="77777777" w:rsidR="00200EE3" w:rsidRDefault="00200EE3" w:rsidP="00200EE3">
      <w:pPr>
        <w:spacing w:after="0" w:line="360" w:lineRule="auto"/>
        <w:jc w:val="both"/>
        <w:rPr>
          <w:rFonts w:ascii="Times New Roman" w:hAnsi="Times New Roman"/>
          <w:b/>
          <w:bCs/>
          <w:sz w:val="24"/>
          <w:szCs w:val="24"/>
        </w:rPr>
      </w:pPr>
      <w:r w:rsidRPr="003C2B9F">
        <w:rPr>
          <w:rFonts w:ascii="Times New Roman" w:hAnsi="Times New Roman"/>
          <w:b/>
          <w:bCs/>
          <w:sz w:val="24"/>
          <w:szCs w:val="24"/>
        </w:rPr>
        <w:lastRenderedPageBreak/>
        <w:t xml:space="preserve">4) </w:t>
      </w:r>
      <w:r>
        <w:rPr>
          <w:rFonts w:ascii="Times New Roman" w:hAnsi="Times New Roman"/>
          <w:b/>
          <w:bCs/>
          <w:sz w:val="24"/>
          <w:szCs w:val="24"/>
        </w:rPr>
        <w:t>RESULTADOS</w:t>
      </w:r>
    </w:p>
    <w:p w14:paraId="6B7F8F95"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17B428D7" w14:textId="77777777" w:rsidR="00806E4E" w:rsidRDefault="00806E4E" w:rsidP="00806E4E">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 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758F6E2F" w14:textId="141ADE34" w:rsidR="00806E4E" w:rsidRPr="009D5C43" w:rsidRDefault="00806E4E" w:rsidP="00806E4E">
      <w:pPr>
        <w:pStyle w:val="LegendadeFiguras"/>
      </w:pPr>
      <w:r w:rsidRPr="00730F4E">
        <w:t xml:space="preserve">Figura </w:t>
      </w:r>
      <w:r w:rsidR="001C5BEA">
        <w:t>25</w:t>
      </w:r>
      <w:r w:rsidRPr="00730F4E">
        <w:t xml:space="preserve"> – </w:t>
      </w:r>
      <w:proofErr w:type="spellStart"/>
      <w:r w:rsidRPr="00D52819">
        <w:t>Holdout</w:t>
      </w:r>
      <w:proofErr w:type="spellEnd"/>
    </w:p>
    <w:p w14:paraId="1A82F61D" w14:textId="77777777" w:rsidR="00806E4E" w:rsidRDefault="00806E4E" w:rsidP="00806E4E">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4101CE6E" wp14:editId="7D591851">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6"/>
                    <a:stretch>
                      <a:fillRect/>
                    </a:stretch>
                  </pic:blipFill>
                  <pic:spPr>
                    <a:xfrm>
                      <a:off x="0" y="0"/>
                      <a:ext cx="3543795" cy="2276793"/>
                    </a:xfrm>
                    <a:prstGeom prst="rect">
                      <a:avLst/>
                    </a:prstGeom>
                  </pic:spPr>
                </pic:pic>
              </a:graphicData>
            </a:graphic>
          </wp:inline>
        </w:drawing>
      </w:r>
    </w:p>
    <w:p w14:paraId="2D2885E3" w14:textId="77777777" w:rsidR="00806E4E" w:rsidRPr="00360EFD" w:rsidRDefault="00806E4E" w:rsidP="00806E4E">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06A516A8"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0662DF8F" w14:textId="6B5A03DB" w:rsidR="00806E4E" w:rsidRPr="004907D6" w:rsidRDefault="00806E4E" w:rsidP="00806E4E">
      <w:pPr>
        <w:pStyle w:val="LegendadeFiguras"/>
        <w:rPr>
          <w:iCs/>
        </w:rPr>
      </w:pPr>
      <w:r w:rsidRPr="00730F4E">
        <w:rPr>
          <w:iCs/>
        </w:rPr>
        <w:lastRenderedPageBreak/>
        <w:t>Figura</w:t>
      </w:r>
      <w:r w:rsidR="00290EEC">
        <w:rPr>
          <w:iCs/>
        </w:rPr>
        <w:t xml:space="preserve"> </w:t>
      </w:r>
      <w:r w:rsidR="004F5E5B">
        <w:rPr>
          <w:iCs/>
        </w:rPr>
        <w:t>2</w:t>
      </w:r>
      <w:r w:rsidR="001C5BEA">
        <w:rPr>
          <w:iCs/>
        </w:rPr>
        <w:t>6</w:t>
      </w:r>
      <w:r w:rsidRPr="00730F4E">
        <w:rPr>
          <w:iCs/>
        </w:rPr>
        <w:t xml:space="preserve"> – </w:t>
      </w:r>
      <w:r w:rsidRPr="00D52819">
        <w:t xml:space="preserve">Cross </w:t>
      </w:r>
      <w:proofErr w:type="spellStart"/>
      <w:r w:rsidRPr="00D52819">
        <w:t>Validation</w:t>
      </w:r>
      <w:proofErr w:type="spellEnd"/>
    </w:p>
    <w:p w14:paraId="1A273117" w14:textId="77777777" w:rsidR="00806E4E" w:rsidRDefault="00806E4E" w:rsidP="00806E4E">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5E06CAC5" wp14:editId="459DBE69">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7"/>
                    <a:stretch>
                      <a:fillRect/>
                    </a:stretch>
                  </pic:blipFill>
                  <pic:spPr>
                    <a:xfrm>
                      <a:off x="0" y="0"/>
                      <a:ext cx="3242586" cy="1950485"/>
                    </a:xfrm>
                    <a:prstGeom prst="rect">
                      <a:avLst/>
                    </a:prstGeom>
                  </pic:spPr>
                </pic:pic>
              </a:graphicData>
            </a:graphic>
          </wp:inline>
        </w:drawing>
      </w:r>
    </w:p>
    <w:p w14:paraId="5F4386FA" w14:textId="4BBFD1E6" w:rsidR="00806E4E" w:rsidRDefault="00806E4E" w:rsidP="00290EEC">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3C9E0C26" w14:textId="77777777" w:rsidR="00806E4E"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Após a obtenção das métricas de treino e teste, pode-se compará-las a fim de analisar se o modelo possui generalização. Conforme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644D3CA"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Denomina-se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697DB8E2"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O cenário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r>
        <w:rPr>
          <w:rFonts w:ascii="Times New Roman" w:hAnsi="Times New Roman"/>
          <w:sz w:val="24"/>
          <w:szCs w:val="24"/>
        </w:rPr>
        <w:t xml:space="preserve"> </w:t>
      </w:r>
      <w:r w:rsidRPr="002B509A">
        <w:rPr>
          <w:rFonts w:ascii="Times New Roman" w:hAnsi="Times New Roman"/>
          <w:sz w:val="24"/>
          <w:szCs w:val="24"/>
        </w:rPr>
        <w:t xml:space="preserve">Em casos de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afirma que a variância é alta, visto que esse algoritmo está extremamente sujeito aos dados de entrada; em casos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172AA167" w14:textId="77777777" w:rsidR="00806E4E" w:rsidRDefault="00806E4E" w:rsidP="00806E4E">
      <w:pPr>
        <w:pStyle w:val="PargrafodaLista"/>
        <w:spacing w:after="0" w:line="360" w:lineRule="auto"/>
        <w:ind w:left="360" w:firstLine="360"/>
        <w:jc w:val="both"/>
        <w:rPr>
          <w:rFonts w:ascii="Times New Roman" w:hAnsi="Times New Roman"/>
          <w:sz w:val="24"/>
          <w:szCs w:val="24"/>
        </w:rPr>
      </w:pPr>
    </w:p>
    <w:p w14:paraId="597EA417" w14:textId="20FFE572" w:rsidR="00806E4E" w:rsidRPr="00FC0EA5" w:rsidRDefault="00806E4E" w:rsidP="00806E4E">
      <w:pPr>
        <w:pStyle w:val="LegendadeFiguras"/>
        <w:rPr>
          <w:iCs/>
          <w:lang w:val="en-US"/>
        </w:rPr>
      </w:pPr>
      <w:proofErr w:type="spellStart"/>
      <w:r w:rsidRPr="00FC0EA5">
        <w:rPr>
          <w:iCs/>
          <w:lang w:val="en-US"/>
        </w:rPr>
        <w:lastRenderedPageBreak/>
        <w:t>Figura</w:t>
      </w:r>
      <w:proofErr w:type="spellEnd"/>
      <w:r w:rsidRPr="00FC0EA5">
        <w:rPr>
          <w:iCs/>
          <w:lang w:val="en-US"/>
        </w:rPr>
        <w:t xml:space="preserve"> </w:t>
      </w:r>
      <w:r w:rsidR="004F5E5B">
        <w:rPr>
          <w:iCs/>
          <w:lang w:val="en-US"/>
        </w:rPr>
        <w:t>2</w:t>
      </w:r>
      <w:r w:rsidR="001C5BEA">
        <w:rPr>
          <w:iCs/>
          <w:lang w:val="en-US"/>
        </w:rPr>
        <w:t>7</w:t>
      </w:r>
      <w:r w:rsidRPr="00FC0EA5">
        <w:rPr>
          <w:iCs/>
          <w:lang w:val="en-US"/>
        </w:rPr>
        <w:t xml:space="preserve">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6A69DE9E" w14:textId="77777777" w:rsidR="00806E4E" w:rsidRPr="00F664D8" w:rsidRDefault="00806E4E" w:rsidP="00806E4E">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4F9E89A0" wp14:editId="1012A3E8">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8"/>
                    <a:stretch>
                      <a:fillRect/>
                    </a:stretch>
                  </pic:blipFill>
                  <pic:spPr>
                    <a:xfrm>
                      <a:off x="0" y="0"/>
                      <a:ext cx="4124924" cy="2653554"/>
                    </a:xfrm>
                    <a:prstGeom prst="rect">
                      <a:avLst/>
                    </a:prstGeom>
                  </pic:spPr>
                </pic:pic>
              </a:graphicData>
            </a:graphic>
          </wp:inline>
        </w:drawing>
      </w:r>
    </w:p>
    <w:p w14:paraId="7A8E528C" w14:textId="77777777" w:rsidR="00806E4E" w:rsidRDefault="00806E4E" w:rsidP="00806E4E">
      <w:pPr>
        <w:spacing w:after="0" w:line="360" w:lineRule="auto"/>
        <w:ind w:firstLine="720"/>
        <w:jc w:val="both"/>
        <w:rPr>
          <w:rFonts w:ascii="Times New Roman" w:hAnsi="Times New Roman"/>
          <w:sz w:val="24"/>
          <w:szCs w:val="24"/>
        </w:rPr>
      </w:pPr>
      <w:r w:rsidRPr="009D5C43">
        <w:rPr>
          <w:rFonts w:ascii="Times New Roman" w:hAnsi="Times New Roman"/>
          <w:iCs/>
          <w:sz w:val="20"/>
          <w:szCs w:val="20"/>
        </w:rPr>
        <w:t xml:space="preserve">Fonte: </w:t>
      </w:r>
      <w:r w:rsidRPr="009D5C43">
        <w:rPr>
          <w:rFonts w:ascii="Times New Roman" w:hAnsi="Times New Roman"/>
          <w:sz w:val="20"/>
          <w:szCs w:val="20"/>
        </w:rPr>
        <w:t>M</w:t>
      </w:r>
      <w:r>
        <w:rPr>
          <w:rFonts w:ascii="Times New Roman" w:hAnsi="Times New Roman"/>
          <w:sz w:val="20"/>
          <w:szCs w:val="20"/>
        </w:rPr>
        <w:t xml:space="preserve">étodos de </w:t>
      </w:r>
      <w:proofErr w:type="spellStart"/>
      <w:r>
        <w:rPr>
          <w:rFonts w:ascii="Times New Roman" w:hAnsi="Times New Roman"/>
          <w:sz w:val="20"/>
          <w:szCs w:val="20"/>
        </w:rPr>
        <w:t>Reamostragem</w:t>
      </w:r>
      <w:proofErr w:type="spellEnd"/>
      <w:r w:rsidRPr="00360EFD">
        <w:rPr>
          <w:rFonts w:ascii="Times New Roman" w:hAnsi="Times New Roman"/>
          <w:sz w:val="20"/>
          <w:szCs w:val="20"/>
        </w:rPr>
        <w:t>, Laboratório de Estatística e Geoinformação, Universidade Federal do Paraná. http://cursos.leg.ufpr.br/ML4all/apoio/reamostragem.html</w:t>
      </w:r>
    </w:p>
    <w:p w14:paraId="3FBA5C9B" w14:textId="77777777" w:rsidR="00806E4E" w:rsidRDefault="00806E4E" w:rsidP="00200EE3">
      <w:pPr>
        <w:spacing w:after="0" w:line="360" w:lineRule="auto"/>
        <w:jc w:val="both"/>
        <w:rPr>
          <w:rFonts w:ascii="Times New Roman" w:hAnsi="Times New Roman"/>
          <w:b/>
          <w:bCs/>
          <w:sz w:val="24"/>
          <w:szCs w:val="24"/>
        </w:rPr>
      </w:pPr>
    </w:p>
    <w:p w14:paraId="0A026BA4" w14:textId="5FF7A782" w:rsidR="001664AC" w:rsidRDefault="001664AC" w:rsidP="00200EE3">
      <w:pPr>
        <w:spacing w:after="0" w:line="360" w:lineRule="auto"/>
        <w:jc w:val="both"/>
        <w:rPr>
          <w:rFonts w:ascii="Times New Roman" w:hAnsi="Times New Roman"/>
          <w:b/>
          <w:bCs/>
          <w:sz w:val="24"/>
          <w:szCs w:val="24"/>
        </w:rPr>
      </w:pPr>
      <w:r>
        <w:rPr>
          <w:rFonts w:ascii="Times New Roman" w:hAnsi="Times New Roman"/>
          <w:b/>
          <w:bCs/>
          <w:sz w:val="24"/>
          <w:szCs w:val="24"/>
        </w:rPr>
        <w:t>4.1 Resultados da Política de Crédito</w:t>
      </w:r>
    </w:p>
    <w:p w14:paraId="6CEE3295" w14:textId="0EED67D6" w:rsidR="001664AC" w:rsidRDefault="001664AC" w:rsidP="001664A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A seguir, encontram-se os resultados da política de crédito:</w:t>
      </w:r>
    </w:p>
    <w:p w14:paraId="322AEB74" w14:textId="7730FC8F" w:rsidR="009114ED" w:rsidRPr="009114ED" w:rsidRDefault="009114ED" w:rsidP="009114ED">
      <w:pPr>
        <w:pStyle w:val="LegendadeFiguras"/>
        <w:rPr>
          <w:iCs/>
        </w:rPr>
      </w:pPr>
      <w:r w:rsidRPr="003D5EA3">
        <w:rPr>
          <w:iCs/>
        </w:rPr>
        <w:t xml:space="preserve">Tabela </w:t>
      </w:r>
      <w:r>
        <w:rPr>
          <w:iCs/>
        </w:rPr>
        <w:t>7</w:t>
      </w:r>
      <w:r w:rsidRPr="003D5EA3">
        <w:rPr>
          <w:iCs/>
        </w:rPr>
        <w:t xml:space="preserve"> – </w:t>
      </w:r>
      <w:r>
        <w:t>Resultados da Política de Crédito</w:t>
      </w:r>
    </w:p>
    <w:tbl>
      <w:tblPr>
        <w:tblStyle w:val="SimplesTabela2"/>
        <w:tblW w:w="0" w:type="auto"/>
        <w:tblLook w:val="04A0" w:firstRow="1" w:lastRow="0" w:firstColumn="1" w:lastColumn="0" w:noHBand="0" w:noVBand="1"/>
      </w:tblPr>
      <w:tblGrid>
        <w:gridCol w:w="1377"/>
        <w:gridCol w:w="1391"/>
        <w:gridCol w:w="1092"/>
        <w:gridCol w:w="224"/>
        <w:gridCol w:w="1302"/>
        <w:gridCol w:w="1292"/>
        <w:gridCol w:w="1251"/>
        <w:gridCol w:w="1311"/>
      </w:tblGrid>
      <w:tr w:rsidR="001664AC" w14:paraId="1FD9B631" w14:textId="77777777" w:rsidTr="00900001">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single" w:sz="12" w:space="0" w:color="auto"/>
            </w:tcBorders>
          </w:tcPr>
          <w:p w14:paraId="09176755" w14:textId="77777777" w:rsidR="001664AC" w:rsidRPr="005C6844" w:rsidRDefault="001664AC" w:rsidP="00900001">
            <w:pPr>
              <w:pStyle w:val="tituloR3"/>
              <w:spacing w:line="360" w:lineRule="auto"/>
              <w:ind w:firstLine="0"/>
              <w:rPr>
                <w:rFonts w:ascii="Times New Roman" w:hAnsi="Times New Roman" w:cs="Times New Roman"/>
                <w:u w:val="none"/>
              </w:rPr>
            </w:pPr>
            <w:proofErr w:type="spellStart"/>
            <w:r w:rsidRPr="005C6844">
              <w:rPr>
                <w:rFonts w:ascii="Times New Roman" w:hAnsi="Times New Roman"/>
                <w:u w:val="none"/>
              </w:rPr>
              <w:t>Acuracia</w:t>
            </w:r>
            <w:proofErr w:type="spellEnd"/>
          </w:p>
        </w:tc>
        <w:tc>
          <w:tcPr>
            <w:tcW w:w="1391" w:type="dxa"/>
            <w:tcBorders>
              <w:top w:val="single" w:sz="12" w:space="0" w:color="auto"/>
              <w:bottom w:val="single" w:sz="12" w:space="0" w:color="auto"/>
            </w:tcBorders>
          </w:tcPr>
          <w:p w14:paraId="61E3DC41"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proofErr w:type="spellStart"/>
            <w:r w:rsidRPr="005C6844">
              <w:rPr>
                <w:rFonts w:ascii="Times New Roman" w:hAnsi="Times New Roman"/>
                <w:u w:val="none"/>
              </w:rPr>
              <w:t>Precision</w:t>
            </w:r>
            <w:proofErr w:type="spellEnd"/>
          </w:p>
        </w:tc>
        <w:tc>
          <w:tcPr>
            <w:tcW w:w="1092" w:type="dxa"/>
            <w:tcBorders>
              <w:top w:val="single" w:sz="12" w:space="0" w:color="auto"/>
              <w:bottom w:val="single" w:sz="12" w:space="0" w:color="auto"/>
            </w:tcBorders>
          </w:tcPr>
          <w:p w14:paraId="7D85822D"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Recall</w:t>
            </w:r>
          </w:p>
        </w:tc>
        <w:tc>
          <w:tcPr>
            <w:tcW w:w="1526" w:type="dxa"/>
            <w:gridSpan w:val="2"/>
            <w:tcBorders>
              <w:top w:val="single" w:sz="12" w:space="0" w:color="auto"/>
              <w:bottom w:val="single" w:sz="12" w:space="0" w:color="auto"/>
            </w:tcBorders>
          </w:tcPr>
          <w:p w14:paraId="05DFED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F1-Score</w:t>
            </w:r>
          </w:p>
        </w:tc>
        <w:tc>
          <w:tcPr>
            <w:tcW w:w="1292" w:type="dxa"/>
            <w:tcBorders>
              <w:top w:val="single" w:sz="12" w:space="0" w:color="auto"/>
              <w:bottom w:val="single" w:sz="12" w:space="0" w:color="auto"/>
            </w:tcBorders>
          </w:tcPr>
          <w:p w14:paraId="7A945EE2"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AUC</w:t>
            </w:r>
          </w:p>
        </w:tc>
        <w:tc>
          <w:tcPr>
            <w:tcW w:w="1251" w:type="dxa"/>
            <w:tcBorders>
              <w:top w:val="single" w:sz="12" w:space="0" w:color="auto"/>
              <w:bottom w:val="single" w:sz="12" w:space="0" w:color="auto"/>
            </w:tcBorders>
          </w:tcPr>
          <w:p w14:paraId="2908F94B"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KS</w:t>
            </w:r>
          </w:p>
        </w:tc>
        <w:tc>
          <w:tcPr>
            <w:tcW w:w="1311" w:type="dxa"/>
            <w:tcBorders>
              <w:top w:val="single" w:sz="12" w:space="0" w:color="auto"/>
              <w:bottom w:val="single" w:sz="12" w:space="0" w:color="auto"/>
            </w:tcBorders>
          </w:tcPr>
          <w:p w14:paraId="585069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Etapa</w:t>
            </w:r>
          </w:p>
        </w:tc>
      </w:tr>
      <w:tr w:rsidR="001664AC" w:rsidRPr="009559F7" w14:paraId="14E0D44C" w14:textId="77777777" w:rsidTr="0090000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double" w:sz="4" w:space="0" w:color="auto"/>
            </w:tcBorders>
          </w:tcPr>
          <w:p w14:paraId="7E2F3350"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single" w:sz="12" w:space="0" w:color="auto"/>
              <w:bottom w:val="double" w:sz="4" w:space="0" w:color="auto"/>
            </w:tcBorders>
          </w:tcPr>
          <w:p w14:paraId="73D08922"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single" w:sz="12" w:space="0" w:color="auto"/>
              <w:bottom w:val="double" w:sz="4" w:space="0" w:color="auto"/>
            </w:tcBorders>
          </w:tcPr>
          <w:p w14:paraId="2229CDF9"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single" w:sz="12" w:space="0" w:color="auto"/>
              <w:bottom w:val="double" w:sz="4" w:space="0" w:color="auto"/>
            </w:tcBorders>
          </w:tcPr>
          <w:p w14:paraId="38CF7D3C"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single" w:sz="12" w:space="0" w:color="auto"/>
              <w:bottom w:val="double" w:sz="4" w:space="0" w:color="auto"/>
            </w:tcBorders>
          </w:tcPr>
          <w:p w14:paraId="0B042DFB"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0.66</w:t>
            </w:r>
          </w:p>
        </w:tc>
        <w:tc>
          <w:tcPr>
            <w:tcW w:w="1251" w:type="dxa"/>
            <w:tcBorders>
              <w:top w:val="single" w:sz="12" w:space="0" w:color="auto"/>
              <w:bottom w:val="double" w:sz="4" w:space="0" w:color="auto"/>
            </w:tcBorders>
          </w:tcPr>
          <w:p w14:paraId="3A64BF17"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0.23</w:t>
            </w:r>
          </w:p>
        </w:tc>
        <w:tc>
          <w:tcPr>
            <w:tcW w:w="1311" w:type="dxa"/>
            <w:tcBorders>
              <w:top w:val="single" w:sz="12" w:space="0" w:color="auto"/>
              <w:bottom w:val="double" w:sz="4" w:space="0" w:color="auto"/>
            </w:tcBorders>
          </w:tcPr>
          <w:p w14:paraId="4603A514"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Treino</w:t>
            </w:r>
          </w:p>
        </w:tc>
      </w:tr>
      <w:tr w:rsidR="001664AC" w:rsidRPr="009559F7" w14:paraId="254355E0" w14:textId="77777777" w:rsidTr="00900001">
        <w:trPr>
          <w:trHeight w:val="567"/>
        </w:trPr>
        <w:tc>
          <w:tcPr>
            <w:cnfStyle w:val="001000000000" w:firstRow="0" w:lastRow="0" w:firstColumn="1" w:lastColumn="0" w:oddVBand="0" w:evenVBand="0" w:oddHBand="0" w:evenHBand="0" w:firstRowFirstColumn="0" w:firstRowLastColumn="0" w:lastRowFirstColumn="0" w:lastRowLastColumn="0"/>
            <w:tcW w:w="1377" w:type="dxa"/>
            <w:tcBorders>
              <w:top w:val="double" w:sz="4" w:space="0" w:color="auto"/>
              <w:bottom w:val="double" w:sz="4" w:space="0" w:color="auto"/>
            </w:tcBorders>
          </w:tcPr>
          <w:p w14:paraId="103D2DE5"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double" w:sz="4" w:space="0" w:color="auto"/>
              <w:bottom w:val="double" w:sz="4" w:space="0" w:color="auto"/>
            </w:tcBorders>
          </w:tcPr>
          <w:p w14:paraId="16166C35"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double" w:sz="4" w:space="0" w:color="auto"/>
              <w:bottom w:val="double" w:sz="4" w:space="0" w:color="auto"/>
            </w:tcBorders>
          </w:tcPr>
          <w:p w14:paraId="7541E1B3"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double" w:sz="4" w:space="0" w:color="auto"/>
              <w:bottom w:val="double" w:sz="4" w:space="0" w:color="auto"/>
            </w:tcBorders>
          </w:tcPr>
          <w:p w14:paraId="7B7C95EC"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double" w:sz="4" w:space="0" w:color="auto"/>
              <w:bottom w:val="double" w:sz="4" w:space="0" w:color="auto"/>
            </w:tcBorders>
          </w:tcPr>
          <w:p w14:paraId="75906F59"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0.67</w:t>
            </w:r>
          </w:p>
        </w:tc>
        <w:tc>
          <w:tcPr>
            <w:tcW w:w="1251" w:type="dxa"/>
            <w:tcBorders>
              <w:top w:val="double" w:sz="4" w:space="0" w:color="auto"/>
              <w:bottom w:val="double" w:sz="4" w:space="0" w:color="auto"/>
            </w:tcBorders>
          </w:tcPr>
          <w:p w14:paraId="410CA9D6"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0.24</w:t>
            </w:r>
          </w:p>
        </w:tc>
        <w:tc>
          <w:tcPr>
            <w:tcW w:w="1311" w:type="dxa"/>
            <w:tcBorders>
              <w:top w:val="double" w:sz="4" w:space="0" w:color="auto"/>
              <w:bottom w:val="double" w:sz="4" w:space="0" w:color="auto"/>
            </w:tcBorders>
          </w:tcPr>
          <w:p w14:paraId="1DDC3E00"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Teste</w:t>
            </w:r>
          </w:p>
        </w:tc>
      </w:tr>
    </w:tbl>
    <w:p w14:paraId="23423DFB" w14:textId="39E69C26" w:rsidR="001664AC" w:rsidRPr="009114ED" w:rsidRDefault="009114ED" w:rsidP="009114E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F508439" w14:textId="77777777" w:rsidR="001664AC" w:rsidRDefault="001664AC" w:rsidP="001664AC">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Aparentemente, pelos resultados acima, nota-se que a política de crédito é promissora. Ela consegue separar bem a classe positiva da negativa e possui boa assertividade do verdadeiro mau pagador. Tais valores mostram que essa política possui regras robustas, portanto, percebe-se a capacidade de captação dos principais perfis de risco do portfólio.</w:t>
      </w:r>
    </w:p>
    <w:p w14:paraId="03C8D1A7" w14:textId="2A753E40" w:rsidR="001664AC" w:rsidRDefault="00FD29E9" w:rsidP="00200EE3">
      <w:pPr>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 xml:space="preserve">Mesmo com resultados promissores, nota-se que ainda há oportunidade de melhorias. Como a decisão é </w:t>
      </w:r>
      <w:r w:rsidR="001F2C4A">
        <w:rPr>
          <w:rFonts w:ascii="Times New Roman" w:hAnsi="Times New Roman"/>
          <w:sz w:val="24"/>
          <w:szCs w:val="24"/>
        </w:rPr>
        <w:t>fruto</w:t>
      </w:r>
      <w:r>
        <w:rPr>
          <w:rFonts w:ascii="Times New Roman" w:hAnsi="Times New Roman"/>
          <w:sz w:val="24"/>
          <w:szCs w:val="24"/>
        </w:rPr>
        <w:t xml:space="preserve"> de regras determinísticas, </w:t>
      </w:r>
      <w:r w:rsidR="001F2C4A">
        <w:rPr>
          <w:rFonts w:ascii="Times New Roman" w:hAnsi="Times New Roman"/>
          <w:sz w:val="24"/>
          <w:szCs w:val="24"/>
        </w:rPr>
        <w:t>essa abordagem penaliza excessivamente clientes de perfil de risco mais alto e favorece clientes de perfil de risco mais baixo. Embora faça sentido, existem clientes que fogem a regra, portanto, todos que seguem esse comportamento provavelmente serão classificados incorretamente.</w:t>
      </w:r>
    </w:p>
    <w:p w14:paraId="53D16A28" w14:textId="77777777" w:rsidR="00B83866" w:rsidRDefault="001F2C4A" w:rsidP="00200EE3">
      <w:pPr>
        <w:spacing w:after="0" w:line="360" w:lineRule="auto"/>
        <w:jc w:val="both"/>
        <w:rPr>
          <w:rFonts w:ascii="Times New Roman" w:hAnsi="Times New Roman"/>
          <w:sz w:val="24"/>
          <w:szCs w:val="24"/>
        </w:rPr>
      </w:pPr>
      <w:r>
        <w:rPr>
          <w:rFonts w:ascii="Times New Roman" w:hAnsi="Times New Roman"/>
          <w:sz w:val="24"/>
          <w:szCs w:val="24"/>
        </w:rPr>
        <w:lastRenderedPageBreak/>
        <w:tab/>
        <w:t>Como forma de mitigar, pode-se criar políticas auxiliares para tratar casos específicos, como por exemplo uma política específica para clientes que estão exclusivamente atrás de determinado produto de crédito ou buscam a contratação de determinada classe de empréstimo. A combinação de diversas políticas teria potencial de aumentar a performance, todavia, a grande quantidade de regras dificultaria o entendimento de muitas aprovações e reprovações</w:t>
      </w:r>
      <w:r w:rsidR="003F2F65">
        <w:rPr>
          <w:rFonts w:ascii="Times New Roman" w:hAnsi="Times New Roman"/>
          <w:sz w:val="24"/>
          <w:szCs w:val="24"/>
        </w:rPr>
        <w:t>, comprometendo a transparência dos resultados.</w:t>
      </w:r>
    </w:p>
    <w:p w14:paraId="44E95B0B" w14:textId="7BCEF7E5" w:rsidR="00A7410D" w:rsidRDefault="00EC1F84" w:rsidP="00EC1F84">
      <w:pPr>
        <w:spacing w:after="0" w:line="360" w:lineRule="auto"/>
        <w:ind w:firstLine="720"/>
        <w:jc w:val="both"/>
        <w:rPr>
          <w:rFonts w:ascii="Times New Roman" w:hAnsi="Times New Roman"/>
          <w:sz w:val="24"/>
          <w:szCs w:val="24"/>
        </w:rPr>
      </w:pPr>
      <w:r w:rsidRPr="00EC1F84">
        <w:rPr>
          <w:rFonts w:ascii="Times New Roman" w:hAnsi="Times New Roman"/>
          <w:sz w:val="24"/>
          <w:szCs w:val="24"/>
        </w:rPr>
        <w:t>A elaboração de políticas específicas para cada público cria um labirinto de requisitos complexos de serem decifrados. Em casos pontuais nos quais requerem análises, os analistas gastariam horas criando regras reversas, aumentando a propensão a erros e transformando um processo destinado a facilitar a concessão em um obstáculo para a compreensão das decisões.</w:t>
      </w:r>
    </w:p>
    <w:p w14:paraId="488CDA23" w14:textId="77777777" w:rsidR="00EC1F84" w:rsidRPr="00EC1F84" w:rsidRDefault="00EC1F84" w:rsidP="00EC1F84">
      <w:pPr>
        <w:spacing w:after="0" w:line="360" w:lineRule="auto"/>
        <w:ind w:firstLine="720"/>
        <w:jc w:val="both"/>
        <w:rPr>
          <w:rFonts w:ascii="Times New Roman" w:hAnsi="Times New Roman"/>
          <w:sz w:val="24"/>
          <w:szCs w:val="24"/>
        </w:rPr>
      </w:pPr>
    </w:p>
    <w:p w14:paraId="4312175B" w14:textId="2B1C81A8" w:rsidR="002B509A" w:rsidRPr="00806E4E" w:rsidRDefault="001664AC" w:rsidP="00806E4E">
      <w:pPr>
        <w:spacing w:after="0" w:line="360" w:lineRule="auto"/>
        <w:jc w:val="both"/>
        <w:rPr>
          <w:rFonts w:ascii="Times New Roman" w:hAnsi="Times New Roman"/>
          <w:b/>
          <w:bCs/>
          <w:sz w:val="24"/>
          <w:szCs w:val="24"/>
        </w:rPr>
      </w:pPr>
      <w:r>
        <w:rPr>
          <w:rFonts w:ascii="Times New Roman" w:hAnsi="Times New Roman"/>
          <w:b/>
          <w:bCs/>
          <w:sz w:val="24"/>
          <w:szCs w:val="24"/>
        </w:rPr>
        <w:t>4.2 Resultados dos Modelos de Machine Learning</w:t>
      </w:r>
    </w:p>
    <w:p w14:paraId="1E2E36C4" w14:textId="521D3523"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seguir, encontram-se os resultados do motor de modelos nas visões de treino, teste e validação cruzada. Pela tabela, nota-se que a Regressão Logística, a Random Forest e o </w:t>
      </w:r>
      <w:proofErr w:type="spellStart"/>
      <w:r>
        <w:rPr>
          <w:rFonts w:ascii="Times New Roman" w:hAnsi="Times New Roman"/>
          <w:sz w:val="24"/>
          <w:szCs w:val="24"/>
        </w:rPr>
        <w:t>XGBoost</w:t>
      </w:r>
      <w:proofErr w:type="spellEnd"/>
      <w:r>
        <w:rPr>
          <w:rFonts w:ascii="Times New Roman" w:hAnsi="Times New Roman"/>
          <w:sz w:val="24"/>
          <w:szCs w:val="24"/>
        </w:rPr>
        <w:t xml:space="preserve"> tiveram bom desempenho, com destaque para o último, o qual foi o vencedor. Em relação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e o KNN, ambos sofreram perdas consideráveis de resultado, logo, são modelos inválidos e não deveriam ser levados adiante.</w:t>
      </w:r>
    </w:p>
    <w:p w14:paraId="6DF7B878" w14:textId="77777777" w:rsidR="001664AC" w:rsidRPr="003B00B8" w:rsidRDefault="001664AC" w:rsidP="001664AC">
      <w:pPr>
        <w:spacing w:after="0" w:line="360" w:lineRule="auto"/>
        <w:ind w:firstLine="720"/>
        <w:jc w:val="both"/>
        <w:rPr>
          <w:rFonts w:ascii="Times New Roman" w:hAnsi="Times New Roman"/>
          <w:sz w:val="24"/>
          <w:szCs w:val="24"/>
        </w:rPr>
      </w:pPr>
    </w:p>
    <w:p w14:paraId="536CC76F" w14:textId="77777777" w:rsidR="001664AC" w:rsidRPr="003B3EF1" w:rsidRDefault="001664AC" w:rsidP="001664AC">
      <w:pPr>
        <w:pStyle w:val="LegendadeFiguras"/>
      </w:pPr>
      <w:r w:rsidRPr="003D5EA3">
        <w:t xml:space="preserve">Tabela </w:t>
      </w:r>
      <w:r>
        <w:t>8</w:t>
      </w:r>
      <w:r w:rsidRPr="003D5EA3">
        <w:t xml:space="preserve"> – </w:t>
      </w:r>
      <w:r>
        <w:t>Resultado do Motor de Modelos</w:t>
      </w:r>
    </w:p>
    <w:tbl>
      <w:tblPr>
        <w:tblStyle w:val="SimplesTabela2"/>
        <w:tblW w:w="0" w:type="auto"/>
        <w:tblLook w:val="04A0" w:firstRow="1" w:lastRow="0" w:firstColumn="1" w:lastColumn="0" w:noHBand="0" w:noVBand="1"/>
      </w:tblPr>
      <w:tblGrid>
        <w:gridCol w:w="1150"/>
        <w:gridCol w:w="1163"/>
        <w:gridCol w:w="1243"/>
        <w:gridCol w:w="1626"/>
        <w:gridCol w:w="827"/>
        <w:gridCol w:w="766"/>
        <w:gridCol w:w="950"/>
        <w:gridCol w:w="1563"/>
      </w:tblGrid>
      <w:tr w:rsidR="001664AC" w14:paraId="7AD5E06F"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bottom w:val="single" w:sz="12" w:space="0" w:color="auto"/>
            </w:tcBorders>
          </w:tcPr>
          <w:p w14:paraId="0F2BC046" w14:textId="77777777" w:rsidR="001664AC" w:rsidRPr="005C6844" w:rsidRDefault="001664AC" w:rsidP="00900001">
            <w:pPr>
              <w:spacing w:after="0" w:line="360" w:lineRule="auto"/>
              <w:jc w:val="center"/>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bottom w:val="single" w:sz="12" w:space="0" w:color="auto"/>
            </w:tcBorders>
          </w:tcPr>
          <w:p w14:paraId="1C7BF3D5"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1243" w:type="dxa"/>
            <w:tcBorders>
              <w:top w:val="single" w:sz="12" w:space="0" w:color="auto"/>
              <w:bottom w:val="single" w:sz="12" w:space="0" w:color="auto"/>
            </w:tcBorders>
          </w:tcPr>
          <w:p w14:paraId="5A45E0E8"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626" w:type="dxa"/>
            <w:tcBorders>
              <w:top w:val="single" w:sz="12" w:space="0" w:color="auto"/>
              <w:bottom w:val="single" w:sz="12" w:space="0" w:color="auto"/>
            </w:tcBorders>
          </w:tcPr>
          <w:p w14:paraId="45D21CC4"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827" w:type="dxa"/>
            <w:tcBorders>
              <w:top w:val="single" w:sz="12" w:space="0" w:color="auto"/>
              <w:bottom w:val="single" w:sz="12" w:space="0" w:color="auto"/>
            </w:tcBorders>
          </w:tcPr>
          <w:p w14:paraId="28A6680B"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766" w:type="dxa"/>
            <w:tcBorders>
              <w:top w:val="single" w:sz="12" w:space="0" w:color="auto"/>
              <w:bottom w:val="single" w:sz="12" w:space="0" w:color="auto"/>
            </w:tcBorders>
          </w:tcPr>
          <w:p w14:paraId="12F2237F"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950" w:type="dxa"/>
            <w:tcBorders>
              <w:top w:val="single" w:sz="12" w:space="0" w:color="auto"/>
              <w:bottom w:val="single" w:sz="12" w:space="0" w:color="auto"/>
            </w:tcBorders>
          </w:tcPr>
          <w:p w14:paraId="6E488D22"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bottom w:val="single" w:sz="12" w:space="0" w:color="auto"/>
            </w:tcBorders>
          </w:tcPr>
          <w:p w14:paraId="705B54EC"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rsidRPr="009559F7" w14:paraId="6C573D17"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tcBorders>
          </w:tcPr>
          <w:p w14:paraId="7A10088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5423BC71"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A012B11"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single" w:sz="12" w:space="0" w:color="auto"/>
            </w:tcBorders>
          </w:tcPr>
          <w:p w14:paraId="19DE1A3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78A0B7A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48B33FD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1243" w:type="dxa"/>
            <w:tcBorders>
              <w:top w:val="single" w:sz="12" w:space="0" w:color="auto"/>
            </w:tcBorders>
          </w:tcPr>
          <w:p w14:paraId="1FA3F1F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6F87788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3B2802C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tc>
        <w:tc>
          <w:tcPr>
            <w:tcW w:w="1626" w:type="dxa"/>
            <w:tcBorders>
              <w:top w:val="single" w:sz="12" w:space="0" w:color="auto"/>
            </w:tcBorders>
          </w:tcPr>
          <w:p w14:paraId="08FE57A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20750AE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452F9E4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tc>
        <w:tc>
          <w:tcPr>
            <w:tcW w:w="827" w:type="dxa"/>
            <w:tcBorders>
              <w:top w:val="single" w:sz="12" w:space="0" w:color="auto"/>
            </w:tcBorders>
          </w:tcPr>
          <w:p w14:paraId="4ED7CE4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p w14:paraId="4811546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0.68</w:t>
            </w:r>
          </w:p>
          <w:p w14:paraId="5BDEFE3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66" w:type="dxa"/>
            <w:tcBorders>
              <w:top w:val="single" w:sz="12" w:space="0" w:color="auto"/>
            </w:tcBorders>
          </w:tcPr>
          <w:p w14:paraId="14CBF3F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6F5B8FCA"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26A82D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tc>
        <w:tc>
          <w:tcPr>
            <w:tcW w:w="950" w:type="dxa"/>
            <w:tcBorders>
              <w:top w:val="single" w:sz="12" w:space="0" w:color="auto"/>
            </w:tcBorders>
          </w:tcPr>
          <w:p w14:paraId="1CEBF7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374347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3C0E32D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single" w:sz="12" w:space="0" w:color="auto"/>
            </w:tcBorders>
          </w:tcPr>
          <w:p w14:paraId="07C0577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78E92EE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Reg. Logística</w:t>
            </w:r>
          </w:p>
          <w:p w14:paraId="24B91B4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601FA85F"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69CF8933"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59CF4E7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0101ABAF"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0.84</w:t>
            </w:r>
          </w:p>
        </w:tc>
        <w:tc>
          <w:tcPr>
            <w:tcW w:w="1163" w:type="dxa"/>
            <w:tcBorders>
              <w:top w:val="double" w:sz="4" w:space="0" w:color="auto"/>
            </w:tcBorders>
          </w:tcPr>
          <w:p w14:paraId="38240F7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5A735A7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1661AE8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1243" w:type="dxa"/>
            <w:tcBorders>
              <w:top w:val="double" w:sz="4" w:space="0" w:color="auto"/>
            </w:tcBorders>
          </w:tcPr>
          <w:p w14:paraId="3C70D56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FB75C8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8669DC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tc>
        <w:tc>
          <w:tcPr>
            <w:tcW w:w="1626" w:type="dxa"/>
            <w:tcBorders>
              <w:top w:val="double" w:sz="4" w:space="0" w:color="auto"/>
            </w:tcBorders>
          </w:tcPr>
          <w:p w14:paraId="23BF041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720C3C9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5A7E72E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827" w:type="dxa"/>
            <w:tcBorders>
              <w:top w:val="double" w:sz="4" w:space="0" w:color="auto"/>
            </w:tcBorders>
          </w:tcPr>
          <w:p w14:paraId="400C064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2859A84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1298DD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tc>
        <w:tc>
          <w:tcPr>
            <w:tcW w:w="766" w:type="dxa"/>
            <w:tcBorders>
              <w:top w:val="double" w:sz="4" w:space="0" w:color="auto"/>
            </w:tcBorders>
          </w:tcPr>
          <w:p w14:paraId="0D704BF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28200CA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7091C0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950" w:type="dxa"/>
            <w:tcBorders>
              <w:top w:val="double" w:sz="4" w:space="0" w:color="auto"/>
            </w:tcBorders>
          </w:tcPr>
          <w:p w14:paraId="228D0F3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188CA431"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683BA0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6846A4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00EEB19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Naive</w:t>
            </w:r>
            <w:proofErr w:type="spellEnd"/>
            <w:r w:rsidRPr="005C6844">
              <w:rPr>
                <w:rFonts w:ascii="Times New Roman" w:hAnsi="Times New Roman"/>
                <w:b/>
                <w:bCs/>
                <w:i/>
                <w:iCs/>
                <w:sz w:val="20"/>
                <w:szCs w:val="20"/>
              </w:rPr>
              <w:t xml:space="preserve"> </w:t>
            </w:r>
            <w:proofErr w:type="spellStart"/>
            <w:r w:rsidRPr="005C6844">
              <w:rPr>
                <w:rFonts w:ascii="Times New Roman" w:hAnsi="Times New Roman"/>
                <w:b/>
                <w:bCs/>
                <w:i/>
                <w:iCs/>
                <w:sz w:val="20"/>
                <w:szCs w:val="20"/>
              </w:rPr>
              <w:t>Bayes</w:t>
            </w:r>
            <w:proofErr w:type="spellEnd"/>
          </w:p>
        </w:tc>
      </w:tr>
      <w:tr w:rsidR="001664AC" w:rsidRPr="009559F7" w14:paraId="15965078"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398B3F65"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0.90</w:t>
            </w:r>
          </w:p>
          <w:p w14:paraId="2E0BE6CD"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0.86</w:t>
            </w:r>
          </w:p>
          <w:p w14:paraId="19A20989"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0.86</w:t>
            </w:r>
          </w:p>
        </w:tc>
        <w:tc>
          <w:tcPr>
            <w:tcW w:w="1163" w:type="dxa"/>
            <w:tcBorders>
              <w:top w:val="double" w:sz="4" w:space="0" w:color="auto"/>
            </w:tcBorders>
          </w:tcPr>
          <w:p w14:paraId="7854960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0.69</w:t>
            </w:r>
          </w:p>
          <w:p w14:paraId="600D3CE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0.15</w:t>
            </w:r>
          </w:p>
          <w:p w14:paraId="76E71F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0.14</w:t>
            </w:r>
          </w:p>
        </w:tc>
        <w:tc>
          <w:tcPr>
            <w:tcW w:w="1243" w:type="dxa"/>
            <w:tcBorders>
              <w:top w:val="double" w:sz="4" w:space="0" w:color="auto"/>
            </w:tcBorders>
          </w:tcPr>
          <w:p w14:paraId="1BB3FF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6365956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p w14:paraId="4B21514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tc>
        <w:tc>
          <w:tcPr>
            <w:tcW w:w="1626" w:type="dxa"/>
            <w:tcBorders>
              <w:top w:val="double" w:sz="4" w:space="0" w:color="auto"/>
            </w:tcBorders>
          </w:tcPr>
          <w:p w14:paraId="583902B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0.36</w:t>
            </w:r>
          </w:p>
          <w:p w14:paraId="1E29F71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0.08</w:t>
            </w:r>
          </w:p>
          <w:p w14:paraId="4AF98B5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0.07</w:t>
            </w:r>
          </w:p>
        </w:tc>
        <w:tc>
          <w:tcPr>
            <w:tcW w:w="827" w:type="dxa"/>
            <w:tcBorders>
              <w:top w:val="double" w:sz="4" w:space="0" w:color="auto"/>
            </w:tcBorders>
          </w:tcPr>
          <w:p w14:paraId="626476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0.91</w:t>
            </w:r>
          </w:p>
          <w:p w14:paraId="432AC44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p w14:paraId="5AB8154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tc>
        <w:tc>
          <w:tcPr>
            <w:tcW w:w="766" w:type="dxa"/>
            <w:tcBorders>
              <w:top w:val="double" w:sz="4" w:space="0" w:color="auto"/>
            </w:tcBorders>
          </w:tcPr>
          <w:p w14:paraId="6314536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0.79</w:t>
            </w:r>
          </w:p>
          <w:p w14:paraId="1DD15D4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p w14:paraId="03F36C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tc>
        <w:tc>
          <w:tcPr>
            <w:tcW w:w="950" w:type="dxa"/>
            <w:tcBorders>
              <w:top w:val="double" w:sz="4" w:space="0" w:color="auto"/>
            </w:tcBorders>
          </w:tcPr>
          <w:p w14:paraId="2C99BED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13BEE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132F7EB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201D032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40FC7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KNN</w:t>
            </w:r>
          </w:p>
          <w:p w14:paraId="3C5B4C9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7BAD71AA"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4299B8A0"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1E4CB256"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F624968"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tcBorders>
          </w:tcPr>
          <w:p w14:paraId="78A7158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3CF130C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0BEA568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1243" w:type="dxa"/>
            <w:tcBorders>
              <w:top w:val="double" w:sz="4" w:space="0" w:color="auto"/>
            </w:tcBorders>
          </w:tcPr>
          <w:p w14:paraId="3806775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6B1E5ACA"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068DEB1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tc>
        <w:tc>
          <w:tcPr>
            <w:tcW w:w="1626" w:type="dxa"/>
            <w:tcBorders>
              <w:top w:val="double" w:sz="4" w:space="0" w:color="auto"/>
            </w:tcBorders>
          </w:tcPr>
          <w:p w14:paraId="0D7FFCC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02109BE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5239EFA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tcBorders>
          </w:tcPr>
          <w:p w14:paraId="13AC4B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53DAC480"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0AB1346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tc>
        <w:tc>
          <w:tcPr>
            <w:tcW w:w="766" w:type="dxa"/>
            <w:tcBorders>
              <w:top w:val="double" w:sz="4" w:space="0" w:color="auto"/>
            </w:tcBorders>
          </w:tcPr>
          <w:p w14:paraId="4B33F4FC"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234A4FC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74E32BC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tc>
        <w:tc>
          <w:tcPr>
            <w:tcW w:w="950" w:type="dxa"/>
            <w:tcBorders>
              <w:top w:val="double" w:sz="4" w:space="0" w:color="auto"/>
            </w:tcBorders>
          </w:tcPr>
          <w:p w14:paraId="4A14659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0B8B01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EC6EC3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061C99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227F48D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Random Forest</w:t>
            </w:r>
          </w:p>
          <w:p w14:paraId="081A800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tc>
      </w:tr>
      <w:tr w:rsidR="001664AC" w:rsidRPr="009559F7" w14:paraId="339E15B4"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bottom w:val="double" w:sz="4" w:space="0" w:color="auto"/>
            </w:tcBorders>
          </w:tcPr>
          <w:p w14:paraId="47EE75A7"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lastRenderedPageBreak/>
              <w:t>0.74</w:t>
            </w:r>
          </w:p>
          <w:p w14:paraId="22245AEA"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67C09547"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bottom w:val="double" w:sz="4" w:space="0" w:color="auto"/>
            </w:tcBorders>
          </w:tcPr>
          <w:p w14:paraId="622BAF9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40FB214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7D392F5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tc>
        <w:tc>
          <w:tcPr>
            <w:tcW w:w="1243" w:type="dxa"/>
            <w:tcBorders>
              <w:top w:val="double" w:sz="4" w:space="0" w:color="auto"/>
              <w:bottom w:val="double" w:sz="4" w:space="0" w:color="auto"/>
            </w:tcBorders>
          </w:tcPr>
          <w:p w14:paraId="15DAB2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0202208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26A5999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0.50</w:t>
            </w:r>
          </w:p>
        </w:tc>
        <w:tc>
          <w:tcPr>
            <w:tcW w:w="1626" w:type="dxa"/>
            <w:tcBorders>
              <w:top w:val="double" w:sz="4" w:space="0" w:color="auto"/>
              <w:bottom w:val="double" w:sz="4" w:space="0" w:color="auto"/>
            </w:tcBorders>
          </w:tcPr>
          <w:p w14:paraId="3A019CC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6AE78EB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505B3DA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bottom w:val="double" w:sz="4" w:space="0" w:color="auto"/>
            </w:tcBorders>
          </w:tcPr>
          <w:p w14:paraId="5758FF9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0C5322F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6C7164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766" w:type="dxa"/>
            <w:tcBorders>
              <w:top w:val="double" w:sz="4" w:space="0" w:color="auto"/>
              <w:bottom w:val="double" w:sz="4" w:space="0" w:color="auto"/>
            </w:tcBorders>
          </w:tcPr>
          <w:p w14:paraId="5524A0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792953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4166BA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950" w:type="dxa"/>
            <w:tcBorders>
              <w:top w:val="double" w:sz="4" w:space="0" w:color="auto"/>
              <w:bottom w:val="double" w:sz="4" w:space="0" w:color="auto"/>
            </w:tcBorders>
          </w:tcPr>
          <w:p w14:paraId="1D1581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5D1DA8F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55E7C5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37965AC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E26611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XGBoost</w:t>
            </w:r>
            <w:proofErr w:type="spellEnd"/>
          </w:p>
          <w:p w14:paraId="4167511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bl>
    <w:p w14:paraId="52B35F06"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65151B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Em relação a Regressão Logística, por ser um modelo linear, nota-se que ele não conseguiu captar toda a complexidade dos dados. Mesmo assim, a conquista de resultados promissores denota o quão útil pode ser um modelo simples.</w:t>
      </w:r>
    </w:p>
    <w:p w14:paraId="38B84F2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embora o cálculo das probabilidades condicionais seja interessante, uma das premissas deste algoritmo é a independência dos eventos, portanto, algumas relações entre variáveis ficam mascaradas e impedem que o modelo entenda toda a informação dos dados disponíveis. Essa situação fica clara nos resultados acima, pois o recall inferior em relação aos concorrentes mostra que esse modelo acerta pouco o verdadeiro mau pagador.</w:t>
      </w:r>
    </w:p>
    <w:p w14:paraId="11C0EF5F"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Percebe-se que o KNN foi o pior modelo, pois ele sofre de </w:t>
      </w:r>
      <w:proofErr w:type="spellStart"/>
      <w:r>
        <w:rPr>
          <w:rFonts w:ascii="Times New Roman" w:hAnsi="Times New Roman"/>
          <w:sz w:val="24"/>
          <w:szCs w:val="24"/>
        </w:rPr>
        <w:t>Overfitting</w:t>
      </w:r>
      <w:proofErr w:type="spellEnd"/>
      <w:r>
        <w:rPr>
          <w:rFonts w:ascii="Times New Roman" w:hAnsi="Times New Roman"/>
          <w:sz w:val="24"/>
          <w:szCs w:val="24"/>
        </w:rPr>
        <w:t xml:space="preserve">. Isso significa que durante a etapa de treinamento, o algoritmo ajustou-se tanto à amostra de treino que, ao ser apresentado a amostras novas, ele é incapaz de realizar uma classificação justa. </w:t>
      </w:r>
    </w:p>
    <w:p w14:paraId="31ABDA71"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teve excelentes resultados, provando o quão estável e forte é essa abordagem.  Além de separar muito bem a classe positiva e a negativa dado os valores de AUC e KS, pelos valores de recall este modelo consegue acertar consideravelmente bem o verdadeiro mau pagador. </w:t>
      </w:r>
    </w:p>
    <w:p w14:paraId="28E7ED1B" w14:textId="77777777" w:rsidR="001664AC" w:rsidRDefault="001664AC" w:rsidP="001664AC">
      <w:pPr>
        <w:spacing w:after="0" w:line="360" w:lineRule="auto"/>
        <w:jc w:val="both"/>
        <w:rPr>
          <w:rFonts w:ascii="Times New Roman" w:hAnsi="Times New Roman"/>
          <w:sz w:val="24"/>
          <w:szCs w:val="24"/>
        </w:rPr>
      </w:pPr>
      <w:r>
        <w:rPr>
          <w:rFonts w:ascii="Times New Roman" w:hAnsi="Times New Roman"/>
          <w:sz w:val="24"/>
          <w:szCs w:val="24"/>
        </w:rPr>
        <w:tab/>
        <w:t xml:space="preserve">O </w:t>
      </w:r>
      <w:proofErr w:type="spellStart"/>
      <w:r>
        <w:rPr>
          <w:rFonts w:ascii="Times New Roman" w:hAnsi="Times New Roman"/>
          <w:sz w:val="24"/>
          <w:szCs w:val="24"/>
        </w:rPr>
        <w:t>XGBoost</w:t>
      </w:r>
      <w:proofErr w:type="spellEnd"/>
      <w:r>
        <w:rPr>
          <w:rFonts w:ascii="Times New Roman" w:hAnsi="Times New Roman"/>
          <w:sz w:val="24"/>
          <w:szCs w:val="24"/>
        </w:rPr>
        <w:t>, pelos resultados acima, provou ser o melhor modelo dentre os testados. Superando os demais em todos os cenários, este algoritmo consolida-se como o mais robusto e eficaz, oferecendo o melhor desempenho possível. Dessa forma, optou-se por leva-lo adiante durante o processo de otimização.</w:t>
      </w:r>
    </w:p>
    <w:p w14:paraId="647FE64B"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Finalmente, adotou-se o algoritmo </w:t>
      </w:r>
      <w:proofErr w:type="spellStart"/>
      <w:r>
        <w:rPr>
          <w:rFonts w:ascii="Times New Roman" w:hAnsi="Times New Roman"/>
          <w:sz w:val="24"/>
          <w:szCs w:val="24"/>
        </w:rPr>
        <w:t>Bayes</w:t>
      </w:r>
      <w:proofErr w:type="spellEnd"/>
      <w:r>
        <w:rPr>
          <w:rFonts w:ascii="Times New Roman" w:hAnsi="Times New Roman"/>
          <w:sz w:val="24"/>
          <w:szCs w:val="24"/>
        </w:rPr>
        <w:t xml:space="preserve"> Search como otimizador do modelo vencedor entre os citados. O intuito desta etapa é melhorar ainda mais o desempenho do modelo através da melhor configuração possível de hiperparâmetros. A principal vantagem dessa metodologia é a sua eficácia, visto que ele explora apenas regiões promissoras durante sua busca em espaço, garantindo bons resultados em pouco tempo. A seguir, encontram-se os resultados do modelo </w:t>
      </w:r>
      <w:proofErr w:type="spellStart"/>
      <w:r>
        <w:rPr>
          <w:rFonts w:ascii="Times New Roman" w:hAnsi="Times New Roman"/>
          <w:sz w:val="24"/>
          <w:szCs w:val="24"/>
        </w:rPr>
        <w:t>XGBoost</w:t>
      </w:r>
      <w:proofErr w:type="spellEnd"/>
      <w:r>
        <w:rPr>
          <w:rFonts w:ascii="Times New Roman" w:hAnsi="Times New Roman"/>
          <w:sz w:val="24"/>
          <w:szCs w:val="24"/>
        </w:rPr>
        <w:t xml:space="preserve"> otimizado:</w:t>
      </w:r>
    </w:p>
    <w:p w14:paraId="6AB454AF" w14:textId="77777777" w:rsidR="002C6626" w:rsidRDefault="002C6626" w:rsidP="001664AC">
      <w:pPr>
        <w:spacing w:after="0" w:line="360" w:lineRule="auto"/>
        <w:ind w:firstLine="720"/>
        <w:jc w:val="both"/>
        <w:rPr>
          <w:rFonts w:ascii="Times New Roman" w:hAnsi="Times New Roman"/>
          <w:sz w:val="24"/>
          <w:szCs w:val="24"/>
        </w:rPr>
      </w:pPr>
    </w:p>
    <w:p w14:paraId="19B2C203" w14:textId="77777777" w:rsidR="001664AC" w:rsidRPr="0070555B" w:rsidRDefault="001664AC" w:rsidP="001664AC">
      <w:pPr>
        <w:pStyle w:val="LegendadeFiguras"/>
      </w:pPr>
      <w:r w:rsidRPr="003D5EA3">
        <w:lastRenderedPageBreak/>
        <w:t xml:space="preserve">Tabela </w:t>
      </w:r>
      <w:r>
        <w:t>9</w:t>
      </w:r>
      <w:r w:rsidRPr="003D5EA3">
        <w:t xml:space="preserve"> – </w:t>
      </w:r>
      <w:r>
        <w:t xml:space="preserve">Resultado do </w:t>
      </w:r>
      <w:proofErr w:type="spellStart"/>
      <w:r>
        <w:t>XGBoost</w:t>
      </w:r>
      <w:proofErr w:type="spellEnd"/>
      <w:r>
        <w:t xml:space="preserve"> otimizado com </w:t>
      </w:r>
      <w:proofErr w:type="spellStart"/>
      <w:r>
        <w:t>Bayes</w:t>
      </w:r>
      <w:proofErr w:type="spellEnd"/>
      <w:r>
        <w:t xml:space="preserve"> Search</w:t>
      </w:r>
    </w:p>
    <w:tbl>
      <w:tblPr>
        <w:tblStyle w:val="SimplesTabela2"/>
        <w:tblW w:w="0" w:type="auto"/>
        <w:tblLook w:val="04A0" w:firstRow="1" w:lastRow="0" w:firstColumn="1" w:lastColumn="0" w:noHBand="0" w:noVBand="1"/>
      </w:tblPr>
      <w:tblGrid>
        <w:gridCol w:w="1151"/>
        <w:gridCol w:w="1163"/>
        <w:gridCol w:w="913"/>
        <w:gridCol w:w="1276"/>
        <w:gridCol w:w="1080"/>
        <w:gridCol w:w="1046"/>
        <w:gridCol w:w="1096"/>
        <w:gridCol w:w="1563"/>
      </w:tblGrid>
      <w:tr w:rsidR="001664AC" w14:paraId="3490BED2"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tcBorders>
          </w:tcPr>
          <w:p w14:paraId="79C99CBE" w14:textId="77777777" w:rsidR="001664AC" w:rsidRPr="005C6844" w:rsidRDefault="001664AC" w:rsidP="00900001">
            <w:pPr>
              <w:spacing w:after="0" w:line="360" w:lineRule="auto"/>
              <w:jc w:val="both"/>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tcBorders>
          </w:tcPr>
          <w:p w14:paraId="468F12F1"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913" w:type="dxa"/>
            <w:tcBorders>
              <w:top w:val="single" w:sz="12" w:space="0" w:color="auto"/>
            </w:tcBorders>
          </w:tcPr>
          <w:p w14:paraId="79D6935F"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276" w:type="dxa"/>
            <w:tcBorders>
              <w:top w:val="single" w:sz="12" w:space="0" w:color="auto"/>
            </w:tcBorders>
          </w:tcPr>
          <w:p w14:paraId="37E08B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1080" w:type="dxa"/>
            <w:tcBorders>
              <w:top w:val="single" w:sz="12" w:space="0" w:color="auto"/>
            </w:tcBorders>
          </w:tcPr>
          <w:p w14:paraId="3C663E4D"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1046" w:type="dxa"/>
            <w:tcBorders>
              <w:top w:val="single" w:sz="12" w:space="0" w:color="auto"/>
            </w:tcBorders>
          </w:tcPr>
          <w:p w14:paraId="3970D2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1096" w:type="dxa"/>
            <w:tcBorders>
              <w:top w:val="single" w:sz="12" w:space="0" w:color="auto"/>
            </w:tcBorders>
          </w:tcPr>
          <w:p w14:paraId="3859E9AE"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tcBorders>
          </w:tcPr>
          <w:p w14:paraId="6C668888"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14:paraId="205F49D6"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bottom w:val="double" w:sz="4" w:space="0" w:color="auto"/>
            </w:tcBorders>
          </w:tcPr>
          <w:p w14:paraId="2FF54A0B"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single" w:sz="12" w:space="0" w:color="auto"/>
              <w:bottom w:val="double" w:sz="4" w:space="0" w:color="auto"/>
            </w:tcBorders>
          </w:tcPr>
          <w:p w14:paraId="702653F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913" w:type="dxa"/>
            <w:tcBorders>
              <w:top w:val="single" w:sz="12" w:space="0" w:color="auto"/>
              <w:bottom w:val="double" w:sz="4" w:space="0" w:color="auto"/>
            </w:tcBorders>
          </w:tcPr>
          <w:p w14:paraId="0970585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0.64</w:t>
            </w:r>
          </w:p>
        </w:tc>
        <w:tc>
          <w:tcPr>
            <w:tcW w:w="1276" w:type="dxa"/>
            <w:tcBorders>
              <w:top w:val="single" w:sz="12" w:space="0" w:color="auto"/>
              <w:bottom w:val="double" w:sz="4" w:space="0" w:color="auto"/>
            </w:tcBorders>
          </w:tcPr>
          <w:p w14:paraId="35F9D63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80" w:type="dxa"/>
            <w:tcBorders>
              <w:top w:val="single" w:sz="12" w:space="0" w:color="auto"/>
              <w:bottom w:val="double" w:sz="4" w:space="0" w:color="auto"/>
            </w:tcBorders>
          </w:tcPr>
          <w:p w14:paraId="4C9B3F2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0.74</w:t>
            </w:r>
          </w:p>
        </w:tc>
        <w:tc>
          <w:tcPr>
            <w:tcW w:w="1046" w:type="dxa"/>
            <w:tcBorders>
              <w:top w:val="single" w:sz="12" w:space="0" w:color="auto"/>
              <w:bottom w:val="double" w:sz="4" w:space="0" w:color="auto"/>
            </w:tcBorders>
          </w:tcPr>
          <w:p w14:paraId="7AD20F0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0.34</w:t>
            </w:r>
          </w:p>
        </w:tc>
        <w:tc>
          <w:tcPr>
            <w:tcW w:w="1096" w:type="dxa"/>
            <w:tcBorders>
              <w:top w:val="single" w:sz="12" w:space="0" w:color="auto"/>
              <w:bottom w:val="double" w:sz="4" w:space="0" w:color="auto"/>
            </w:tcBorders>
          </w:tcPr>
          <w:p w14:paraId="6797A6A2"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tc>
        <w:tc>
          <w:tcPr>
            <w:tcW w:w="1563" w:type="dxa"/>
            <w:tcBorders>
              <w:top w:val="single" w:sz="12" w:space="0" w:color="auto"/>
              <w:bottom w:val="double" w:sz="4" w:space="0" w:color="auto"/>
            </w:tcBorders>
          </w:tcPr>
          <w:p w14:paraId="3FE07117"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11E810E9" w14:textId="77777777" w:rsidTr="00900001">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2A05F5A"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5D76B38B"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DD2D003"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1276" w:type="dxa"/>
            <w:tcBorders>
              <w:top w:val="double" w:sz="4" w:space="0" w:color="auto"/>
              <w:bottom w:val="double" w:sz="4" w:space="0" w:color="auto"/>
            </w:tcBorders>
          </w:tcPr>
          <w:p w14:paraId="0B82DEE1"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1080" w:type="dxa"/>
            <w:tcBorders>
              <w:top w:val="double" w:sz="4" w:space="0" w:color="auto"/>
              <w:bottom w:val="double" w:sz="4" w:space="0" w:color="auto"/>
            </w:tcBorders>
          </w:tcPr>
          <w:p w14:paraId="36AD24C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0.72</w:t>
            </w:r>
          </w:p>
        </w:tc>
        <w:tc>
          <w:tcPr>
            <w:tcW w:w="1046" w:type="dxa"/>
            <w:tcBorders>
              <w:top w:val="double" w:sz="4" w:space="0" w:color="auto"/>
              <w:bottom w:val="double" w:sz="4" w:space="0" w:color="auto"/>
            </w:tcBorders>
          </w:tcPr>
          <w:p w14:paraId="2B687AE6"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96" w:type="dxa"/>
            <w:tcBorders>
              <w:top w:val="double" w:sz="4" w:space="0" w:color="auto"/>
              <w:bottom w:val="double" w:sz="4" w:space="0" w:color="auto"/>
            </w:tcBorders>
          </w:tcPr>
          <w:p w14:paraId="623FA18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tc>
        <w:tc>
          <w:tcPr>
            <w:tcW w:w="1563" w:type="dxa"/>
            <w:tcBorders>
              <w:top w:val="double" w:sz="4" w:space="0" w:color="auto"/>
              <w:bottom w:val="double" w:sz="4" w:space="0" w:color="auto"/>
            </w:tcBorders>
          </w:tcPr>
          <w:p w14:paraId="3E244E99"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3A2E6F04"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EDD7F82"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62714EE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FEDDCD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0.60</w:t>
            </w:r>
          </w:p>
        </w:tc>
        <w:tc>
          <w:tcPr>
            <w:tcW w:w="1276" w:type="dxa"/>
            <w:tcBorders>
              <w:top w:val="double" w:sz="4" w:space="0" w:color="auto"/>
              <w:bottom w:val="double" w:sz="4" w:space="0" w:color="auto"/>
            </w:tcBorders>
          </w:tcPr>
          <w:p w14:paraId="533E493F"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80" w:type="dxa"/>
            <w:tcBorders>
              <w:top w:val="double" w:sz="4" w:space="0" w:color="auto"/>
              <w:bottom w:val="double" w:sz="4" w:space="0" w:color="auto"/>
            </w:tcBorders>
          </w:tcPr>
          <w:p w14:paraId="178CDC9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1046" w:type="dxa"/>
            <w:tcBorders>
              <w:top w:val="double" w:sz="4" w:space="0" w:color="auto"/>
              <w:bottom w:val="double" w:sz="4" w:space="0" w:color="auto"/>
            </w:tcBorders>
          </w:tcPr>
          <w:p w14:paraId="11F84E00"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96" w:type="dxa"/>
            <w:tcBorders>
              <w:top w:val="double" w:sz="4" w:space="0" w:color="auto"/>
              <w:bottom w:val="double" w:sz="4" w:space="0" w:color="auto"/>
            </w:tcBorders>
          </w:tcPr>
          <w:p w14:paraId="7DD51D1A"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73CA7D1B"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bl>
    <w:p w14:paraId="2265D02F"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6F06BD9"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Pela a tabela, embora tenha sofrido pequena perda de </w:t>
      </w:r>
      <w:proofErr w:type="spellStart"/>
      <w:r>
        <w:rPr>
          <w:rFonts w:ascii="Times New Roman" w:hAnsi="Times New Roman"/>
          <w:sz w:val="24"/>
          <w:szCs w:val="24"/>
        </w:rPr>
        <w:t>precision</w:t>
      </w:r>
      <w:proofErr w:type="spellEnd"/>
      <w:r>
        <w:rPr>
          <w:rFonts w:ascii="Times New Roman" w:hAnsi="Times New Roman"/>
          <w:sz w:val="24"/>
          <w:szCs w:val="24"/>
        </w:rPr>
        <w:t>, observa-se melhora expressiva de recall, AUC e KS. Como as métricas de maior importância melhoraram, assim como os valores de treino, teste e validação cruzada são próximas, pode-se considerá-lo um modelo totalmente estável e capaz de realizar a separação entre bons e maus pagadores.</w:t>
      </w:r>
    </w:p>
    <w:p w14:paraId="548C320F" w14:textId="21693966" w:rsidR="005B452A" w:rsidRDefault="0092610E" w:rsidP="005B452A">
      <w:pPr>
        <w:pStyle w:val="tituloR3"/>
        <w:spacing w:line="360" w:lineRule="auto"/>
        <w:ind w:firstLine="720"/>
        <w:rPr>
          <w:rFonts w:ascii="Times New Roman" w:hAnsi="Times New Roman"/>
          <w:i w:val="0"/>
          <w:iCs/>
          <w:u w:val="none"/>
        </w:rPr>
      </w:pPr>
      <w:r>
        <w:rPr>
          <w:rFonts w:ascii="Times New Roman" w:hAnsi="Times New Roman"/>
          <w:i w:val="0"/>
          <w:iCs/>
          <w:u w:val="none"/>
        </w:rPr>
        <w:t>Diferentemente das políticas de crédito, m</w:t>
      </w:r>
      <w:r w:rsidRPr="00DD3B4C">
        <w:rPr>
          <w:rFonts w:ascii="Times New Roman" w:hAnsi="Times New Roman"/>
          <w:i w:val="0"/>
          <w:iCs/>
          <w:u w:val="none"/>
        </w:rPr>
        <w:t>odelos de Machine Learning</w:t>
      </w:r>
      <w:r>
        <w:rPr>
          <w:rFonts w:ascii="Times New Roman" w:hAnsi="Times New Roman"/>
          <w:i w:val="0"/>
          <w:iCs/>
          <w:u w:val="none"/>
        </w:rPr>
        <w:t xml:space="preserve"> absorvem toda a complexidade do problema de modo a combinar todas as variáveis de maneira automática. Essa combinação, muitas vezes não intuitivas para seres humanos, permite que o método quantitativo reconheça padrões que geralmente são perdidos em soluções mais simples. Além disso, como o modelo ganhador foi um método </w:t>
      </w:r>
      <w:proofErr w:type="spellStart"/>
      <w:r>
        <w:rPr>
          <w:rFonts w:ascii="Times New Roman" w:hAnsi="Times New Roman"/>
          <w:i w:val="0"/>
          <w:iCs/>
          <w:u w:val="none"/>
        </w:rPr>
        <w:t>Boosting</w:t>
      </w:r>
      <w:proofErr w:type="spellEnd"/>
      <w:r>
        <w:rPr>
          <w:rFonts w:ascii="Times New Roman" w:hAnsi="Times New Roman"/>
          <w:i w:val="0"/>
          <w:iCs/>
          <w:u w:val="none"/>
        </w:rPr>
        <w:t xml:space="preserve"> baseado em Árvore de Decisão, a </w:t>
      </w:r>
      <w:proofErr w:type="spellStart"/>
      <w:r>
        <w:rPr>
          <w:rFonts w:ascii="Times New Roman" w:hAnsi="Times New Roman"/>
          <w:i w:val="0"/>
          <w:iCs/>
          <w:u w:val="none"/>
        </w:rPr>
        <w:t>interpretabilidade</w:t>
      </w:r>
      <w:proofErr w:type="spellEnd"/>
      <w:r>
        <w:rPr>
          <w:rFonts w:ascii="Times New Roman" w:hAnsi="Times New Roman"/>
          <w:i w:val="0"/>
          <w:iCs/>
          <w:u w:val="none"/>
        </w:rPr>
        <w:t xml:space="preserve"> da árvore torna-se mais fácil devido a ferramentas como </w:t>
      </w:r>
      <w:r w:rsidRPr="00EC1F84">
        <w:rPr>
          <w:rFonts w:ascii="Times New Roman" w:hAnsi="Times New Roman"/>
          <w:u w:val="none"/>
        </w:rPr>
        <w:t>Feature</w:t>
      </w:r>
      <w:r>
        <w:rPr>
          <w:rFonts w:ascii="Times New Roman" w:hAnsi="Times New Roman"/>
          <w:u w:val="none"/>
        </w:rPr>
        <w:t xml:space="preserve"> </w:t>
      </w:r>
      <w:proofErr w:type="spellStart"/>
      <w:r w:rsidRPr="00EC1F84">
        <w:rPr>
          <w:rFonts w:ascii="Times New Roman" w:hAnsi="Times New Roman"/>
          <w:u w:val="none"/>
        </w:rPr>
        <w:t>Importance</w:t>
      </w:r>
      <w:proofErr w:type="spellEnd"/>
      <w:r>
        <w:rPr>
          <w:rFonts w:ascii="Times New Roman" w:hAnsi="Times New Roman"/>
          <w:i w:val="0"/>
          <w:iCs/>
          <w:u w:val="none"/>
        </w:rPr>
        <w:t xml:space="preserve">. </w:t>
      </w:r>
    </w:p>
    <w:p w14:paraId="01956572" w14:textId="3CDCB0AC" w:rsidR="001D77CA" w:rsidRPr="005B452A" w:rsidRDefault="001D77CA" w:rsidP="001D77CA">
      <w:pPr>
        <w:pStyle w:val="tituloR3"/>
        <w:spacing w:line="360" w:lineRule="auto"/>
        <w:rPr>
          <w:rFonts w:ascii="Times New Roman" w:hAnsi="Times New Roman"/>
          <w:i w:val="0"/>
          <w:iCs/>
          <w:u w:val="none"/>
        </w:rPr>
      </w:pPr>
      <w:r>
        <w:rPr>
          <w:rFonts w:ascii="Times New Roman" w:hAnsi="Times New Roman"/>
          <w:i w:val="0"/>
          <w:iCs/>
          <w:u w:val="none"/>
        </w:rPr>
        <w:t xml:space="preserve">Como pontos de melhoria, em casos de disponibilidade de maior poder computacional, optar por melhorias na parte de pré-processamento como o </w:t>
      </w:r>
      <w:r w:rsidRPr="001D77CA">
        <w:rPr>
          <w:rFonts w:ascii="Times New Roman" w:hAnsi="Times New Roman"/>
          <w:u w:val="none"/>
        </w:rPr>
        <w:t xml:space="preserve">KNN </w:t>
      </w:r>
      <w:proofErr w:type="spellStart"/>
      <w:r w:rsidRPr="001D77CA">
        <w:rPr>
          <w:rFonts w:ascii="Times New Roman" w:hAnsi="Times New Roman"/>
          <w:u w:val="none"/>
        </w:rPr>
        <w:t>Imputer</w:t>
      </w:r>
      <w:proofErr w:type="spellEnd"/>
      <w:r>
        <w:rPr>
          <w:rFonts w:ascii="Times New Roman" w:hAnsi="Times New Roman"/>
          <w:i w:val="0"/>
          <w:iCs/>
          <w:u w:val="none"/>
        </w:rPr>
        <w:t xml:space="preserve">, o qual preenche valores ausentes de acordo com a similaridade dos </w:t>
      </w:r>
      <w:r w:rsidRPr="001D77CA">
        <w:rPr>
          <w:rFonts w:ascii="Times New Roman" w:hAnsi="Times New Roman"/>
          <w:u w:val="none"/>
        </w:rPr>
        <w:t>N</w:t>
      </w:r>
      <w:r>
        <w:rPr>
          <w:rFonts w:ascii="Times New Roman" w:hAnsi="Times New Roman"/>
          <w:i w:val="0"/>
          <w:iCs/>
          <w:u w:val="none"/>
        </w:rPr>
        <w:t xml:space="preserve"> vizinhos mais próximos; e a substituição do </w:t>
      </w:r>
      <w:proofErr w:type="spellStart"/>
      <w:r w:rsidRPr="001D77CA">
        <w:rPr>
          <w:rFonts w:ascii="Times New Roman" w:hAnsi="Times New Roman"/>
          <w:u w:val="none"/>
        </w:rPr>
        <w:t>Bayes</w:t>
      </w:r>
      <w:proofErr w:type="spellEnd"/>
      <w:r w:rsidRPr="001D77CA">
        <w:rPr>
          <w:rFonts w:ascii="Times New Roman" w:hAnsi="Times New Roman"/>
          <w:u w:val="none"/>
        </w:rPr>
        <w:t xml:space="preserve"> Search</w:t>
      </w:r>
      <w:r>
        <w:rPr>
          <w:rFonts w:ascii="Times New Roman" w:hAnsi="Times New Roman"/>
          <w:i w:val="0"/>
          <w:iCs/>
          <w:u w:val="none"/>
        </w:rPr>
        <w:t xml:space="preserve"> pelo o algoritmo </w:t>
      </w:r>
      <w:proofErr w:type="spellStart"/>
      <w:r w:rsidRPr="001D77CA">
        <w:rPr>
          <w:rFonts w:ascii="Times New Roman" w:hAnsi="Times New Roman"/>
          <w:u w:val="none"/>
        </w:rPr>
        <w:t>Hyperopt</w:t>
      </w:r>
      <w:proofErr w:type="spellEnd"/>
      <w:r>
        <w:rPr>
          <w:rFonts w:ascii="Times New Roman" w:hAnsi="Times New Roman"/>
          <w:i w:val="0"/>
          <w:iCs/>
          <w:u w:val="none"/>
        </w:rPr>
        <w:t xml:space="preserve">, uma vez que o </w:t>
      </w:r>
      <w:proofErr w:type="spellStart"/>
      <w:r w:rsidRPr="001D77CA">
        <w:rPr>
          <w:rFonts w:ascii="Times New Roman" w:hAnsi="Times New Roman"/>
          <w:u w:val="none"/>
        </w:rPr>
        <w:t>Hyperopt</w:t>
      </w:r>
      <w:proofErr w:type="spellEnd"/>
      <w:r>
        <w:rPr>
          <w:rFonts w:ascii="Times New Roman" w:hAnsi="Times New Roman"/>
          <w:i w:val="0"/>
          <w:iCs/>
          <w:u w:val="none"/>
        </w:rPr>
        <w:t xml:space="preserve"> incorpora o </w:t>
      </w:r>
      <w:proofErr w:type="spellStart"/>
      <w:r w:rsidRPr="001D77CA">
        <w:rPr>
          <w:rFonts w:ascii="Times New Roman" w:hAnsi="Times New Roman"/>
          <w:u w:val="none"/>
        </w:rPr>
        <w:t>Bayes</w:t>
      </w:r>
      <w:proofErr w:type="spellEnd"/>
      <w:r w:rsidRPr="001D77CA">
        <w:rPr>
          <w:rFonts w:ascii="Times New Roman" w:hAnsi="Times New Roman"/>
          <w:u w:val="none"/>
        </w:rPr>
        <w:t xml:space="preserve"> Search</w:t>
      </w:r>
      <w:r>
        <w:rPr>
          <w:rFonts w:ascii="Times New Roman" w:hAnsi="Times New Roman"/>
          <w:i w:val="0"/>
          <w:iCs/>
          <w:u w:val="none"/>
        </w:rPr>
        <w:t xml:space="preserve"> junto de mecanismos como o </w:t>
      </w:r>
      <w:proofErr w:type="spellStart"/>
      <w:r w:rsidRPr="001D77CA">
        <w:rPr>
          <w:rFonts w:ascii="Times New Roman" w:hAnsi="Times New Roman"/>
          <w:u w:val="none"/>
        </w:rPr>
        <w:t>early</w:t>
      </w:r>
      <w:proofErr w:type="spellEnd"/>
      <w:r w:rsidRPr="001D77CA">
        <w:rPr>
          <w:rFonts w:ascii="Times New Roman" w:hAnsi="Times New Roman"/>
          <w:u w:val="none"/>
        </w:rPr>
        <w:t xml:space="preserve"> </w:t>
      </w:r>
      <w:proofErr w:type="spellStart"/>
      <w:r w:rsidRPr="001D77CA">
        <w:rPr>
          <w:rFonts w:ascii="Times New Roman" w:hAnsi="Times New Roman"/>
          <w:u w:val="none"/>
        </w:rPr>
        <w:t>stopping</w:t>
      </w:r>
      <w:proofErr w:type="spellEnd"/>
      <w:r w:rsidR="00007EE3">
        <w:rPr>
          <w:rFonts w:ascii="Times New Roman" w:hAnsi="Times New Roman"/>
          <w:i w:val="0"/>
          <w:iCs/>
          <w:u w:val="none"/>
        </w:rPr>
        <w:t>, o qual é um método que finaliza a otimização assim que a mesma deixar de apresentar melhorias, garantindo a obtenção da melhor combinação de hiperparâmetros possível e</w:t>
      </w:r>
      <w:r>
        <w:rPr>
          <w:rFonts w:ascii="Times New Roman" w:hAnsi="Times New Roman"/>
          <w:i w:val="0"/>
          <w:iCs/>
          <w:u w:val="none"/>
        </w:rPr>
        <w:t xml:space="preserve"> otimiza</w:t>
      </w:r>
      <w:r w:rsidR="00007EE3">
        <w:rPr>
          <w:rFonts w:ascii="Times New Roman" w:hAnsi="Times New Roman"/>
          <w:i w:val="0"/>
          <w:iCs/>
          <w:u w:val="none"/>
        </w:rPr>
        <w:t>ndo</w:t>
      </w:r>
      <w:r>
        <w:rPr>
          <w:rFonts w:ascii="Times New Roman" w:hAnsi="Times New Roman"/>
          <w:i w:val="0"/>
          <w:iCs/>
          <w:u w:val="none"/>
        </w:rPr>
        <w:t xml:space="preserve"> ainda mais os resultados.</w:t>
      </w:r>
    </w:p>
    <w:p w14:paraId="72D66EB1" w14:textId="5C42AB45" w:rsidR="001F12DA" w:rsidRDefault="001F12DA" w:rsidP="001F12DA">
      <w:pPr>
        <w:spacing w:after="0" w:line="360" w:lineRule="auto"/>
        <w:jc w:val="both"/>
        <w:rPr>
          <w:rFonts w:ascii="Times New Roman" w:hAnsi="Times New Roman"/>
          <w:b/>
          <w:bCs/>
          <w:sz w:val="24"/>
          <w:szCs w:val="24"/>
        </w:rPr>
      </w:pPr>
      <w:r>
        <w:rPr>
          <w:rFonts w:ascii="Times New Roman" w:hAnsi="Times New Roman"/>
          <w:b/>
          <w:bCs/>
          <w:sz w:val="24"/>
          <w:szCs w:val="24"/>
        </w:rPr>
        <w:t>4.3</w:t>
      </w:r>
      <w:r w:rsidRPr="00C60777">
        <w:rPr>
          <w:rFonts w:ascii="Times New Roman" w:hAnsi="Times New Roman"/>
          <w:b/>
          <w:bCs/>
          <w:sz w:val="24"/>
          <w:szCs w:val="24"/>
        </w:rPr>
        <w:t xml:space="preserve"> </w:t>
      </w:r>
      <w:r>
        <w:rPr>
          <w:rFonts w:ascii="Times New Roman" w:hAnsi="Times New Roman"/>
          <w:b/>
          <w:bCs/>
          <w:sz w:val="24"/>
          <w:szCs w:val="24"/>
        </w:rPr>
        <w:t xml:space="preserve">Definição do </w:t>
      </w:r>
      <w:proofErr w:type="spellStart"/>
      <w:r>
        <w:rPr>
          <w:rFonts w:ascii="Times New Roman" w:hAnsi="Times New Roman"/>
          <w:b/>
          <w:bCs/>
          <w:sz w:val="24"/>
          <w:szCs w:val="24"/>
        </w:rPr>
        <w:t>Threshold</w:t>
      </w:r>
      <w:proofErr w:type="spellEnd"/>
      <w:r>
        <w:rPr>
          <w:rFonts w:ascii="Times New Roman" w:hAnsi="Times New Roman"/>
          <w:b/>
          <w:bCs/>
          <w:sz w:val="24"/>
          <w:szCs w:val="24"/>
        </w:rPr>
        <w:t xml:space="preserve"> de Probabilidade</w:t>
      </w:r>
    </w:p>
    <w:p w14:paraId="2761750D" w14:textId="77777777" w:rsidR="001F12DA" w:rsidRDefault="001F12DA" w:rsidP="001F12DA">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as métricas sejam satisfatórias tanto para a política quanto para o modelo, é importante pontuar que a probabilidade retornada por ambas metodologias pode não ser a melhor possível. Essa decisão deve ser guiada pelo impacto financeiro, de modo que o limiar de decisão responsável por conceder ou não o crédito seja aquele que resulte no maior lucro </w:t>
      </w:r>
      <w:r>
        <w:rPr>
          <w:rFonts w:ascii="Times New Roman" w:hAnsi="Times New Roman"/>
          <w:sz w:val="24"/>
          <w:szCs w:val="24"/>
        </w:rPr>
        <w:lastRenderedPageBreak/>
        <w:t xml:space="preserve">possível. Para decidir o melhor </w:t>
      </w:r>
      <w:r w:rsidRPr="00F3374C">
        <w:rPr>
          <w:rFonts w:ascii="Times New Roman" w:hAnsi="Times New Roman"/>
          <w:sz w:val="24"/>
          <w:szCs w:val="24"/>
        </w:rPr>
        <w:t>ponto de corte</w:t>
      </w:r>
      <w:r>
        <w:rPr>
          <w:rFonts w:ascii="Times New Roman" w:hAnsi="Times New Roman"/>
          <w:sz w:val="24"/>
          <w:szCs w:val="24"/>
        </w:rPr>
        <w:t>, criou-se uma abordagem iterativa responsável por demonstrar que clientes com probabilidade de serem bons pagadores igual ou inferior a 0.3 não estão deveriam receber crédito para ambas metodologias.</w:t>
      </w:r>
    </w:p>
    <w:p w14:paraId="60D42F70" w14:textId="7026A49A" w:rsidR="001F12DA" w:rsidRPr="003176E9" w:rsidRDefault="001F12DA" w:rsidP="001F12DA">
      <w:pPr>
        <w:pStyle w:val="LegendadeFiguras"/>
        <w:rPr>
          <w:iCs/>
          <w:u w:val="single"/>
        </w:rPr>
      </w:pPr>
      <w:r w:rsidRPr="002C30DC">
        <w:rPr>
          <w:iCs/>
        </w:rPr>
        <w:t xml:space="preserve">Figura </w:t>
      </w:r>
      <w:r w:rsidR="004F5E5B">
        <w:rPr>
          <w:iCs/>
        </w:rPr>
        <w:t>2</w:t>
      </w:r>
      <w:r w:rsidR="001C5BEA">
        <w:rPr>
          <w:iCs/>
        </w:rPr>
        <w:t>8</w:t>
      </w:r>
      <w:r w:rsidRPr="002C30DC">
        <w:rPr>
          <w:iCs/>
        </w:rPr>
        <w:t xml:space="preserve"> – </w:t>
      </w:r>
      <w:r>
        <w:t xml:space="preserve">Calibração do </w:t>
      </w:r>
      <w:proofErr w:type="spellStart"/>
      <w:r>
        <w:t>Threshold</w:t>
      </w:r>
      <w:proofErr w:type="spellEnd"/>
      <w:r>
        <w:t xml:space="preserve"> de Probabilidade para a Política de Crédito</w:t>
      </w:r>
    </w:p>
    <w:p w14:paraId="472CD2F9"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64CDDD37" wp14:editId="48AC6F22">
            <wp:extent cx="5760720" cy="2682875"/>
            <wp:effectExtent l="0" t="0" r="0" b="0"/>
            <wp:docPr id="2853699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9999" name=""/>
                    <pic:cNvPicPr/>
                  </pic:nvPicPr>
                  <pic:blipFill>
                    <a:blip r:embed="rId39"/>
                    <a:stretch>
                      <a:fillRect/>
                    </a:stretch>
                  </pic:blipFill>
                  <pic:spPr>
                    <a:xfrm>
                      <a:off x="0" y="0"/>
                      <a:ext cx="5760720" cy="2682875"/>
                    </a:xfrm>
                    <a:prstGeom prst="rect">
                      <a:avLst/>
                    </a:prstGeom>
                  </pic:spPr>
                </pic:pic>
              </a:graphicData>
            </a:graphic>
          </wp:inline>
        </w:drawing>
      </w:r>
    </w:p>
    <w:p w14:paraId="1DA67AE4"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6C54DE7" w14:textId="5760E3AA" w:rsidR="001F12DA" w:rsidRPr="003176E9" w:rsidRDefault="001F12DA" w:rsidP="001F12DA">
      <w:pPr>
        <w:pStyle w:val="LegendadeFiguras"/>
        <w:rPr>
          <w:iCs/>
          <w:u w:val="single"/>
        </w:rPr>
      </w:pPr>
      <w:r w:rsidRPr="002C30DC">
        <w:rPr>
          <w:iCs/>
        </w:rPr>
        <w:t xml:space="preserve">Figura </w:t>
      </w:r>
      <w:r w:rsidR="001C5BEA">
        <w:rPr>
          <w:iCs/>
        </w:rPr>
        <w:t>29</w:t>
      </w:r>
      <w:r w:rsidRPr="002C30DC">
        <w:rPr>
          <w:iCs/>
        </w:rPr>
        <w:t xml:space="preserve"> – </w:t>
      </w:r>
      <w:r>
        <w:t xml:space="preserve">Calibração do </w:t>
      </w:r>
      <w:proofErr w:type="spellStart"/>
      <w:r>
        <w:t>Threshold</w:t>
      </w:r>
      <w:proofErr w:type="spellEnd"/>
      <w:r>
        <w:t xml:space="preserve"> de Probabilidade para o Modelo de Machine Learning</w:t>
      </w:r>
    </w:p>
    <w:p w14:paraId="2A4A5EED"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1A304844" wp14:editId="4951152C">
            <wp:extent cx="5760720" cy="2682875"/>
            <wp:effectExtent l="0" t="0" r="0" b="0"/>
            <wp:docPr id="599537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7923" name=""/>
                    <pic:cNvPicPr/>
                  </pic:nvPicPr>
                  <pic:blipFill>
                    <a:blip r:embed="rId40"/>
                    <a:stretch>
                      <a:fillRect/>
                    </a:stretch>
                  </pic:blipFill>
                  <pic:spPr>
                    <a:xfrm>
                      <a:off x="0" y="0"/>
                      <a:ext cx="5760720" cy="2682875"/>
                    </a:xfrm>
                    <a:prstGeom prst="rect">
                      <a:avLst/>
                    </a:prstGeom>
                  </pic:spPr>
                </pic:pic>
              </a:graphicData>
            </a:graphic>
          </wp:inline>
        </w:drawing>
      </w:r>
    </w:p>
    <w:p w14:paraId="022872EF"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CF5F576" w14:textId="77777777" w:rsidR="001F12DA" w:rsidRDefault="001F12DA" w:rsidP="001F12DA">
      <w:pPr>
        <w:spacing w:after="0" w:line="360" w:lineRule="auto"/>
        <w:jc w:val="both"/>
        <w:rPr>
          <w:rFonts w:ascii="Times New Roman" w:hAnsi="Times New Roman"/>
          <w:sz w:val="24"/>
          <w:szCs w:val="24"/>
        </w:rPr>
      </w:pPr>
    </w:p>
    <w:p w14:paraId="7B4268A4" w14:textId="77777777" w:rsidR="001F12DA" w:rsidRDefault="001F12DA" w:rsidP="001F12DA">
      <w:pPr>
        <w:spacing w:after="0" w:line="360" w:lineRule="auto"/>
        <w:jc w:val="both"/>
        <w:rPr>
          <w:rFonts w:ascii="Times New Roman" w:hAnsi="Times New Roman"/>
          <w:sz w:val="24"/>
          <w:szCs w:val="24"/>
        </w:rPr>
      </w:pPr>
    </w:p>
    <w:p w14:paraId="77233ED4" w14:textId="77777777" w:rsidR="001664AC" w:rsidRDefault="001664AC" w:rsidP="00200EE3">
      <w:pPr>
        <w:spacing w:after="0" w:line="360" w:lineRule="auto"/>
        <w:jc w:val="both"/>
        <w:rPr>
          <w:rFonts w:ascii="Times New Roman" w:hAnsi="Times New Roman"/>
          <w:b/>
          <w:bCs/>
          <w:sz w:val="24"/>
          <w:szCs w:val="24"/>
        </w:rPr>
      </w:pPr>
    </w:p>
    <w:p w14:paraId="5AECB748" w14:textId="25D3F518" w:rsidR="002022A3" w:rsidRDefault="00200EE3" w:rsidP="00F208BA">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1F12DA">
        <w:rPr>
          <w:rFonts w:ascii="Times New Roman" w:hAnsi="Times New Roman"/>
          <w:b/>
          <w:bCs/>
          <w:sz w:val="24"/>
          <w:szCs w:val="24"/>
        </w:rPr>
        <w:t>4</w:t>
      </w:r>
      <w:r w:rsidR="005F63EB">
        <w:rPr>
          <w:rFonts w:ascii="Times New Roman" w:hAnsi="Times New Roman"/>
          <w:b/>
          <w:bCs/>
          <w:sz w:val="24"/>
          <w:szCs w:val="24"/>
        </w:rPr>
        <w:t xml:space="preserve"> </w:t>
      </w:r>
      <w:r w:rsidR="002022A3">
        <w:rPr>
          <w:rFonts w:ascii="Times New Roman" w:hAnsi="Times New Roman"/>
          <w:b/>
          <w:bCs/>
          <w:sz w:val="24"/>
          <w:szCs w:val="24"/>
        </w:rPr>
        <w:t xml:space="preserve">Abordagem Tradicional </w:t>
      </w:r>
      <w:proofErr w:type="spellStart"/>
      <w:r w:rsidR="002022A3">
        <w:rPr>
          <w:rFonts w:ascii="Times New Roman" w:hAnsi="Times New Roman"/>
          <w:b/>
          <w:bCs/>
          <w:sz w:val="24"/>
          <w:szCs w:val="24"/>
        </w:rPr>
        <w:t>vs</w:t>
      </w:r>
      <w:proofErr w:type="spellEnd"/>
      <w:r w:rsidR="002022A3">
        <w:rPr>
          <w:rFonts w:ascii="Times New Roman" w:hAnsi="Times New Roman"/>
          <w:b/>
          <w:bCs/>
          <w:sz w:val="24"/>
          <w:szCs w:val="24"/>
        </w:rPr>
        <w:t xml:space="preserve"> Abordagem por Modelagem Matemática e Aprendizado de Máquina</w:t>
      </w:r>
    </w:p>
    <w:p w14:paraId="6BA89236" w14:textId="38DB0265" w:rsidR="002022A3" w:rsidRDefault="001475F5" w:rsidP="002022A3">
      <w:pPr>
        <w:spacing w:after="0" w:line="360" w:lineRule="auto"/>
        <w:ind w:firstLine="720"/>
        <w:jc w:val="both"/>
        <w:rPr>
          <w:rFonts w:ascii="Times New Roman" w:hAnsi="Times New Roman"/>
          <w:sz w:val="24"/>
          <w:szCs w:val="24"/>
        </w:rPr>
      </w:pPr>
      <w:r>
        <w:rPr>
          <w:rFonts w:ascii="Times New Roman" w:hAnsi="Times New Roman"/>
          <w:sz w:val="24"/>
          <w:szCs w:val="24"/>
        </w:rPr>
        <w:t>Mesmo que a</w:t>
      </w:r>
      <w:r w:rsidR="002022A3">
        <w:rPr>
          <w:rFonts w:ascii="Times New Roman" w:hAnsi="Times New Roman"/>
          <w:sz w:val="24"/>
          <w:szCs w:val="24"/>
        </w:rPr>
        <w:t xml:space="preserve"> política e o modelo sejam abordagens diferentes, o intuito de ambas é identificar corretamente os bons e maus pagadores. Esta etapa oferece uma visão holística a respeito das vantagens e desvantagens de cada uma delas, portanto, buscou-se quantificar o impacto de ambas as metodologias na concessão de crédito. Sendo assim, objetiva-se compreender qual delas proporciona maior eficiência através de resultados expressos em métricas de retorno financeiro, risco de crédito e Machine Learning.</w:t>
      </w:r>
    </w:p>
    <w:p w14:paraId="5D4A78D0" w14:textId="0CE5EF79" w:rsidR="00D4465E" w:rsidRDefault="002022A3" w:rsidP="001C5BEA">
      <w:pPr>
        <w:spacing w:after="0" w:line="360" w:lineRule="auto"/>
        <w:ind w:firstLine="720"/>
        <w:jc w:val="both"/>
        <w:rPr>
          <w:rFonts w:ascii="Times New Roman" w:hAnsi="Times New Roman"/>
          <w:sz w:val="24"/>
          <w:szCs w:val="24"/>
        </w:rPr>
      </w:pPr>
      <w:r>
        <w:rPr>
          <w:rFonts w:ascii="Times New Roman" w:hAnsi="Times New Roman"/>
          <w:sz w:val="24"/>
          <w:szCs w:val="24"/>
        </w:rPr>
        <w:t xml:space="preserve">Os resultados evidenciam que em todos os cenários o modelo superou a política. Valores superiores de </w:t>
      </w:r>
      <w:proofErr w:type="spellStart"/>
      <w:r>
        <w:rPr>
          <w:rFonts w:ascii="Times New Roman" w:hAnsi="Times New Roman"/>
          <w:sz w:val="24"/>
          <w:szCs w:val="24"/>
        </w:rPr>
        <w:t>precision</w:t>
      </w:r>
      <w:proofErr w:type="spellEnd"/>
      <w:r>
        <w:rPr>
          <w:rFonts w:ascii="Times New Roman" w:hAnsi="Times New Roman"/>
          <w:sz w:val="24"/>
          <w:szCs w:val="24"/>
        </w:rPr>
        <w:t>, recall, f1-score, AUC e KS demonstram que o método matemático foi capaz de identificar melhor os bons e maus pagadores. Notavelmente, o modelo alcançou um lucro adicional de quase R$ 100 milhões, representando um ganho de 6.68% de ROCP em comparação com a política.</w:t>
      </w:r>
    </w:p>
    <w:p w14:paraId="460A9D07" w14:textId="77777777" w:rsidR="00D4465E" w:rsidRDefault="00D4465E" w:rsidP="00573E37">
      <w:pPr>
        <w:spacing w:after="0" w:line="360" w:lineRule="auto"/>
        <w:ind w:firstLine="720"/>
        <w:jc w:val="both"/>
        <w:rPr>
          <w:rFonts w:ascii="Times New Roman" w:hAnsi="Times New Roman"/>
          <w:sz w:val="24"/>
          <w:szCs w:val="24"/>
        </w:rPr>
      </w:pPr>
    </w:p>
    <w:p w14:paraId="1ECEE41E" w14:textId="77777777" w:rsidR="002022A3" w:rsidRPr="00CF59EE" w:rsidRDefault="002022A3" w:rsidP="00FF448E">
      <w:pPr>
        <w:pStyle w:val="LegendadeFiguras"/>
      </w:pPr>
      <w:r w:rsidRPr="003D5EA3">
        <w:t xml:space="preserve">Tabela </w:t>
      </w:r>
      <w:r>
        <w:t>10</w:t>
      </w:r>
      <w:r w:rsidRPr="003D5EA3">
        <w:t xml:space="preserve"> – </w:t>
      </w:r>
      <w:r>
        <w:t xml:space="preserve">Comparação Política </w:t>
      </w:r>
      <w:proofErr w:type="spellStart"/>
      <w:r>
        <w:t>vs</w:t>
      </w:r>
      <w:proofErr w:type="spellEnd"/>
      <w:r>
        <w:t xml:space="preserve"> Modelo de Aprendizado de Máquina</w:t>
      </w:r>
    </w:p>
    <w:tbl>
      <w:tblPr>
        <w:tblStyle w:val="SimplesTabela2"/>
        <w:tblW w:w="0" w:type="auto"/>
        <w:tblLook w:val="04A0" w:firstRow="1" w:lastRow="0" w:firstColumn="1" w:lastColumn="0" w:noHBand="0" w:noVBand="1"/>
      </w:tblPr>
      <w:tblGrid>
        <w:gridCol w:w="938"/>
        <w:gridCol w:w="902"/>
        <w:gridCol w:w="1158"/>
        <w:gridCol w:w="1231"/>
        <w:gridCol w:w="870"/>
        <w:gridCol w:w="1072"/>
        <w:gridCol w:w="835"/>
        <w:gridCol w:w="800"/>
        <w:gridCol w:w="769"/>
        <w:gridCol w:w="713"/>
      </w:tblGrid>
      <w:tr w:rsidR="005C6844" w:rsidRPr="00EF5331" w14:paraId="79503DEA" w14:textId="77777777" w:rsidTr="00D4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single" w:sz="12" w:space="0" w:color="auto"/>
            </w:tcBorders>
          </w:tcPr>
          <w:p w14:paraId="02122459" w14:textId="77777777" w:rsidR="002022A3" w:rsidRPr="005C6844" w:rsidRDefault="002022A3" w:rsidP="00AF59A4">
            <w:pPr>
              <w:spacing w:after="0" w:line="360" w:lineRule="auto"/>
              <w:jc w:val="both"/>
              <w:rPr>
                <w:rFonts w:ascii="Times New Roman" w:hAnsi="Times New Roman"/>
                <w:i/>
                <w:iCs/>
              </w:rPr>
            </w:pPr>
            <w:r w:rsidRPr="005C6844">
              <w:rPr>
                <w:rFonts w:ascii="Times New Roman" w:hAnsi="Times New Roman"/>
                <w:i/>
                <w:iCs/>
              </w:rPr>
              <w:t>Etapa</w:t>
            </w:r>
          </w:p>
        </w:tc>
        <w:tc>
          <w:tcPr>
            <w:tcW w:w="903" w:type="dxa"/>
            <w:tcBorders>
              <w:top w:val="single" w:sz="12" w:space="0" w:color="auto"/>
            </w:tcBorders>
          </w:tcPr>
          <w:p w14:paraId="0D092ED2"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Método</w:t>
            </w:r>
          </w:p>
        </w:tc>
        <w:tc>
          <w:tcPr>
            <w:tcW w:w="1083" w:type="dxa"/>
            <w:tcBorders>
              <w:top w:val="single" w:sz="12" w:space="0" w:color="auto"/>
            </w:tcBorders>
          </w:tcPr>
          <w:p w14:paraId="3455E284" w14:textId="27FDA3E3"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Total de Exposição</w:t>
            </w:r>
          </w:p>
        </w:tc>
        <w:tc>
          <w:tcPr>
            <w:tcW w:w="1139" w:type="dxa"/>
            <w:tcBorders>
              <w:top w:val="single" w:sz="12" w:space="0" w:color="auto"/>
            </w:tcBorders>
          </w:tcPr>
          <w:p w14:paraId="5DDFC393"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Retorno Financeiro</w:t>
            </w:r>
          </w:p>
        </w:tc>
        <w:tc>
          <w:tcPr>
            <w:tcW w:w="889" w:type="dxa"/>
            <w:tcBorders>
              <w:top w:val="single" w:sz="12" w:space="0" w:color="auto"/>
            </w:tcBorders>
          </w:tcPr>
          <w:p w14:paraId="6C5EC2F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ROCP</w:t>
            </w:r>
          </w:p>
        </w:tc>
        <w:tc>
          <w:tcPr>
            <w:tcW w:w="1005" w:type="dxa"/>
            <w:tcBorders>
              <w:top w:val="single" w:sz="12" w:space="0" w:color="auto"/>
            </w:tcBorders>
          </w:tcPr>
          <w:p w14:paraId="0A6B71A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proofErr w:type="spellStart"/>
            <w:r w:rsidRPr="005C6844">
              <w:rPr>
                <w:rFonts w:ascii="Times New Roman" w:hAnsi="Times New Roman"/>
                <w:i/>
                <w:iCs/>
              </w:rPr>
              <w:t>Precision</w:t>
            </w:r>
            <w:proofErr w:type="spellEnd"/>
          </w:p>
        </w:tc>
        <w:tc>
          <w:tcPr>
            <w:tcW w:w="858" w:type="dxa"/>
            <w:tcBorders>
              <w:top w:val="single" w:sz="12" w:space="0" w:color="auto"/>
            </w:tcBorders>
          </w:tcPr>
          <w:p w14:paraId="56F4C6CC"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Recall</w:t>
            </w:r>
          </w:p>
        </w:tc>
        <w:tc>
          <w:tcPr>
            <w:tcW w:w="837" w:type="dxa"/>
            <w:tcBorders>
              <w:top w:val="single" w:sz="12" w:space="0" w:color="auto"/>
            </w:tcBorders>
          </w:tcPr>
          <w:p w14:paraId="077B6EDB"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F1-Score</w:t>
            </w:r>
          </w:p>
        </w:tc>
        <w:tc>
          <w:tcPr>
            <w:tcW w:w="822" w:type="dxa"/>
            <w:tcBorders>
              <w:top w:val="single" w:sz="12" w:space="0" w:color="auto"/>
            </w:tcBorders>
          </w:tcPr>
          <w:p w14:paraId="25588CDF"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AUC</w:t>
            </w:r>
          </w:p>
        </w:tc>
        <w:tc>
          <w:tcPr>
            <w:tcW w:w="791" w:type="dxa"/>
            <w:tcBorders>
              <w:top w:val="single" w:sz="12" w:space="0" w:color="auto"/>
            </w:tcBorders>
          </w:tcPr>
          <w:p w14:paraId="5120FB29"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KS</w:t>
            </w:r>
          </w:p>
        </w:tc>
      </w:tr>
      <w:tr w:rsidR="005C6844" w:rsidRPr="00EF5331" w14:paraId="332A844E" w14:textId="77777777" w:rsidTr="00D44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16643B0A"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1E399A0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Política</w:t>
            </w:r>
          </w:p>
        </w:tc>
        <w:tc>
          <w:tcPr>
            <w:tcW w:w="1083" w:type="dxa"/>
            <w:tcBorders>
              <w:top w:val="double" w:sz="4" w:space="0" w:color="auto"/>
              <w:bottom w:val="double" w:sz="4" w:space="0" w:color="auto"/>
            </w:tcBorders>
          </w:tcPr>
          <w:p w14:paraId="22D66BD0"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16F2D4AB" w14:textId="418737E2"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118MM</w:t>
            </w:r>
          </w:p>
        </w:tc>
        <w:tc>
          <w:tcPr>
            <w:tcW w:w="889" w:type="dxa"/>
            <w:tcBorders>
              <w:top w:val="double" w:sz="4" w:space="0" w:color="auto"/>
              <w:bottom w:val="double" w:sz="4" w:space="0" w:color="auto"/>
            </w:tcBorders>
          </w:tcPr>
          <w:p w14:paraId="7CD5703F"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8.87%</w:t>
            </w:r>
          </w:p>
        </w:tc>
        <w:tc>
          <w:tcPr>
            <w:tcW w:w="1005" w:type="dxa"/>
            <w:tcBorders>
              <w:top w:val="double" w:sz="4" w:space="0" w:color="auto"/>
              <w:bottom w:val="double" w:sz="4" w:space="0" w:color="auto"/>
            </w:tcBorders>
          </w:tcPr>
          <w:p w14:paraId="23400FB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0.19</w:t>
            </w:r>
          </w:p>
        </w:tc>
        <w:tc>
          <w:tcPr>
            <w:tcW w:w="858" w:type="dxa"/>
            <w:tcBorders>
              <w:top w:val="double" w:sz="4" w:space="0" w:color="auto"/>
              <w:bottom w:val="double" w:sz="4" w:space="0" w:color="auto"/>
            </w:tcBorders>
          </w:tcPr>
          <w:p w14:paraId="6BA75F1A"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0.44</w:t>
            </w:r>
          </w:p>
        </w:tc>
        <w:tc>
          <w:tcPr>
            <w:tcW w:w="837" w:type="dxa"/>
            <w:tcBorders>
              <w:top w:val="double" w:sz="4" w:space="0" w:color="auto"/>
              <w:bottom w:val="double" w:sz="4" w:space="0" w:color="auto"/>
            </w:tcBorders>
          </w:tcPr>
          <w:p w14:paraId="0EF86C2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0.26</w:t>
            </w:r>
          </w:p>
        </w:tc>
        <w:tc>
          <w:tcPr>
            <w:tcW w:w="822" w:type="dxa"/>
            <w:tcBorders>
              <w:top w:val="double" w:sz="4" w:space="0" w:color="auto"/>
              <w:bottom w:val="double" w:sz="4" w:space="0" w:color="auto"/>
            </w:tcBorders>
          </w:tcPr>
          <w:p w14:paraId="6B5A940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91" w:type="dxa"/>
            <w:tcBorders>
              <w:top w:val="double" w:sz="4" w:space="0" w:color="auto"/>
              <w:bottom w:val="double" w:sz="4" w:space="0" w:color="auto"/>
            </w:tcBorders>
          </w:tcPr>
          <w:p w14:paraId="0CEE75D1"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0.23</w:t>
            </w:r>
          </w:p>
        </w:tc>
      </w:tr>
      <w:tr w:rsidR="002022A3" w:rsidRPr="00EF5331" w14:paraId="49D2A604" w14:textId="77777777" w:rsidTr="00D4465E">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012272B7"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219789C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Modelo</w:t>
            </w:r>
          </w:p>
        </w:tc>
        <w:tc>
          <w:tcPr>
            <w:tcW w:w="1083" w:type="dxa"/>
            <w:tcBorders>
              <w:top w:val="double" w:sz="4" w:space="0" w:color="auto"/>
              <w:bottom w:val="double" w:sz="4" w:space="0" w:color="auto"/>
            </w:tcBorders>
          </w:tcPr>
          <w:p w14:paraId="4D8E8DE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70E7F6F4" w14:textId="7B77BDA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210MM</w:t>
            </w:r>
          </w:p>
        </w:tc>
        <w:tc>
          <w:tcPr>
            <w:tcW w:w="889" w:type="dxa"/>
            <w:tcBorders>
              <w:top w:val="double" w:sz="4" w:space="0" w:color="auto"/>
              <w:bottom w:val="double" w:sz="4" w:space="0" w:color="auto"/>
            </w:tcBorders>
          </w:tcPr>
          <w:p w14:paraId="0DF9F12B"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15.75%</w:t>
            </w:r>
          </w:p>
        </w:tc>
        <w:tc>
          <w:tcPr>
            <w:tcW w:w="1005" w:type="dxa"/>
            <w:tcBorders>
              <w:top w:val="double" w:sz="4" w:space="0" w:color="auto"/>
              <w:bottom w:val="double" w:sz="4" w:space="0" w:color="auto"/>
            </w:tcBorders>
          </w:tcPr>
          <w:p w14:paraId="48A5C248"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858" w:type="dxa"/>
            <w:tcBorders>
              <w:top w:val="double" w:sz="4" w:space="0" w:color="auto"/>
              <w:bottom w:val="double" w:sz="4" w:space="0" w:color="auto"/>
            </w:tcBorders>
          </w:tcPr>
          <w:p w14:paraId="1A1B1ED2"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837" w:type="dxa"/>
            <w:tcBorders>
              <w:top w:val="double" w:sz="4" w:space="0" w:color="auto"/>
              <w:bottom w:val="double" w:sz="4" w:space="0" w:color="auto"/>
            </w:tcBorders>
          </w:tcPr>
          <w:p w14:paraId="1D7A2FE3"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822" w:type="dxa"/>
            <w:tcBorders>
              <w:top w:val="double" w:sz="4" w:space="0" w:color="auto"/>
              <w:bottom w:val="double" w:sz="4" w:space="0" w:color="auto"/>
            </w:tcBorders>
          </w:tcPr>
          <w:p w14:paraId="738BE9E2" w14:textId="6FCF28AE"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w:t>
            </w:r>
            <w:r w:rsidR="00E217CC" w:rsidRPr="005C6844">
              <w:rPr>
                <w:rFonts w:ascii="Times New Roman" w:hAnsi="Times New Roman"/>
                <w:i/>
                <w:iCs/>
                <w:sz w:val="20"/>
                <w:szCs w:val="20"/>
              </w:rPr>
              <w:t>2</w:t>
            </w:r>
          </w:p>
        </w:tc>
        <w:tc>
          <w:tcPr>
            <w:tcW w:w="791" w:type="dxa"/>
            <w:tcBorders>
              <w:top w:val="double" w:sz="4" w:space="0" w:color="auto"/>
              <w:bottom w:val="double" w:sz="4" w:space="0" w:color="auto"/>
            </w:tcBorders>
          </w:tcPr>
          <w:p w14:paraId="59987BCF" w14:textId="0B9538B2"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w:t>
            </w:r>
            <w:r w:rsidR="00260227" w:rsidRPr="005C6844">
              <w:rPr>
                <w:rFonts w:ascii="Times New Roman" w:hAnsi="Times New Roman"/>
                <w:i/>
                <w:iCs/>
                <w:sz w:val="20"/>
                <w:szCs w:val="20"/>
              </w:rPr>
              <w:t>2</w:t>
            </w:r>
          </w:p>
        </w:tc>
      </w:tr>
    </w:tbl>
    <w:p w14:paraId="3137BDEC" w14:textId="77777777" w:rsidR="002022A3" w:rsidRPr="00A03CDD"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27DD1BD" w14:textId="77777777" w:rsidR="002022A3" w:rsidRPr="00EF5331" w:rsidRDefault="002022A3" w:rsidP="002022A3">
      <w:pPr>
        <w:spacing w:after="0" w:line="360" w:lineRule="auto"/>
        <w:jc w:val="both"/>
        <w:rPr>
          <w:rFonts w:ascii="Times New Roman" w:hAnsi="Times New Roman"/>
          <w:sz w:val="20"/>
          <w:szCs w:val="20"/>
        </w:rPr>
      </w:pPr>
    </w:p>
    <w:p w14:paraId="1BAD80F1" w14:textId="77777777" w:rsidR="002022A3" w:rsidRDefault="002022A3" w:rsidP="002022A3">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identificar diferentes perfis de risco, criou-se um sistema de pontuação (Rating) baseado na PD de cada cliente. Esse sistema afirma que quanto maior o Rating, maior a probabilidade de adimplência, dessa forma, nota-se que o modelo possui ordenação superior quando comparado a política. Em todos os Ratings, o modelo incorre em perdas financeiras menores. Além disso, Ratings mais baixos concentram mais clientes inadimplentes, ao passo que Ratings mais altos agrupam mais clientes adimplentes, evidenciando ganhos expressivos na discriminação dos perfis de risco do portfólio. </w:t>
      </w:r>
    </w:p>
    <w:p w14:paraId="6A386E65" w14:textId="77777777" w:rsidR="002022A3" w:rsidRDefault="002022A3" w:rsidP="002022A3">
      <w:pPr>
        <w:spacing w:after="0" w:line="360" w:lineRule="auto"/>
        <w:ind w:firstLine="720"/>
        <w:jc w:val="both"/>
        <w:rPr>
          <w:rFonts w:ascii="Times New Roman" w:hAnsi="Times New Roman"/>
          <w:sz w:val="24"/>
          <w:szCs w:val="24"/>
        </w:rPr>
      </w:pPr>
    </w:p>
    <w:p w14:paraId="11F01886" w14:textId="553387A0" w:rsidR="002022A3" w:rsidRPr="005F60B6" w:rsidRDefault="002022A3" w:rsidP="00FF448E">
      <w:pPr>
        <w:pStyle w:val="LegendadeFiguras"/>
        <w:rPr>
          <w:iCs/>
          <w:u w:val="single"/>
        </w:rPr>
      </w:pPr>
      <w:r w:rsidRPr="002C30DC">
        <w:rPr>
          <w:iCs/>
        </w:rPr>
        <w:lastRenderedPageBreak/>
        <w:t xml:space="preserve">Figura </w:t>
      </w:r>
      <w:r w:rsidR="001C5BEA">
        <w:rPr>
          <w:iCs/>
        </w:rPr>
        <w:t>30</w:t>
      </w:r>
      <w:r w:rsidRPr="002C30DC">
        <w:rPr>
          <w:iCs/>
        </w:rPr>
        <w:t xml:space="preserve"> – </w:t>
      </w:r>
      <w:r>
        <w:t>Risco de Crédito x Rating - Política</w:t>
      </w:r>
    </w:p>
    <w:p w14:paraId="42E97B83" w14:textId="77777777" w:rsidR="002022A3" w:rsidRDefault="002022A3" w:rsidP="002022A3">
      <w:pPr>
        <w:spacing w:after="0" w:line="360" w:lineRule="auto"/>
        <w:jc w:val="center"/>
        <w:rPr>
          <w:rFonts w:ascii="Times New Roman" w:hAnsi="Times New Roman"/>
          <w:sz w:val="24"/>
          <w:szCs w:val="24"/>
        </w:rPr>
      </w:pPr>
      <w:r w:rsidRPr="00247791">
        <w:rPr>
          <w:rFonts w:ascii="Times New Roman" w:hAnsi="Times New Roman"/>
          <w:noProof/>
          <w:sz w:val="24"/>
          <w:szCs w:val="24"/>
        </w:rPr>
        <w:drawing>
          <wp:inline distT="0" distB="0" distL="0" distR="0" wp14:anchorId="5D9F33AF" wp14:editId="3F8EAD4C">
            <wp:extent cx="5760720" cy="2821305"/>
            <wp:effectExtent l="0" t="0" r="0" b="0"/>
            <wp:docPr id="212059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6044" name=""/>
                    <pic:cNvPicPr/>
                  </pic:nvPicPr>
                  <pic:blipFill>
                    <a:blip r:embed="rId41"/>
                    <a:stretch>
                      <a:fillRect/>
                    </a:stretch>
                  </pic:blipFill>
                  <pic:spPr>
                    <a:xfrm>
                      <a:off x="0" y="0"/>
                      <a:ext cx="5760720" cy="2821305"/>
                    </a:xfrm>
                    <a:prstGeom prst="rect">
                      <a:avLst/>
                    </a:prstGeom>
                  </pic:spPr>
                </pic:pic>
              </a:graphicData>
            </a:graphic>
          </wp:inline>
        </w:drawing>
      </w:r>
    </w:p>
    <w:p w14:paraId="12341839"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C63FD72" w14:textId="77777777" w:rsidR="002022A3" w:rsidRDefault="002022A3" w:rsidP="002022A3">
      <w:pPr>
        <w:spacing w:after="0" w:line="360" w:lineRule="auto"/>
        <w:jc w:val="both"/>
        <w:rPr>
          <w:rFonts w:ascii="Times New Roman" w:hAnsi="Times New Roman"/>
          <w:sz w:val="24"/>
          <w:szCs w:val="24"/>
        </w:rPr>
      </w:pPr>
    </w:p>
    <w:p w14:paraId="22FEED63" w14:textId="26645031" w:rsidR="002022A3" w:rsidRPr="005F60B6" w:rsidRDefault="002022A3" w:rsidP="00FF448E">
      <w:pPr>
        <w:pStyle w:val="LegendadeFiguras"/>
        <w:rPr>
          <w:iCs/>
          <w:u w:val="single"/>
        </w:rPr>
      </w:pPr>
      <w:r w:rsidRPr="002C30DC">
        <w:rPr>
          <w:iCs/>
        </w:rPr>
        <w:t xml:space="preserve">Figura </w:t>
      </w:r>
      <w:r w:rsidR="001C5BEA">
        <w:rPr>
          <w:iCs/>
        </w:rPr>
        <w:t>31</w:t>
      </w:r>
      <w:r w:rsidRPr="002C30DC">
        <w:rPr>
          <w:iCs/>
        </w:rPr>
        <w:t xml:space="preserve"> – </w:t>
      </w:r>
      <w:r>
        <w:t>Risco de Crédito x Rating - Modelo</w:t>
      </w:r>
    </w:p>
    <w:p w14:paraId="28E5A2E4" w14:textId="77777777" w:rsidR="002022A3" w:rsidRDefault="002022A3" w:rsidP="002022A3">
      <w:pPr>
        <w:spacing w:after="0" w:line="360" w:lineRule="auto"/>
        <w:jc w:val="both"/>
        <w:rPr>
          <w:rFonts w:ascii="Times New Roman" w:hAnsi="Times New Roman"/>
          <w:sz w:val="24"/>
          <w:szCs w:val="24"/>
        </w:rPr>
      </w:pPr>
      <w:r w:rsidRPr="00247791">
        <w:rPr>
          <w:rFonts w:ascii="Times New Roman" w:hAnsi="Times New Roman"/>
          <w:noProof/>
          <w:sz w:val="24"/>
          <w:szCs w:val="24"/>
        </w:rPr>
        <w:drawing>
          <wp:inline distT="0" distB="0" distL="0" distR="0" wp14:anchorId="5F9B0597" wp14:editId="5932488C">
            <wp:extent cx="5760720" cy="2821305"/>
            <wp:effectExtent l="0" t="0" r="0" b="0"/>
            <wp:docPr id="14355837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3719" name=""/>
                    <pic:cNvPicPr/>
                  </pic:nvPicPr>
                  <pic:blipFill>
                    <a:blip r:embed="rId42"/>
                    <a:stretch>
                      <a:fillRect/>
                    </a:stretch>
                  </pic:blipFill>
                  <pic:spPr>
                    <a:xfrm>
                      <a:off x="0" y="0"/>
                      <a:ext cx="5760720" cy="2821305"/>
                    </a:xfrm>
                    <a:prstGeom prst="rect">
                      <a:avLst/>
                    </a:prstGeom>
                  </pic:spPr>
                </pic:pic>
              </a:graphicData>
            </a:graphic>
          </wp:inline>
        </w:drawing>
      </w:r>
    </w:p>
    <w:p w14:paraId="0CA6D9F3"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FE9C300" w14:textId="3F615EC2" w:rsidR="00573E37" w:rsidRDefault="002022A3" w:rsidP="002022A3">
      <w:pPr>
        <w:spacing w:after="0" w:line="360" w:lineRule="auto"/>
        <w:jc w:val="both"/>
        <w:rPr>
          <w:rFonts w:ascii="Times New Roman" w:hAnsi="Times New Roman"/>
          <w:sz w:val="24"/>
          <w:szCs w:val="24"/>
        </w:rPr>
      </w:pPr>
      <w:r>
        <w:rPr>
          <w:rFonts w:ascii="Times New Roman" w:hAnsi="Times New Roman"/>
          <w:sz w:val="24"/>
          <w:szCs w:val="24"/>
        </w:rPr>
        <w:tab/>
        <w:t xml:space="preserve">Finalmente, criou-se um </w:t>
      </w:r>
      <w:r w:rsidRPr="00DF041A">
        <w:rPr>
          <w:rFonts w:ascii="Times New Roman" w:hAnsi="Times New Roman"/>
          <w:i/>
          <w:iCs/>
          <w:sz w:val="24"/>
          <w:szCs w:val="24"/>
        </w:rPr>
        <w:t>Swap In – Swap Out</w:t>
      </w:r>
      <w:r>
        <w:rPr>
          <w:rFonts w:ascii="Times New Roman" w:hAnsi="Times New Roman"/>
          <w:i/>
          <w:iCs/>
          <w:sz w:val="24"/>
          <w:szCs w:val="24"/>
        </w:rPr>
        <w:t xml:space="preserve"> </w:t>
      </w:r>
      <w:r>
        <w:rPr>
          <w:rFonts w:ascii="Times New Roman" w:hAnsi="Times New Roman"/>
          <w:sz w:val="24"/>
          <w:szCs w:val="24"/>
        </w:rPr>
        <w:t xml:space="preserve">a fim de compreender como o modelo altera o perfil dos clientes em comparação ao Rating criado pela política. Essa análise identifica quantas instâncias o modelo inferiu um Rating diferente, de modo a entender a performance de quem aumentou, diminuiu ou permaneceu constante. Pelos valores expressos abaixo, nota-se que o público de </w:t>
      </w:r>
      <w:r w:rsidRPr="005F3445">
        <w:rPr>
          <w:rFonts w:ascii="Times New Roman" w:hAnsi="Times New Roman"/>
          <w:i/>
          <w:iCs/>
          <w:sz w:val="24"/>
          <w:szCs w:val="24"/>
        </w:rPr>
        <w:t>upgrade</w:t>
      </w:r>
      <w:r>
        <w:rPr>
          <w:rFonts w:ascii="Times New Roman" w:hAnsi="Times New Roman"/>
          <w:sz w:val="24"/>
          <w:szCs w:val="24"/>
        </w:rPr>
        <w:t xml:space="preserve"> é excelente dado o ROCP, ao passo que o público </w:t>
      </w:r>
      <w:r>
        <w:rPr>
          <w:rFonts w:ascii="Times New Roman" w:hAnsi="Times New Roman"/>
          <w:sz w:val="24"/>
          <w:szCs w:val="24"/>
        </w:rPr>
        <w:lastRenderedPageBreak/>
        <w:t xml:space="preserve">de </w:t>
      </w:r>
      <w:proofErr w:type="spellStart"/>
      <w:r w:rsidRPr="005F3445">
        <w:rPr>
          <w:rFonts w:ascii="Times New Roman" w:hAnsi="Times New Roman"/>
          <w:i/>
          <w:iCs/>
          <w:sz w:val="24"/>
          <w:szCs w:val="24"/>
        </w:rPr>
        <w:t>downgrade</w:t>
      </w:r>
      <w:proofErr w:type="spellEnd"/>
      <w:r>
        <w:rPr>
          <w:rFonts w:ascii="Times New Roman" w:hAnsi="Times New Roman"/>
          <w:sz w:val="24"/>
          <w:szCs w:val="24"/>
        </w:rPr>
        <w:t xml:space="preserve"> não apresenta performance tão interessante, sendo este mais um indicativo de que a abordagem matemática</w:t>
      </w:r>
      <w:r w:rsidR="00573E37">
        <w:rPr>
          <w:rFonts w:ascii="Times New Roman" w:hAnsi="Times New Roman"/>
          <w:sz w:val="24"/>
          <w:szCs w:val="24"/>
        </w:rPr>
        <w:t xml:space="preserve"> é superior a política.</w:t>
      </w:r>
    </w:p>
    <w:p w14:paraId="5A5AB993" w14:textId="3A7111C7" w:rsidR="00573E37" w:rsidRPr="00573E37" w:rsidRDefault="00573E37" w:rsidP="00573E37">
      <w:pPr>
        <w:pStyle w:val="LegendadeFiguras"/>
        <w:ind w:firstLine="0"/>
        <w:rPr>
          <w:iCs/>
          <w:u w:val="single"/>
          <w:lang w:val="en-US"/>
        </w:rPr>
      </w:pPr>
      <w:proofErr w:type="spellStart"/>
      <w:r w:rsidRPr="00573E37">
        <w:rPr>
          <w:iCs/>
          <w:lang w:val="en-US"/>
        </w:rPr>
        <w:t>Figura</w:t>
      </w:r>
      <w:proofErr w:type="spellEnd"/>
      <w:r w:rsidRPr="00573E37">
        <w:rPr>
          <w:iCs/>
          <w:lang w:val="en-US"/>
        </w:rPr>
        <w:t xml:space="preserve"> </w:t>
      </w:r>
      <w:r w:rsidR="004F5E5B">
        <w:rPr>
          <w:iCs/>
          <w:lang w:val="en-US"/>
        </w:rPr>
        <w:t>30</w:t>
      </w:r>
      <w:r w:rsidRPr="00573E37">
        <w:rPr>
          <w:iCs/>
          <w:lang w:val="en-US"/>
        </w:rPr>
        <w:t xml:space="preserve"> – </w:t>
      </w:r>
      <w:r w:rsidRPr="00573E37">
        <w:rPr>
          <w:lang w:val="en-US"/>
        </w:rPr>
        <w:t>Swap In – Swap O</w:t>
      </w:r>
      <w:r>
        <w:rPr>
          <w:lang w:val="en-US"/>
        </w:rPr>
        <w:t>ut</w:t>
      </w:r>
    </w:p>
    <w:p w14:paraId="501AE508" w14:textId="0D78FA6D" w:rsidR="002022A3" w:rsidRPr="003C661F" w:rsidRDefault="00F30ACE" w:rsidP="00F30ACE">
      <w:pPr>
        <w:spacing w:after="0" w:line="360" w:lineRule="auto"/>
        <w:jc w:val="center"/>
        <w:rPr>
          <w:rFonts w:ascii="Times New Roman" w:hAnsi="Times New Roman"/>
          <w:sz w:val="24"/>
          <w:szCs w:val="24"/>
        </w:rPr>
      </w:pPr>
      <w:r w:rsidRPr="00BE3CD5">
        <w:rPr>
          <w:rFonts w:ascii="Times New Roman" w:hAnsi="Times New Roman"/>
          <w:noProof/>
          <w:sz w:val="24"/>
          <w:szCs w:val="24"/>
        </w:rPr>
        <w:drawing>
          <wp:inline distT="0" distB="0" distL="0" distR="0" wp14:anchorId="752BCE2F" wp14:editId="2C91CFD2">
            <wp:extent cx="4285753" cy="3888924"/>
            <wp:effectExtent l="0" t="0" r="0" b="0"/>
            <wp:docPr id="594497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7514" name=""/>
                    <pic:cNvPicPr/>
                  </pic:nvPicPr>
                  <pic:blipFill>
                    <a:blip r:embed="rId43"/>
                    <a:stretch>
                      <a:fillRect/>
                    </a:stretch>
                  </pic:blipFill>
                  <pic:spPr>
                    <a:xfrm>
                      <a:off x="0" y="0"/>
                      <a:ext cx="4293878" cy="3896296"/>
                    </a:xfrm>
                    <a:prstGeom prst="rect">
                      <a:avLst/>
                    </a:prstGeom>
                  </pic:spPr>
                </pic:pic>
              </a:graphicData>
            </a:graphic>
          </wp:inline>
        </w:drawing>
      </w:r>
    </w:p>
    <w:p w14:paraId="32D141F1" w14:textId="17B19776" w:rsidR="002022A3" w:rsidRDefault="00573E37" w:rsidP="0047702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69B4424C" w14:textId="77777777" w:rsidR="00780119" w:rsidRPr="00573E37" w:rsidRDefault="00780119" w:rsidP="0047702A">
      <w:pPr>
        <w:pStyle w:val="tituloR3"/>
        <w:spacing w:line="360" w:lineRule="auto"/>
        <w:ind w:firstLine="0"/>
        <w:jc w:val="center"/>
        <w:rPr>
          <w:rFonts w:ascii="Times New Roman" w:hAnsi="Times New Roman" w:cs="Times New Roman"/>
          <w:sz w:val="20"/>
          <w:szCs w:val="20"/>
          <w:u w:val="none"/>
        </w:rPr>
      </w:pPr>
    </w:p>
    <w:p w14:paraId="157D146B" w14:textId="77777777" w:rsidR="00F35223" w:rsidRPr="002833D5" w:rsidRDefault="00F35223" w:rsidP="00F35223">
      <w:pPr>
        <w:pStyle w:val="LegendadeFiguras"/>
      </w:pPr>
      <w:r w:rsidRPr="002833D5">
        <w:t>Tabela 11 – Swap In – Swap Out Resumido</w:t>
      </w:r>
    </w:p>
    <w:tbl>
      <w:tblPr>
        <w:tblStyle w:val="SimplesTabela2"/>
        <w:tblW w:w="0" w:type="auto"/>
        <w:tblLook w:val="04A0" w:firstRow="1" w:lastRow="0" w:firstColumn="1" w:lastColumn="0" w:noHBand="0" w:noVBand="1"/>
      </w:tblPr>
      <w:tblGrid>
        <w:gridCol w:w="3280"/>
        <w:gridCol w:w="3270"/>
        <w:gridCol w:w="2738"/>
      </w:tblGrid>
      <w:tr w:rsidR="00F35223" w14:paraId="42094808" w14:textId="77777777" w:rsidTr="008E6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single" w:sz="12" w:space="0" w:color="auto"/>
            </w:tcBorders>
          </w:tcPr>
          <w:p w14:paraId="7A84FB79" w14:textId="77777777" w:rsidR="00F35223" w:rsidRPr="00973BD5" w:rsidRDefault="00F35223" w:rsidP="00AF59A4">
            <w:pPr>
              <w:spacing w:after="0" w:line="360" w:lineRule="auto"/>
              <w:jc w:val="center"/>
              <w:rPr>
                <w:rFonts w:ascii="Times New Roman" w:hAnsi="Times New Roman"/>
                <w:i/>
                <w:iCs/>
              </w:rPr>
            </w:pPr>
            <w:r w:rsidRPr="00973BD5">
              <w:rPr>
                <w:rFonts w:ascii="Times New Roman" w:hAnsi="Times New Roman"/>
                <w:i/>
                <w:iCs/>
              </w:rPr>
              <w:t>Swap In - Swap Out</w:t>
            </w:r>
          </w:p>
        </w:tc>
        <w:tc>
          <w:tcPr>
            <w:tcW w:w="3270" w:type="dxa"/>
            <w:tcBorders>
              <w:top w:val="single" w:sz="12" w:space="0" w:color="auto"/>
              <w:bottom w:val="single" w:sz="12" w:space="0" w:color="auto"/>
            </w:tcBorders>
          </w:tcPr>
          <w:p w14:paraId="5AB05069"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738" w:type="dxa"/>
            <w:tcBorders>
              <w:top w:val="single" w:sz="12" w:space="0" w:color="auto"/>
              <w:bottom w:val="single" w:sz="12" w:space="0" w:color="auto"/>
            </w:tcBorders>
          </w:tcPr>
          <w:p w14:paraId="3909A4EF"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F35223" w14:paraId="18E5C66E"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double" w:sz="4" w:space="0" w:color="auto"/>
            </w:tcBorders>
          </w:tcPr>
          <w:p w14:paraId="791D2143"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Upgrade</w:t>
            </w:r>
          </w:p>
        </w:tc>
        <w:tc>
          <w:tcPr>
            <w:tcW w:w="3270" w:type="dxa"/>
            <w:tcBorders>
              <w:top w:val="single" w:sz="12" w:space="0" w:color="auto"/>
              <w:bottom w:val="double" w:sz="4" w:space="0" w:color="auto"/>
            </w:tcBorders>
          </w:tcPr>
          <w:p w14:paraId="6D91F6AE"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36.38%</w:t>
            </w:r>
          </w:p>
        </w:tc>
        <w:tc>
          <w:tcPr>
            <w:tcW w:w="2738" w:type="dxa"/>
            <w:tcBorders>
              <w:top w:val="single" w:sz="12" w:space="0" w:color="auto"/>
              <w:bottom w:val="double" w:sz="4" w:space="0" w:color="auto"/>
            </w:tcBorders>
          </w:tcPr>
          <w:p w14:paraId="13B16E6B"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23.46%</w:t>
            </w:r>
          </w:p>
        </w:tc>
      </w:tr>
      <w:tr w:rsidR="00F35223" w14:paraId="1E9E2F40" w14:textId="77777777" w:rsidTr="008E6E34">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41FA2F58"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Manutenção</w:t>
            </w:r>
          </w:p>
        </w:tc>
        <w:tc>
          <w:tcPr>
            <w:tcW w:w="3270" w:type="dxa"/>
            <w:tcBorders>
              <w:top w:val="double" w:sz="4" w:space="0" w:color="auto"/>
              <w:bottom w:val="double" w:sz="4" w:space="0" w:color="auto"/>
            </w:tcBorders>
          </w:tcPr>
          <w:p w14:paraId="35F72474"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28.02%</w:t>
            </w:r>
          </w:p>
        </w:tc>
        <w:tc>
          <w:tcPr>
            <w:tcW w:w="2738" w:type="dxa"/>
            <w:tcBorders>
              <w:top w:val="double" w:sz="4" w:space="0" w:color="auto"/>
              <w:bottom w:val="double" w:sz="4" w:space="0" w:color="auto"/>
            </w:tcBorders>
          </w:tcPr>
          <w:p w14:paraId="653E35AE"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13.22%</w:t>
            </w:r>
          </w:p>
        </w:tc>
      </w:tr>
      <w:tr w:rsidR="00F35223" w14:paraId="2E2C9837"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5877854" w14:textId="77777777" w:rsidR="00F35223" w:rsidRPr="00973BD5" w:rsidRDefault="00F35223" w:rsidP="00AF59A4">
            <w:pPr>
              <w:spacing w:after="0" w:line="360" w:lineRule="auto"/>
              <w:jc w:val="center"/>
              <w:rPr>
                <w:rFonts w:ascii="Times New Roman" w:hAnsi="Times New Roman"/>
                <w:b w:val="0"/>
                <w:bCs w:val="0"/>
                <w:i/>
                <w:iCs/>
                <w:sz w:val="20"/>
                <w:szCs w:val="20"/>
              </w:rPr>
            </w:pPr>
            <w:proofErr w:type="spellStart"/>
            <w:r w:rsidRPr="00973BD5">
              <w:rPr>
                <w:rFonts w:ascii="Times New Roman" w:hAnsi="Times New Roman"/>
                <w:b w:val="0"/>
                <w:bCs w:val="0"/>
                <w:i/>
                <w:iCs/>
                <w:sz w:val="20"/>
                <w:szCs w:val="20"/>
              </w:rPr>
              <w:t>Downgrade</w:t>
            </w:r>
            <w:proofErr w:type="spellEnd"/>
          </w:p>
        </w:tc>
        <w:tc>
          <w:tcPr>
            <w:tcW w:w="3270" w:type="dxa"/>
            <w:tcBorders>
              <w:top w:val="double" w:sz="4" w:space="0" w:color="auto"/>
              <w:bottom w:val="double" w:sz="4" w:space="0" w:color="auto"/>
            </w:tcBorders>
          </w:tcPr>
          <w:p w14:paraId="291FEC55"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35.61%</w:t>
            </w:r>
          </w:p>
        </w:tc>
        <w:tc>
          <w:tcPr>
            <w:tcW w:w="2738" w:type="dxa"/>
            <w:tcBorders>
              <w:top w:val="double" w:sz="4" w:space="0" w:color="auto"/>
              <w:bottom w:val="double" w:sz="4" w:space="0" w:color="auto"/>
            </w:tcBorders>
          </w:tcPr>
          <w:p w14:paraId="48BA4D19"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7.59%</w:t>
            </w:r>
          </w:p>
        </w:tc>
      </w:tr>
    </w:tbl>
    <w:p w14:paraId="7FD8518A" w14:textId="77777777" w:rsidR="00F35223" w:rsidRDefault="00F35223" w:rsidP="00F35223">
      <w:pPr>
        <w:spacing w:after="0" w:line="360" w:lineRule="auto"/>
        <w:jc w:val="both"/>
        <w:rPr>
          <w:rFonts w:ascii="Times New Roman" w:hAnsi="Times New Roman"/>
          <w:sz w:val="24"/>
          <w:szCs w:val="24"/>
        </w:rPr>
      </w:pPr>
    </w:p>
    <w:p w14:paraId="293EDCC7" w14:textId="799AC650" w:rsidR="002022A3" w:rsidRDefault="00F35223" w:rsidP="00F3522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3C67A96" w14:textId="10D94F96" w:rsidR="00B83866" w:rsidRDefault="00B83866" w:rsidP="00B83866">
      <w:pPr>
        <w:pStyle w:val="tituloR3"/>
        <w:spacing w:line="360" w:lineRule="auto"/>
        <w:ind w:firstLine="0"/>
        <w:jc w:val="left"/>
        <w:rPr>
          <w:rFonts w:ascii="Times New Roman" w:hAnsi="Times New Roman" w:cs="Times New Roman"/>
          <w:i w:val="0"/>
          <w:iCs/>
          <w:u w:val="none"/>
        </w:rPr>
      </w:pPr>
      <w:r>
        <w:rPr>
          <w:rFonts w:ascii="Times New Roman" w:hAnsi="Times New Roman" w:cs="Times New Roman"/>
          <w:i w:val="0"/>
          <w:iCs/>
          <w:u w:val="none"/>
        </w:rPr>
        <w:tab/>
      </w:r>
    </w:p>
    <w:p w14:paraId="2D394A15" w14:textId="77777777" w:rsidR="00676DB0" w:rsidRDefault="00676DB0" w:rsidP="00B83866">
      <w:pPr>
        <w:pStyle w:val="tituloR3"/>
        <w:spacing w:line="360" w:lineRule="auto"/>
        <w:ind w:firstLine="0"/>
        <w:jc w:val="left"/>
        <w:rPr>
          <w:rFonts w:ascii="Times New Roman" w:hAnsi="Times New Roman" w:cs="Times New Roman"/>
          <w:i w:val="0"/>
          <w:iCs/>
          <w:u w:val="none"/>
        </w:rPr>
      </w:pPr>
    </w:p>
    <w:p w14:paraId="5096EA99" w14:textId="77777777" w:rsidR="00676DB0" w:rsidRDefault="00676DB0" w:rsidP="00B83866">
      <w:pPr>
        <w:pStyle w:val="tituloR3"/>
        <w:spacing w:line="360" w:lineRule="auto"/>
        <w:ind w:firstLine="0"/>
        <w:jc w:val="left"/>
        <w:rPr>
          <w:rFonts w:ascii="Times New Roman" w:hAnsi="Times New Roman"/>
          <w:i w:val="0"/>
          <w:iCs/>
          <w:u w:val="none"/>
        </w:rPr>
      </w:pPr>
    </w:p>
    <w:p w14:paraId="52D34FE4" w14:textId="3B7D5471" w:rsidR="00DD3B4C" w:rsidRPr="00DD3B4C" w:rsidRDefault="00DD3B4C" w:rsidP="00B83866">
      <w:pPr>
        <w:pStyle w:val="tituloR3"/>
        <w:spacing w:line="360" w:lineRule="auto"/>
        <w:ind w:firstLine="0"/>
        <w:jc w:val="left"/>
        <w:rPr>
          <w:rFonts w:ascii="Times New Roman" w:hAnsi="Times New Roman" w:cs="Times New Roman"/>
          <w:i w:val="0"/>
          <w:iCs/>
          <w:u w:val="none"/>
        </w:rPr>
      </w:pPr>
      <w:r>
        <w:rPr>
          <w:rFonts w:ascii="Times New Roman" w:hAnsi="Times New Roman"/>
          <w:i w:val="0"/>
          <w:iCs/>
          <w:u w:val="none"/>
        </w:rPr>
        <w:tab/>
      </w:r>
      <w:r w:rsidR="00EC1F84">
        <w:rPr>
          <w:rFonts w:ascii="Times New Roman" w:hAnsi="Times New Roman"/>
          <w:i w:val="0"/>
          <w:iCs/>
          <w:u w:val="none"/>
        </w:rPr>
        <w:t xml:space="preserve"> </w:t>
      </w:r>
    </w:p>
    <w:p w14:paraId="5041AA59" w14:textId="04598B3A" w:rsidR="008E6E34" w:rsidRDefault="008E6E34" w:rsidP="008E6E34">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4D5EDB">
        <w:rPr>
          <w:rFonts w:ascii="Times New Roman" w:hAnsi="Times New Roman"/>
          <w:b/>
          <w:bCs/>
          <w:sz w:val="24"/>
          <w:szCs w:val="24"/>
        </w:rPr>
        <w:t>5</w:t>
      </w:r>
      <w:r>
        <w:rPr>
          <w:rFonts w:ascii="Times New Roman" w:hAnsi="Times New Roman"/>
          <w:b/>
          <w:bCs/>
          <w:sz w:val="24"/>
          <w:szCs w:val="24"/>
        </w:rPr>
        <w:t xml:space="preserve"> Dados Reais </w:t>
      </w:r>
      <w:proofErr w:type="spellStart"/>
      <w:r>
        <w:rPr>
          <w:rFonts w:ascii="Times New Roman" w:hAnsi="Times New Roman"/>
          <w:b/>
          <w:bCs/>
          <w:sz w:val="24"/>
          <w:szCs w:val="24"/>
        </w:rPr>
        <w:t>vs</w:t>
      </w:r>
      <w:proofErr w:type="spellEnd"/>
      <w:r>
        <w:rPr>
          <w:rFonts w:ascii="Times New Roman" w:hAnsi="Times New Roman"/>
          <w:b/>
          <w:bCs/>
          <w:sz w:val="24"/>
          <w:szCs w:val="24"/>
        </w:rPr>
        <w:t xml:space="preserve"> Dados de Simulação</w:t>
      </w:r>
    </w:p>
    <w:p w14:paraId="0FAB948D" w14:textId="724E30FE" w:rsidR="00140C57" w:rsidRPr="00140C57" w:rsidRDefault="00974B19" w:rsidP="00B20EA4">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ab/>
      </w:r>
      <w:r w:rsidR="00B20EA4">
        <w:rPr>
          <w:rFonts w:ascii="Times New Roman" w:hAnsi="Times New Roman"/>
          <w:sz w:val="24"/>
          <w:szCs w:val="24"/>
        </w:rPr>
        <w:t xml:space="preserve">A revisão da literatura proporciona maior embasamento teórico, logo, destaca-se como um meio estratégico de aprofundamento sobre o tema e identificação de melhorias. Além de insights valiosos, deseja-se comparar os resultados obtidos em dados reais com os valores resultantes da simulação criada neste trabalho. </w:t>
      </w:r>
      <w:r>
        <w:rPr>
          <w:rFonts w:ascii="Times New Roman" w:hAnsi="Times New Roman"/>
          <w:sz w:val="24"/>
          <w:szCs w:val="24"/>
        </w:rPr>
        <w:t xml:space="preserve">A comparação entre dados reais e dados de simulação </w:t>
      </w:r>
      <w:r w:rsidR="003D46DE">
        <w:rPr>
          <w:rFonts w:ascii="Times New Roman" w:hAnsi="Times New Roman"/>
          <w:sz w:val="24"/>
          <w:szCs w:val="24"/>
        </w:rPr>
        <w:t>é f</w:t>
      </w:r>
      <w:r w:rsidR="00206286">
        <w:rPr>
          <w:rFonts w:ascii="Times New Roman" w:hAnsi="Times New Roman"/>
          <w:sz w:val="24"/>
          <w:szCs w:val="24"/>
        </w:rPr>
        <w:t xml:space="preserve">undamental para </w:t>
      </w:r>
      <w:r w:rsidR="00846564">
        <w:rPr>
          <w:rFonts w:ascii="Times New Roman" w:hAnsi="Times New Roman"/>
          <w:sz w:val="24"/>
          <w:szCs w:val="24"/>
        </w:rPr>
        <w:t xml:space="preserve">o entendimento das diferenças entre a cenários empíricos e de teste. </w:t>
      </w:r>
      <w:r w:rsidR="00140C57">
        <w:rPr>
          <w:rFonts w:ascii="Times New Roman" w:hAnsi="Times New Roman"/>
          <w:sz w:val="24"/>
          <w:szCs w:val="24"/>
        </w:rPr>
        <w:t xml:space="preserve">Nesta etapa, objetiva-se apresentar o </w:t>
      </w:r>
      <w:r w:rsidR="00140C57" w:rsidRPr="00C0562B">
        <w:rPr>
          <w:rFonts w:ascii="Times New Roman" w:hAnsi="Times New Roman"/>
          <w:sz w:val="24"/>
          <w:szCs w:val="24"/>
        </w:rPr>
        <w:t>Estado da Arte</w:t>
      </w:r>
      <w:r w:rsidR="00140C57">
        <w:rPr>
          <w:rFonts w:ascii="Times New Roman" w:hAnsi="Times New Roman"/>
          <w:sz w:val="24"/>
          <w:szCs w:val="24"/>
        </w:rPr>
        <w:t xml:space="preserve"> através de desafios similares ao deste trabalho. Como forma de direcionar o estudo e inferir as nuances entre ambientes diferentes, comparou-se este trabalho com os resultados de duas pesquisas sobre modelagem de risco de crédito a partir de dados reais.</w:t>
      </w:r>
    </w:p>
    <w:p w14:paraId="392445B1" w14:textId="72E64624" w:rsidR="00140C57" w:rsidRDefault="00140C57" w:rsidP="00140C57">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Na </w:t>
      </w:r>
      <w:r w:rsidR="000E036A">
        <w:rPr>
          <w:rFonts w:ascii="Times New Roman" w:hAnsi="Times New Roman"/>
          <w:sz w:val="24"/>
          <w:szCs w:val="24"/>
        </w:rPr>
        <w:t>dissertação</w:t>
      </w:r>
      <w:r>
        <w:rPr>
          <w:rFonts w:ascii="Times New Roman" w:hAnsi="Times New Roman"/>
          <w:sz w:val="24"/>
          <w:szCs w:val="24"/>
        </w:rPr>
        <w:t xml:space="preserve"> de Castro (2022), explorou-se a comparação entre diversas metodologias de Machine Learning aplicadas à gestão de risco de crédito através de uma amostra de dados da empresa Serasa </w:t>
      </w:r>
      <w:proofErr w:type="spellStart"/>
      <w:r>
        <w:rPr>
          <w:rFonts w:ascii="Times New Roman" w:hAnsi="Times New Roman"/>
          <w:sz w:val="24"/>
          <w:szCs w:val="24"/>
        </w:rPr>
        <w:t>Experian</w:t>
      </w:r>
      <w:proofErr w:type="spellEnd"/>
      <w:r>
        <w:rPr>
          <w:rFonts w:ascii="Times New Roman" w:hAnsi="Times New Roman"/>
          <w:sz w:val="24"/>
          <w:szCs w:val="24"/>
        </w:rPr>
        <w:t xml:space="preserve">. Na problemática, considerou-se um cliente como inadimplente aquele que possua ao menos uma dívida não paga após um ano a data de concessão. Finalmente, testou-se os modelos de Regressão Logística, SVM, Random Forest e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de modo que as principais métricas avaliadas foram o KS e a AUC. Como a pesquisa envolve pessoas físicas e jurídicas, optou-se por explorar apenas os resultados referentes ao primeiro caso. Dessa forma, verificou-se a utilização de 281 variáveis de entrada para todos modelos, destacando a performance do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como o modelo de maior desempenho, registrando um AUC de 79,6% e KS de 45%.</w:t>
      </w:r>
    </w:p>
    <w:p w14:paraId="30DAFA33" w14:textId="4FA0D302" w:rsidR="004A0569" w:rsidRPr="00C77B00" w:rsidRDefault="00140C57" w:rsidP="00C77B00">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Almeida (2021) pautou-se na aplicação do modelo de Redes Neurais </w:t>
      </w:r>
      <w:proofErr w:type="spellStart"/>
      <w:r w:rsidRPr="007121C6">
        <w:rPr>
          <w:rFonts w:ascii="Times New Roman" w:hAnsi="Times New Roman"/>
          <w:i/>
          <w:iCs/>
          <w:sz w:val="24"/>
          <w:szCs w:val="24"/>
        </w:rPr>
        <w:t>long</w:t>
      </w:r>
      <w:proofErr w:type="spellEnd"/>
      <w:r w:rsidRPr="007121C6">
        <w:rPr>
          <w:rFonts w:ascii="Times New Roman" w:hAnsi="Times New Roman"/>
          <w:i/>
          <w:iCs/>
          <w:sz w:val="24"/>
          <w:szCs w:val="24"/>
        </w:rPr>
        <w:t xml:space="preserve"> short-</w:t>
      </w:r>
      <w:proofErr w:type="spellStart"/>
      <w:r w:rsidRPr="007121C6">
        <w:rPr>
          <w:rFonts w:ascii="Times New Roman" w:hAnsi="Times New Roman"/>
          <w:i/>
          <w:iCs/>
          <w:sz w:val="24"/>
          <w:szCs w:val="24"/>
        </w:rPr>
        <w:t>term</w:t>
      </w:r>
      <w:proofErr w:type="spellEnd"/>
      <w:r w:rsidRPr="007121C6">
        <w:rPr>
          <w:rFonts w:ascii="Times New Roman" w:hAnsi="Times New Roman"/>
          <w:i/>
          <w:iCs/>
          <w:sz w:val="24"/>
          <w:szCs w:val="24"/>
        </w:rPr>
        <w:t xml:space="preserve"> </w:t>
      </w:r>
      <w:proofErr w:type="spellStart"/>
      <w:r w:rsidRPr="007121C6">
        <w:rPr>
          <w:rFonts w:ascii="Times New Roman" w:hAnsi="Times New Roman"/>
          <w:i/>
          <w:iCs/>
          <w:sz w:val="24"/>
          <w:szCs w:val="24"/>
        </w:rPr>
        <w:t>memory</w:t>
      </w:r>
      <w:proofErr w:type="spellEnd"/>
      <w:r>
        <w:rPr>
          <w:rFonts w:ascii="Times New Roman" w:hAnsi="Times New Roman"/>
          <w:i/>
          <w:iCs/>
          <w:sz w:val="24"/>
          <w:szCs w:val="24"/>
        </w:rPr>
        <w:t xml:space="preserve"> </w:t>
      </w:r>
      <w:r w:rsidRPr="007121C6">
        <w:rPr>
          <w:rFonts w:ascii="Times New Roman" w:hAnsi="Times New Roman"/>
          <w:sz w:val="24"/>
          <w:szCs w:val="24"/>
        </w:rPr>
        <w:t>(LSTM)</w:t>
      </w:r>
      <w:r>
        <w:rPr>
          <w:rFonts w:ascii="Times New Roman" w:hAnsi="Times New Roman"/>
          <w:sz w:val="24"/>
          <w:szCs w:val="24"/>
        </w:rPr>
        <w:t xml:space="preserve"> em uma amostra de dados da instituição Sicoob. Neste trabalho, definiu-se que o cliente seria classificado como inadimplente caso tivesse atraso superior a 90 dias após 12 meses em relação a data de concessão do crédito. Observou-se o uso de apenas 7 variáveis de entrada, identificando um AUC de 78,25% e KS de 42%.</w:t>
      </w:r>
    </w:p>
    <w:p w14:paraId="24B3D124" w14:textId="4BCF117A" w:rsidR="004A0569" w:rsidRPr="00974B19" w:rsidRDefault="00974B19" w:rsidP="00974B19">
      <w:pPr>
        <w:pStyle w:val="LegendadeFiguras"/>
      </w:pPr>
      <w:r w:rsidRPr="00974B19">
        <w:t>Tabela 1</w:t>
      </w:r>
      <w:r w:rsidR="009114ED">
        <w:t>2</w:t>
      </w:r>
      <w:r w:rsidRPr="00974B19">
        <w:t xml:space="preserve"> – Dados Reais </w:t>
      </w:r>
      <w:proofErr w:type="spellStart"/>
      <w:r w:rsidRPr="00974B19">
        <w:t>vs</w:t>
      </w:r>
      <w:proofErr w:type="spellEnd"/>
      <w:r w:rsidRPr="00974B19">
        <w:t xml:space="preserve"> D</w:t>
      </w:r>
      <w:r>
        <w:t>ados de Simulação</w:t>
      </w:r>
    </w:p>
    <w:tbl>
      <w:tblPr>
        <w:tblStyle w:val="SimplesTabela2"/>
        <w:tblW w:w="0" w:type="auto"/>
        <w:tblLook w:val="04A0" w:firstRow="1" w:lastRow="0" w:firstColumn="1" w:lastColumn="0" w:noHBand="0" w:noVBand="1"/>
      </w:tblPr>
      <w:tblGrid>
        <w:gridCol w:w="3070"/>
        <w:gridCol w:w="3071"/>
        <w:gridCol w:w="3071"/>
      </w:tblGrid>
      <w:tr w:rsidR="008C3D94" w14:paraId="68F76DC7" w14:textId="77777777" w:rsidTr="00974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single" w:sz="12" w:space="0" w:color="auto"/>
            </w:tcBorders>
          </w:tcPr>
          <w:p w14:paraId="0088ED14" w14:textId="495DC213" w:rsidR="008C3D94" w:rsidRPr="00974B19" w:rsidRDefault="008C3D94" w:rsidP="00F35223">
            <w:pPr>
              <w:pStyle w:val="tituloR3"/>
              <w:spacing w:line="360" w:lineRule="auto"/>
              <w:ind w:firstLine="0"/>
              <w:jc w:val="center"/>
              <w:rPr>
                <w:rFonts w:ascii="Times New Roman" w:hAnsi="Times New Roman" w:cs="Times New Roman"/>
                <w:u w:val="none"/>
              </w:rPr>
            </w:pPr>
            <w:r w:rsidRPr="00974B19">
              <w:rPr>
                <w:rFonts w:ascii="Times New Roman" w:hAnsi="Times New Roman" w:cs="Times New Roman"/>
                <w:u w:val="none"/>
              </w:rPr>
              <w:t>Abordagem</w:t>
            </w:r>
          </w:p>
        </w:tc>
        <w:tc>
          <w:tcPr>
            <w:tcW w:w="3071" w:type="dxa"/>
            <w:tcBorders>
              <w:top w:val="single" w:sz="12" w:space="0" w:color="auto"/>
              <w:bottom w:val="single" w:sz="12" w:space="0" w:color="auto"/>
            </w:tcBorders>
          </w:tcPr>
          <w:p w14:paraId="1FFBD9FB" w14:textId="5FB44D9B"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AUC</w:t>
            </w:r>
          </w:p>
        </w:tc>
        <w:tc>
          <w:tcPr>
            <w:tcW w:w="3071" w:type="dxa"/>
            <w:tcBorders>
              <w:top w:val="single" w:sz="12" w:space="0" w:color="auto"/>
              <w:bottom w:val="single" w:sz="12" w:space="0" w:color="auto"/>
            </w:tcBorders>
          </w:tcPr>
          <w:p w14:paraId="1BE63121" w14:textId="099199D2"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KS</w:t>
            </w:r>
          </w:p>
        </w:tc>
      </w:tr>
      <w:tr w:rsidR="008C3D94" w14:paraId="3E649916"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double" w:sz="4" w:space="0" w:color="auto"/>
            </w:tcBorders>
          </w:tcPr>
          <w:p w14:paraId="773B68FB" w14:textId="701832B8"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Reais </w:t>
            </w:r>
          </w:p>
        </w:tc>
        <w:tc>
          <w:tcPr>
            <w:tcW w:w="3071" w:type="dxa"/>
            <w:tcBorders>
              <w:top w:val="single" w:sz="12" w:space="0" w:color="auto"/>
              <w:bottom w:val="double" w:sz="4" w:space="0" w:color="auto"/>
            </w:tcBorders>
          </w:tcPr>
          <w:p w14:paraId="3D376D1B" w14:textId="7DA35C28"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79.6%</w:t>
            </w:r>
          </w:p>
        </w:tc>
        <w:tc>
          <w:tcPr>
            <w:tcW w:w="3071" w:type="dxa"/>
            <w:tcBorders>
              <w:top w:val="single" w:sz="12" w:space="0" w:color="auto"/>
              <w:bottom w:val="double" w:sz="4" w:space="0" w:color="auto"/>
            </w:tcBorders>
          </w:tcPr>
          <w:p w14:paraId="12616B78" w14:textId="2EC9E845"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45%</w:t>
            </w:r>
          </w:p>
        </w:tc>
      </w:tr>
      <w:tr w:rsidR="008C3D94" w14:paraId="4F3134A3" w14:textId="77777777" w:rsidTr="00974B19">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tcBorders>
          </w:tcPr>
          <w:p w14:paraId="3451A733" w14:textId="59136705"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r w:rsidRPr="00974B19">
              <w:rPr>
                <w:rFonts w:ascii="Times New Roman" w:hAnsi="Times New Roman" w:cs="Times New Roman"/>
                <w:b w:val="0"/>
                <w:bCs w:val="0"/>
                <w:sz w:val="20"/>
                <w:szCs w:val="20"/>
                <w:u w:val="none"/>
              </w:rPr>
              <w:t>LSTM Dados Reais</w:t>
            </w:r>
          </w:p>
        </w:tc>
        <w:tc>
          <w:tcPr>
            <w:tcW w:w="3071" w:type="dxa"/>
            <w:tcBorders>
              <w:top w:val="double" w:sz="4" w:space="0" w:color="auto"/>
            </w:tcBorders>
          </w:tcPr>
          <w:p w14:paraId="3B8830EF" w14:textId="21913685"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78.25%</w:t>
            </w:r>
          </w:p>
        </w:tc>
        <w:tc>
          <w:tcPr>
            <w:tcW w:w="3071" w:type="dxa"/>
            <w:tcBorders>
              <w:top w:val="double" w:sz="4" w:space="0" w:color="auto"/>
            </w:tcBorders>
          </w:tcPr>
          <w:p w14:paraId="72CA1FC1" w14:textId="380D3F71"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42%</w:t>
            </w:r>
          </w:p>
        </w:tc>
      </w:tr>
      <w:tr w:rsidR="008C3D94" w14:paraId="1959E26F"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2DBD1F11" w14:textId="44A89C03"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Simulação</w:t>
            </w:r>
          </w:p>
        </w:tc>
        <w:tc>
          <w:tcPr>
            <w:tcW w:w="3071" w:type="dxa"/>
            <w:tcBorders>
              <w:top w:val="double" w:sz="4" w:space="0" w:color="auto"/>
              <w:bottom w:val="double" w:sz="4" w:space="0" w:color="auto"/>
            </w:tcBorders>
          </w:tcPr>
          <w:p w14:paraId="4B5D9E73" w14:textId="17B599CF"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72%</w:t>
            </w:r>
          </w:p>
        </w:tc>
        <w:tc>
          <w:tcPr>
            <w:tcW w:w="3071" w:type="dxa"/>
            <w:tcBorders>
              <w:top w:val="double" w:sz="4" w:space="0" w:color="auto"/>
              <w:bottom w:val="double" w:sz="4" w:space="0" w:color="auto"/>
            </w:tcBorders>
          </w:tcPr>
          <w:p w14:paraId="6194825C" w14:textId="2800E3E7"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32%</w:t>
            </w:r>
          </w:p>
        </w:tc>
      </w:tr>
    </w:tbl>
    <w:p w14:paraId="31C0E782" w14:textId="77777777" w:rsidR="004A0569" w:rsidRDefault="004A0569" w:rsidP="009114ED">
      <w:pPr>
        <w:pStyle w:val="tituloR3"/>
        <w:spacing w:line="360" w:lineRule="auto"/>
        <w:ind w:firstLine="0"/>
        <w:rPr>
          <w:rFonts w:ascii="Times New Roman" w:hAnsi="Times New Roman" w:cs="Times New Roman"/>
          <w:sz w:val="20"/>
          <w:szCs w:val="20"/>
          <w:u w:val="none"/>
        </w:rPr>
      </w:pPr>
    </w:p>
    <w:p w14:paraId="0F522C7A" w14:textId="0D7BBEC1" w:rsidR="006E71C3" w:rsidRDefault="00A42BFD" w:rsidP="00A42BFD">
      <w:pPr>
        <w:pStyle w:val="PargrafodaLista"/>
        <w:spacing w:after="0" w:line="360" w:lineRule="auto"/>
        <w:ind w:left="0" w:firstLine="360"/>
        <w:jc w:val="both"/>
        <w:rPr>
          <w:rFonts w:ascii="Times New Roman" w:hAnsi="Times New Roman"/>
          <w:sz w:val="24"/>
          <w:szCs w:val="24"/>
        </w:rPr>
      </w:pPr>
      <w:r w:rsidRPr="00A42BFD">
        <w:rPr>
          <w:rFonts w:ascii="Times New Roman" w:hAnsi="Times New Roman"/>
          <w:sz w:val="24"/>
          <w:szCs w:val="24"/>
        </w:rPr>
        <w:lastRenderedPageBreak/>
        <w:t xml:space="preserve">Em relação </w:t>
      </w:r>
      <w:r>
        <w:rPr>
          <w:rFonts w:ascii="Times New Roman" w:hAnsi="Times New Roman"/>
          <w:sz w:val="24"/>
          <w:szCs w:val="24"/>
        </w:rPr>
        <w:t>ao trabalho de Castro (2022), nota-se que a grande diferença quanto a este projeto está no número de variáveis. Enquanto o primeiro possui 281, o segundo apresenta 21. Embora maior quantidade de variáveis não signifique necessariamente melhor desempenho do modelo, significa uma exposição mais abrangente a diferentes informações. Dessa forma, a amplitude de variáveis fornece mais informação sobre diversos eventos e o método de seleção pode escolher as melhores dentre elas. Isso não apenas enriquece o processo de decisão como contempla maior capacidade de generalização e aprendizado do modelo.</w:t>
      </w:r>
    </w:p>
    <w:p w14:paraId="4C94B70B" w14:textId="1006642B" w:rsidR="00632D42" w:rsidRDefault="00632D42" w:rsidP="00A42BFD">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Comparado a dissertação de Almeida (2021), </w:t>
      </w:r>
      <w:r w:rsidR="007C2263">
        <w:rPr>
          <w:rFonts w:ascii="Times New Roman" w:hAnsi="Times New Roman"/>
          <w:sz w:val="24"/>
          <w:szCs w:val="24"/>
        </w:rPr>
        <w:t xml:space="preserve">a primeira </w:t>
      </w:r>
      <w:r>
        <w:rPr>
          <w:rFonts w:ascii="Times New Roman" w:hAnsi="Times New Roman"/>
          <w:sz w:val="24"/>
          <w:szCs w:val="24"/>
        </w:rPr>
        <w:t>discrepância</w:t>
      </w:r>
      <w:r w:rsidR="007C2263">
        <w:rPr>
          <w:rFonts w:ascii="Times New Roman" w:hAnsi="Times New Roman"/>
          <w:sz w:val="24"/>
          <w:szCs w:val="24"/>
        </w:rPr>
        <w:t xml:space="preserve"> ocorre durante</w:t>
      </w:r>
      <w:r>
        <w:rPr>
          <w:rFonts w:ascii="Times New Roman" w:hAnsi="Times New Roman"/>
          <w:sz w:val="24"/>
          <w:szCs w:val="24"/>
        </w:rPr>
        <w:t xml:space="preserve"> a montagem da </w:t>
      </w:r>
      <w:r w:rsidRPr="00632D42">
        <w:rPr>
          <w:rFonts w:ascii="Times New Roman" w:hAnsi="Times New Roman"/>
          <w:i/>
          <w:iCs/>
          <w:sz w:val="24"/>
          <w:szCs w:val="24"/>
        </w:rPr>
        <w:t>Target</w:t>
      </w:r>
      <w:r w:rsidR="007C2263">
        <w:rPr>
          <w:rFonts w:ascii="Times New Roman" w:hAnsi="Times New Roman"/>
          <w:sz w:val="24"/>
          <w:szCs w:val="24"/>
        </w:rPr>
        <w:t xml:space="preserve">, visto que o </w:t>
      </w:r>
      <w:r>
        <w:rPr>
          <w:rFonts w:ascii="Times New Roman" w:hAnsi="Times New Roman"/>
          <w:sz w:val="24"/>
          <w:szCs w:val="24"/>
        </w:rPr>
        <w:t xml:space="preserve">autor utilizou uma amostra balanceada entre adimplentes e inadimplentes durante o treinamento. Apesar de não parecer significativo e ser uma condição extremamente rara em risco de crédito, o fato </w:t>
      </w:r>
      <w:proofErr w:type="gramStart"/>
      <w:r>
        <w:rPr>
          <w:rFonts w:ascii="Times New Roman" w:hAnsi="Times New Roman"/>
          <w:sz w:val="24"/>
          <w:szCs w:val="24"/>
        </w:rPr>
        <w:t>da</w:t>
      </w:r>
      <w:proofErr w:type="gramEnd"/>
      <w:r>
        <w:rPr>
          <w:rFonts w:ascii="Times New Roman" w:hAnsi="Times New Roman"/>
          <w:sz w:val="24"/>
          <w:szCs w:val="24"/>
        </w:rPr>
        <w:t xml:space="preserve"> amostra estar balanceada auxilia consideravelmente o modelo a aprender o fenômeno, pois durante o treinamento há mais instâncias do evento de interesse para que o algoritmo compreenda o comportamento. No presente projeto, como historicamente há diferença significativa da quantidade de adimplentes e inadimplentes, optou-se por realizar o treinamento com uma amostra desbalanceada de modo que o modelo pudesse aprender o comportamento real.</w:t>
      </w:r>
    </w:p>
    <w:p w14:paraId="7EC37EBA" w14:textId="6109646B" w:rsidR="006E71C3" w:rsidRDefault="00B15B34" w:rsidP="00676DB0">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A segunda diferença está contida no algoritmo utilizado, pois Almeida (2021) aplicou um modelo extremamente potente de Redes Neurais Artificiais Recorrentes (</w:t>
      </w:r>
      <w:proofErr w:type="spellStart"/>
      <w:r>
        <w:rPr>
          <w:rFonts w:ascii="Times New Roman" w:hAnsi="Times New Roman"/>
          <w:sz w:val="24"/>
          <w:szCs w:val="24"/>
        </w:rPr>
        <w:t>RNN’s</w:t>
      </w:r>
      <w:proofErr w:type="spellEnd"/>
      <w:r>
        <w:rPr>
          <w:rFonts w:ascii="Times New Roman" w:hAnsi="Times New Roman"/>
          <w:sz w:val="24"/>
          <w:szCs w:val="24"/>
        </w:rPr>
        <w:t xml:space="preserve">) conhecido como LSTM. </w:t>
      </w:r>
      <w:r w:rsidR="008C2453">
        <w:rPr>
          <w:rFonts w:ascii="Times New Roman" w:hAnsi="Times New Roman"/>
          <w:sz w:val="24"/>
          <w:szCs w:val="24"/>
        </w:rPr>
        <w:t xml:space="preserve">RNN é uma arquitetura projetada para processas dados sequenciais de modo que sua principal característica é a capacidade de ter conexões retroativas, portanto, as informações são mantidas em um tipo de “memória” e utilizada em estágios futuros para melhorar a predição. Nesse âmbito, </w:t>
      </w:r>
      <w:r w:rsidR="00334FD0">
        <w:rPr>
          <w:rFonts w:ascii="Times New Roman" w:hAnsi="Times New Roman"/>
          <w:sz w:val="24"/>
          <w:szCs w:val="24"/>
        </w:rPr>
        <w:t xml:space="preserve">o LSTM é um modelo RNN especializado para lidar com desafios associados às dependências temporais de modo que a retenção da “memória” ocorre por períodos estendidos e é feita pelos </w:t>
      </w:r>
      <w:proofErr w:type="spellStart"/>
      <w:r w:rsidR="00334FD0" w:rsidRPr="00334FD0">
        <w:rPr>
          <w:rFonts w:ascii="Times New Roman" w:hAnsi="Times New Roman"/>
          <w:i/>
          <w:iCs/>
          <w:sz w:val="24"/>
          <w:szCs w:val="24"/>
        </w:rPr>
        <w:t>gates</w:t>
      </w:r>
      <w:proofErr w:type="spellEnd"/>
      <w:r w:rsidR="00334FD0">
        <w:rPr>
          <w:rFonts w:ascii="Times New Roman" w:hAnsi="Times New Roman"/>
          <w:sz w:val="24"/>
          <w:szCs w:val="24"/>
        </w:rPr>
        <w:t xml:space="preserve"> (portões). Como risco de crédito é muito relacionado às condições econômicas dos clientes e as mesmas mudam ao longo do tempo, este modelo tem potencial para alcançar bons resultados, todavia, modelos de Redes Neurais em geral são complexos e difíceis de serem interpretados, tornando-se um desafio para o entendimento de pessoas não técnicas.</w:t>
      </w:r>
    </w:p>
    <w:p w14:paraId="69CF1596" w14:textId="77777777" w:rsidR="006E71C3" w:rsidRDefault="006E71C3" w:rsidP="00512610">
      <w:pPr>
        <w:spacing w:after="0" w:line="360" w:lineRule="auto"/>
        <w:jc w:val="both"/>
        <w:rPr>
          <w:rFonts w:ascii="Times New Roman" w:hAnsi="Times New Roman"/>
          <w:b/>
          <w:bCs/>
          <w:sz w:val="24"/>
          <w:szCs w:val="24"/>
        </w:rPr>
      </w:pPr>
    </w:p>
    <w:p w14:paraId="7A9C27D2" w14:textId="77777777" w:rsidR="00676DB0" w:rsidRDefault="00676DB0" w:rsidP="00512610">
      <w:pPr>
        <w:spacing w:after="0" w:line="360" w:lineRule="auto"/>
        <w:jc w:val="both"/>
        <w:rPr>
          <w:rFonts w:ascii="Times New Roman" w:hAnsi="Times New Roman"/>
          <w:b/>
          <w:bCs/>
          <w:sz w:val="24"/>
          <w:szCs w:val="24"/>
        </w:rPr>
      </w:pPr>
    </w:p>
    <w:p w14:paraId="586559B2" w14:textId="77777777" w:rsidR="006E71C3" w:rsidRDefault="006E71C3" w:rsidP="00512610">
      <w:pPr>
        <w:spacing w:after="0" w:line="360" w:lineRule="auto"/>
        <w:jc w:val="both"/>
        <w:rPr>
          <w:rFonts w:ascii="Times New Roman" w:hAnsi="Times New Roman"/>
          <w:b/>
          <w:bCs/>
          <w:sz w:val="24"/>
          <w:szCs w:val="24"/>
        </w:rPr>
      </w:pPr>
    </w:p>
    <w:p w14:paraId="281C428D" w14:textId="77777777" w:rsidR="006E71C3" w:rsidRDefault="006E71C3" w:rsidP="00512610">
      <w:pPr>
        <w:spacing w:after="0" w:line="360" w:lineRule="auto"/>
        <w:jc w:val="both"/>
        <w:rPr>
          <w:rFonts w:ascii="Times New Roman" w:hAnsi="Times New Roman"/>
          <w:b/>
          <w:bCs/>
          <w:sz w:val="24"/>
          <w:szCs w:val="24"/>
        </w:rPr>
      </w:pPr>
    </w:p>
    <w:p w14:paraId="06FACC42" w14:textId="127EDE21" w:rsidR="004A0569" w:rsidRDefault="00B811AF" w:rsidP="00512610">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5)</w:t>
      </w:r>
      <w:r w:rsidRPr="003C2B9F">
        <w:rPr>
          <w:rFonts w:ascii="Times New Roman" w:hAnsi="Times New Roman"/>
          <w:b/>
          <w:bCs/>
          <w:sz w:val="24"/>
          <w:szCs w:val="24"/>
        </w:rPr>
        <w:t xml:space="preserve"> CONCLUSÃO</w:t>
      </w:r>
    </w:p>
    <w:p w14:paraId="2FC5F7D8" w14:textId="77777777" w:rsidR="00831E46" w:rsidRDefault="002833D5" w:rsidP="00831E46">
      <w:pPr>
        <w:spacing w:line="360" w:lineRule="auto"/>
        <w:ind w:firstLine="360"/>
        <w:jc w:val="both"/>
        <w:rPr>
          <w:rFonts w:ascii="Times New Roman" w:hAnsi="Times New Roman"/>
          <w:sz w:val="24"/>
          <w:szCs w:val="24"/>
        </w:rPr>
      </w:pPr>
      <w:bookmarkStart w:id="26" w:name="_Hlk158033614"/>
      <w:bookmarkStart w:id="27" w:name="_Hlk158033599"/>
      <w:r>
        <w:rPr>
          <w:rFonts w:ascii="Times New Roman" w:hAnsi="Times New Roman"/>
          <w:sz w:val="24"/>
          <w:szCs w:val="24"/>
        </w:rPr>
        <w:t xml:space="preserve">Dado que o principal objetivo de uma </w:t>
      </w:r>
      <w:r w:rsidR="00512610">
        <w:rPr>
          <w:rFonts w:ascii="Times New Roman" w:hAnsi="Times New Roman"/>
          <w:sz w:val="24"/>
          <w:szCs w:val="24"/>
        </w:rPr>
        <w:t>análise de risco de crédito é separar os bons e maus pagadores de modo a maximizar o retorno financeiro, concluiu-se que esta pesquisa representou um avanço ao comparar a abordagem tradicional com a abordagem direcionada por modelagem matemática e aprendizado de máquina</w:t>
      </w:r>
      <w:bookmarkEnd w:id="26"/>
      <w:r w:rsidR="00512610">
        <w:rPr>
          <w:rFonts w:ascii="Times New Roman" w:hAnsi="Times New Roman"/>
          <w:sz w:val="24"/>
          <w:szCs w:val="24"/>
        </w:rPr>
        <w:t xml:space="preserve">. </w:t>
      </w:r>
    </w:p>
    <w:p w14:paraId="3C908007" w14:textId="3A60B75D" w:rsidR="001C7A2A" w:rsidRDefault="00831E46" w:rsidP="00831E46">
      <w:pPr>
        <w:spacing w:line="360" w:lineRule="auto"/>
        <w:ind w:firstLine="360"/>
        <w:jc w:val="both"/>
        <w:rPr>
          <w:rFonts w:ascii="Times New Roman" w:hAnsi="Times New Roman"/>
          <w:sz w:val="24"/>
          <w:szCs w:val="24"/>
        </w:rPr>
      </w:pPr>
      <w:bookmarkStart w:id="28" w:name="_Hlk158033646"/>
      <w:r>
        <w:rPr>
          <w:rFonts w:ascii="Times New Roman" w:hAnsi="Times New Roman"/>
          <w:sz w:val="24"/>
          <w:szCs w:val="24"/>
        </w:rPr>
        <w:t xml:space="preserve">Os resultados demonstraram que técnicas de Machine Learning, embora complexas, são capazes de proporcionar ganhos financeiros ao mesmo tempo que são uma automação do processo de concessão. </w:t>
      </w:r>
      <w:r w:rsidR="007847A7">
        <w:rPr>
          <w:rFonts w:ascii="Times New Roman" w:hAnsi="Times New Roman"/>
          <w:sz w:val="24"/>
          <w:szCs w:val="24"/>
        </w:rPr>
        <w:t>Pelo fato d</w:t>
      </w:r>
      <w:r w:rsidR="001957D9">
        <w:rPr>
          <w:rFonts w:ascii="Times New Roman" w:hAnsi="Times New Roman"/>
          <w:sz w:val="24"/>
          <w:szCs w:val="24"/>
        </w:rPr>
        <w:t>e o</w:t>
      </w:r>
      <w:r w:rsidR="001C7A2A">
        <w:rPr>
          <w:rFonts w:ascii="Times New Roman" w:hAnsi="Times New Roman"/>
          <w:sz w:val="24"/>
          <w:szCs w:val="24"/>
        </w:rPr>
        <w:t xml:space="preserve"> método quantitativo capta</w:t>
      </w:r>
      <w:r w:rsidR="007847A7">
        <w:rPr>
          <w:rFonts w:ascii="Times New Roman" w:hAnsi="Times New Roman"/>
          <w:sz w:val="24"/>
          <w:szCs w:val="24"/>
        </w:rPr>
        <w:t>r</w:t>
      </w:r>
      <w:r w:rsidR="001C7A2A">
        <w:rPr>
          <w:rFonts w:ascii="Times New Roman" w:hAnsi="Times New Roman"/>
          <w:sz w:val="24"/>
          <w:szCs w:val="24"/>
        </w:rPr>
        <w:t xml:space="preserve"> relações </w:t>
      </w:r>
      <w:r w:rsidR="007847A7">
        <w:rPr>
          <w:rFonts w:ascii="Times New Roman" w:hAnsi="Times New Roman"/>
          <w:sz w:val="24"/>
          <w:szCs w:val="24"/>
        </w:rPr>
        <w:t xml:space="preserve">complexas </w:t>
      </w:r>
      <w:r w:rsidR="001C7A2A">
        <w:rPr>
          <w:rFonts w:ascii="Times New Roman" w:hAnsi="Times New Roman"/>
          <w:sz w:val="24"/>
          <w:szCs w:val="24"/>
        </w:rPr>
        <w:t xml:space="preserve">entre as variáveis </w:t>
      </w:r>
      <w:r w:rsidR="007847A7">
        <w:rPr>
          <w:rFonts w:ascii="Times New Roman" w:hAnsi="Times New Roman"/>
          <w:sz w:val="24"/>
          <w:szCs w:val="24"/>
        </w:rPr>
        <w:t>de maneira automática</w:t>
      </w:r>
      <w:r>
        <w:rPr>
          <w:rFonts w:ascii="Times New Roman" w:hAnsi="Times New Roman"/>
          <w:sz w:val="24"/>
          <w:szCs w:val="24"/>
        </w:rPr>
        <w:t xml:space="preserve">, </w:t>
      </w:r>
      <w:r w:rsidR="007847A7">
        <w:rPr>
          <w:rFonts w:ascii="Times New Roman" w:hAnsi="Times New Roman"/>
          <w:sz w:val="24"/>
          <w:szCs w:val="24"/>
        </w:rPr>
        <w:t xml:space="preserve">os </w:t>
      </w:r>
      <w:r w:rsidR="001C7A2A">
        <w:rPr>
          <w:rFonts w:ascii="Times New Roman" w:hAnsi="Times New Roman"/>
          <w:sz w:val="24"/>
          <w:szCs w:val="24"/>
        </w:rPr>
        <w:t xml:space="preserve">analistas de crédito </w:t>
      </w:r>
      <w:r w:rsidR="007847A7">
        <w:rPr>
          <w:rFonts w:ascii="Times New Roman" w:hAnsi="Times New Roman"/>
          <w:sz w:val="24"/>
          <w:szCs w:val="24"/>
        </w:rPr>
        <w:t>podem otimizar</w:t>
      </w:r>
      <w:r w:rsidR="001C7A2A">
        <w:rPr>
          <w:rFonts w:ascii="Times New Roman" w:hAnsi="Times New Roman"/>
          <w:sz w:val="24"/>
          <w:szCs w:val="24"/>
        </w:rPr>
        <w:t xml:space="preserve"> </w:t>
      </w:r>
      <w:r w:rsidR="007847A7">
        <w:rPr>
          <w:rFonts w:ascii="Times New Roman" w:hAnsi="Times New Roman"/>
          <w:sz w:val="24"/>
          <w:szCs w:val="24"/>
        </w:rPr>
        <w:t>o tempo gasto na avaliação e melhorar a eficiência dos projetos.</w:t>
      </w:r>
    </w:p>
    <w:p w14:paraId="0939D4B0" w14:textId="77777777" w:rsidR="00EB2C1B" w:rsidRDefault="00512610" w:rsidP="00EB2C1B">
      <w:pPr>
        <w:spacing w:after="0" w:line="360" w:lineRule="auto"/>
        <w:ind w:firstLine="360"/>
        <w:jc w:val="both"/>
        <w:rPr>
          <w:rFonts w:ascii="Times New Roman" w:hAnsi="Times New Roman"/>
          <w:sz w:val="24"/>
          <w:szCs w:val="24"/>
        </w:rPr>
      </w:pPr>
      <w:bookmarkStart w:id="29" w:name="_Hlk158033660"/>
      <w:bookmarkEnd w:id="28"/>
      <w:r>
        <w:rPr>
          <w:rFonts w:ascii="Times New Roman" w:hAnsi="Times New Roman"/>
          <w:sz w:val="24"/>
          <w:szCs w:val="24"/>
        </w:rPr>
        <w:t xml:space="preserve">Além da otimização do lucro e da discriminação, a abordagem matemática apresenta maior estabilidade justamente por basear-se em mais variáveis. </w:t>
      </w:r>
      <w:r w:rsidR="00712355">
        <w:rPr>
          <w:rFonts w:ascii="Times New Roman" w:hAnsi="Times New Roman"/>
          <w:sz w:val="24"/>
          <w:szCs w:val="24"/>
        </w:rPr>
        <w:t>Essa característica permite que a concessão seja baseada em diversos fatores, proporcionando maior abrangência de decisão e, consequentemente, auxiliando na segmentação de perfis de risco.</w:t>
      </w:r>
    </w:p>
    <w:p w14:paraId="38652FC3" w14:textId="473CEF5B" w:rsidR="004B03AA" w:rsidRPr="00B578E8" w:rsidRDefault="004B03AA" w:rsidP="00B578E8">
      <w:pPr>
        <w:spacing w:after="0" w:line="360" w:lineRule="auto"/>
        <w:ind w:firstLine="360"/>
        <w:jc w:val="both"/>
        <w:rPr>
          <w:rFonts w:ascii="Times New Roman" w:hAnsi="Times New Roman"/>
          <w:iCs/>
          <w:sz w:val="24"/>
          <w:szCs w:val="24"/>
        </w:rPr>
      </w:pPr>
      <w:bookmarkStart w:id="30" w:name="_Hlk158033682"/>
      <w:bookmarkEnd w:id="29"/>
      <w:r>
        <w:rPr>
          <w:rFonts w:ascii="Times New Roman" w:hAnsi="Times New Roman"/>
          <w:sz w:val="24"/>
          <w:szCs w:val="24"/>
        </w:rPr>
        <w:t>Embora promissora, destacam-se algumas ressalvas a respeito das limitações deste estudo. Pela ausência de grande poder computacional, a aplicação de técnicas mais avançadas de pré-processamento não foi possível. Além disso, todo o processo de análise baseou-se em indivíduos tomadores, portanto, instâncias as quais um dia já foram aprovadas. Isso incorre que amostras já negadas desde o início</w:t>
      </w:r>
      <w:r w:rsidR="00672657">
        <w:rPr>
          <w:rFonts w:ascii="Times New Roman" w:hAnsi="Times New Roman"/>
          <w:sz w:val="24"/>
          <w:szCs w:val="24"/>
        </w:rPr>
        <w:t xml:space="preserve"> </w:t>
      </w:r>
      <w:r>
        <w:rPr>
          <w:rFonts w:ascii="Times New Roman" w:hAnsi="Times New Roman"/>
          <w:sz w:val="24"/>
          <w:szCs w:val="24"/>
        </w:rPr>
        <w:t>foram excluídas, resultando na criação de um possível viés.</w:t>
      </w:r>
      <w:r w:rsidR="00B578E8">
        <w:rPr>
          <w:rFonts w:ascii="Times New Roman" w:hAnsi="Times New Roman"/>
          <w:iCs/>
          <w:sz w:val="24"/>
          <w:szCs w:val="24"/>
        </w:rPr>
        <w:t xml:space="preserve"> </w:t>
      </w:r>
      <w:r w:rsidR="00136C1C">
        <w:rPr>
          <w:rFonts w:ascii="Times New Roman" w:hAnsi="Times New Roman"/>
          <w:sz w:val="24"/>
          <w:szCs w:val="24"/>
        </w:rPr>
        <w:t xml:space="preserve">Conforme explicado por Laredo (2010), como um modelo de </w:t>
      </w:r>
      <w:proofErr w:type="spellStart"/>
      <w:r w:rsidR="00136C1C">
        <w:rPr>
          <w:rFonts w:ascii="Times New Roman" w:hAnsi="Times New Roman"/>
          <w:sz w:val="24"/>
          <w:szCs w:val="24"/>
        </w:rPr>
        <w:t>Credit</w:t>
      </w:r>
      <w:proofErr w:type="spellEnd"/>
      <w:r w:rsidR="00136C1C">
        <w:rPr>
          <w:rFonts w:ascii="Times New Roman" w:hAnsi="Times New Roman"/>
          <w:sz w:val="24"/>
          <w:szCs w:val="24"/>
        </w:rPr>
        <w:t xml:space="preserve"> </w:t>
      </w:r>
      <w:proofErr w:type="spellStart"/>
      <w:r w:rsidR="00136C1C">
        <w:rPr>
          <w:rFonts w:ascii="Times New Roman" w:hAnsi="Times New Roman"/>
          <w:sz w:val="24"/>
          <w:szCs w:val="24"/>
        </w:rPr>
        <w:t>Scoring</w:t>
      </w:r>
      <w:proofErr w:type="spellEnd"/>
      <w:r w:rsidR="00136C1C">
        <w:rPr>
          <w:rFonts w:ascii="Times New Roman" w:hAnsi="Times New Roman"/>
          <w:sz w:val="24"/>
          <w:szCs w:val="24"/>
        </w:rPr>
        <w:t xml:space="preserve"> destina-se a avaliar todos os proponentes potenciais, ele deve basear-se nos bons e maus clientes de mercado e não apenas nos bons e maus clientes anteriormente aprovados pelo credor. </w:t>
      </w:r>
      <w:r>
        <w:rPr>
          <w:rFonts w:ascii="Times New Roman" w:hAnsi="Times New Roman"/>
          <w:sz w:val="24"/>
          <w:szCs w:val="24"/>
        </w:rPr>
        <w:t>Para trabalhos futuros, recomenda-se a ampliação ou troca da base de dados de modo que a nova população tenha exemplos de todos os casos citados</w:t>
      </w:r>
      <w:r w:rsidR="00672657">
        <w:rPr>
          <w:rFonts w:ascii="Times New Roman" w:hAnsi="Times New Roman"/>
          <w:sz w:val="24"/>
          <w:szCs w:val="24"/>
        </w:rPr>
        <w:t>, permitindo assim a expansão da pesquisa a qual envolve também a inferência de negados.</w:t>
      </w:r>
    </w:p>
    <w:p w14:paraId="5810FD50" w14:textId="5DFB935A" w:rsidR="00873283" w:rsidRPr="00CC19D6" w:rsidRDefault="00103FD4" w:rsidP="00CC19D6">
      <w:pPr>
        <w:spacing w:after="0" w:line="360" w:lineRule="auto"/>
        <w:ind w:firstLine="360"/>
        <w:jc w:val="both"/>
        <w:rPr>
          <w:rFonts w:ascii="Times New Roman" w:hAnsi="Times New Roman"/>
          <w:sz w:val="24"/>
          <w:szCs w:val="24"/>
        </w:rPr>
      </w:pPr>
      <w:bookmarkStart w:id="31" w:name="_Hlk158033715"/>
      <w:bookmarkEnd w:id="30"/>
      <w:r>
        <w:rPr>
          <w:rFonts w:ascii="Times New Roman" w:hAnsi="Times New Roman"/>
          <w:sz w:val="24"/>
          <w:szCs w:val="24"/>
        </w:rPr>
        <w:t xml:space="preserve">Finalmente, como a população costuma estar em constante mudança econômica e social, sugere-se também a implementação de metodologias para retreino do modelo. Nesse âmbito, o desenvolvimento de um ambiente de engenharia de Machine Learning seria </w:t>
      </w:r>
      <w:r w:rsidR="005E5392">
        <w:rPr>
          <w:rFonts w:ascii="Times New Roman" w:hAnsi="Times New Roman"/>
          <w:sz w:val="24"/>
          <w:szCs w:val="24"/>
        </w:rPr>
        <w:t>crucial para a correta gestão de riscos</w:t>
      </w:r>
      <w:r>
        <w:rPr>
          <w:rFonts w:ascii="Times New Roman" w:hAnsi="Times New Roman"/>
          <w:sz w:val="24"/>
          <w:szCs w:val="24"/>
        </w:rPr>
        <w:t xml:space="preserve">, pois ele permitiria a recorrente adaptação do modelo </w:t>
      </w:r>
      <w:r w:rsidR="005E5392">
        <w:rPr>
          <w:rFonts w:ascii="Times New Roman" w:hAnsi="Times New Roman"/>
          <w:sz w:val="24"/>
          <w:szCs w:val="24"/>
        </w:rPr>
        <w:t xml:space="preserve">de forma totalmente automática, </w:t>
      </w:r>
      <w:r>
        <w:rPr>
          <w:rFonts w:ascii="Times New Roman" w:hAnsi="Times New Roman"/>
          <w:sz w:val="24"/>
          <w:szCs w:val="24"/>
        </w:rPr>
        <w:t>de modo que o mesmo sempre fosse aplicável para a população atual.</w:t>
      </w:r>
    </w:p>
    <w:bookmarkEnd w:id="31"/>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2" w:name="_Hlk121002078"/>
      <w:bookmarkEnd w:id="27"/>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p w14:paraId="0ACA0F1D" w14:textId="77777777" w:rsidR="002F2463" w:rsidRPr="003C2B9F" w:rsidRDefault="002F2463" w:rsidP="008B4F62">
      <w:pPr>
        <w:spacing w:line="360" w:lineRule="auto"/>
        <w:jc w:val="both"/>
        <w:rPr>
          <w:rFonts w:ascii="Times New Roman" w:hAnsi="Times New Roman"/>
          <w:sz w:val="24"/>
          <w:szCs w:val="24"/>
        </w:rPr>
      </w:pPr>
      <w:bookmarkStart w:id="33" w:name="_Hlk158033956"/>
      <w:bookmarkEnd w:id="32"/>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0032FB">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2F3A7B">
        <w:rPr>
          <w:rFonts w:ascii="Times New Roman" w:hAnsi="Times New Roman"/>
          <w:sz w:val="24"/>
          <w:szCs w:val="24"/>
        </w:rPr>
        <w:t>O’Really</w:t>
      </w:r>
      <w:proofErr w:type="spellEnd"/>
      <w:r w:rsidRPr="002F3A7B">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4FF7C974" w14:textId="080933B9" w:rsidR="0045386F" w:rsidRDefault="0045386F" w:rsidP="0045386F">
      <w:pPr>
        <w:spacing w:line="360" w:lineRule="auto"/>
        <w:jc w:val="both"/>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ESTATÍSTICAS MONETÁRIAS E DE CRÉDITO</w:t>
      </w:r>
      <w:r>
        <w:rPr>
          <w:rFonts w:ascii="Times New Roman" w:hAnsi="Times New Roman"/>
          <w:sz w:val="24"/>
          <w:szCs w:val="24"/>
        </w:rPr>
        <w:t>. Banco Central do Brasil, São Paulo. Disponível em: &lt;</w:t>
      </w:r>
      <w:r w:rsidRPr="0045386F">
        <w:rPr>
          <w:rFonts w:ascii="Times New Roman" w:hAnsi="Times New Roman"/>
          <w:sz w:val="24"/>
          <w:szCs w:val="24"/>
        </w:rPr>
        <w:t>https://www.bcb.gov.br/estatisticas/estatisticasmonetariascredito</w:t>
      </w:r>
      <w:r>
        <w:rPr>
          <w:rFonts w:ascii="Times New Roman" w:hAnsi="Times New Roman"/>
          <w:sz w:val="24"/>
          <w:szCs w:val="24"/>
        </w:rPr>
        <w:t>&gt;. Acesso em: 17 de dezembro de 2023.</w:t>
      </w:r>
    </w:p>
    <w:p w14:paraId="12BAF993" w14:textId="63A635C1" w:rsidR="00307D88" w:rsidRDefault="00307D88" w:rsidP="0045386F">
      <w:pPr>
        <w:spacing w:line="360" w:lineRule="auto"/>
        <w:jc w:val="both"/>
        <w:rPr>
          <w:rFonts w:ascii="Times New Roman" w:hAnsi="Times New Roman"/>
          <w:sz w:val="24"/>
          <w:szCs w:val="24"/>
        </w:rPr>
      </w:pPr>
      <w:r>
        <w:rPr>
          <w:rFonts w:ascii="Times New Roman" w:hAnsi="Times New Roman"/>
          <w:sz w:val="24"/>
          <w:szCs w:val="24"/>
        </w:rPr>
        <w:t xml:space="preserve">[32] Mora, Mônica. </w:t>
      </w:r>
      <w:r>
        <w:rPr>
          <w:rFonts w:ascii="Times New Roman" w:hAnsi="Times New Roman"/>
          <w:b/>
          <w:bCs/>
          <w:sz w:val="24"/>
          <w:szCs w:val="24"/>
        </w:rPr>
        <w:t>A EVOLUÇÃO DO CRÉDITO NO BRASIL ENTRE 2003 E 2010</w:t>
      </w:r>
      <w:r>
        <w:rPr>
          <w:rFonts w:ascii="Times New Roman" w:hAnsi="Times New Roman"/>
          <w:sz w:val="24"/>
          <w:szCs w:val="24"/>
        </w:rPr>
        <w:t>. Instituto de Pesquisa Econômica Aplicada. Rio de Janeiro</w:t>
      </w:r>
      <w:r w:rsidR="00ED1CC4">
        <w:rPr>
          <w:rFonts w:ascii="Times New Roman" w:hAnsi="Times New Roman"/>
          <w:sz w:val="24"/>
          <w:szCs w:val="24"/>
        </w:rPr>
        <w:t>,</w:t>
      </w:r>
      <w:r>
        <w:rPr>
          <w:rFonts w:ascii="Times New Roman" w:hAnsi="Times New Roman"/>
          <w:sz w:val="24"/>
          <w:szCs w:val="24"/>
        </w:rPr>
        <w:t xml:space="preserve"> 2015. Disponível em: &lt;</w:t>
      </w:r>
      <w:r w:rsidRPr="00307D88">
        <w:rPr>
          <w:rFonts w:ascii="Times New Roman" w:hAnsi="Times New Roman"/>
          <w:sz w:val="24"/>
          <w:szCs w:val="24"/>
        </w:rPr>
        <w:t>https://repositorio.ipea.gov.br/bitstream/11058/3537/1/td2022.pdf</w:t>
      </w:r>
      <w:r>
        <w:rPr>
          <w:rFonts w:ascii="Times New Roman" w:hAnsi="Times New Roman"/>
          <w:sz w:val="24"/>
          <w:szCs w:val="24"/>
        </w:rPr>
        <w:t>&gt;. Acesso em: 17 de dezembro de 2023.</w:t>
      </w:r>
    </w:p>
    <w:p w14:paraId="61EBEF1E" w14:textId="2C145232" w:rsidR="008F0AE3" w:rsidRPr="001356F3" w:rsidRDefault="000C1AA1" w:rsidP="00956DE6">
      <w:pPr>
        <w:spacing w:line="360" w:lineRule="auto"/>
        <w:jc w:val="both"/>
        <w:rPr>
          <w:rFonts w:ascii="Times New Roman" w:hAnsi="Times New Roman"/>
          <w:sz w:val="24"/>
          <w:szCs w:val="24"/>
          <w:u w:val="single"/>
        </w:rPr>
      </w:pPr>
      <w:r>
        <w:rPr>
          <w:rFonts w:ascii="Times New Roman" w:hAnsi="Times New Roman"/>
          <w:sz w:val="24"/>
          <w:szCs w:val="24"/>
        </w:rPr>
        <w:t xml:space="preserve">[33] </w:t>
      </w:r>
      <w:proofErr w:type="spellStart"/>
      <w:r>
        <w:rPr>
          <w:rFonts w:ascii="Times New Roman" w:hAnsi="Times New Roman"/>
          <w:sz w:val="24"/>
          <w:szCs w:val="24"/>
        </w:rPr>
        <w:t>Sfeir</w:t>
      </w:r>
      <w:proofErr w:type="spellEnd"/>
      <w:r>
        <w:rPr>
          <w:rFonts w:ascii="Times New Roman" w:hAnsi="Times New Roman"/>
          <w:sz w:val="24"/>
          <w:szCs w:val="24"/>
        </w:rPr>
        <w:t xml:space="preserve">, Elias. </w:t>
      </w:r>
      <w:r>
        <w:rPr>
          <w:rFonts w:ascii="Times New Roman" w:hAnsi="Times New Roman"/>
          <w:b/>
          <w:bCs/>
          <w:sz w:val="24"/>
          <w:szCs w:val="24"/>
        </w:rPr>
        <w:t>A RELAÇÃO CRÉDIT0-PIB NO BRASIL: HISTÓRICO E COMPARAÇÃO INTERNACIONAL</w:t>
      </w:r>
      <w:r>
        <w:rPr>
          <w:rFonts w:ascii="Times New Roman" w:hAnsi="Times New Roman"/>
          <w:sz w:val="24"/>
          <w:szCs w:val="24"/>
        </w:rPr>
        <w:t>. Brasil</w:t>
      </w:r>
      <w:r w:rsidR="001356F3">
        <w:rPr>
          <w:rFonts w:ascii="Times New Roman" w:hAnsi="Times New Roman"/>
          <w:sz w:val="24"/>
          <w:szCs w:val="24"/>
        </w:rPr>
        <w:t xml:space="preserve">, </w:t>
      </w:r>
      <w:r>
        <w:rPr>
          <w:rFonts w:ascii="Times New Roman" w:hAnsi="Times New Roman"/>
          <w:sz w:val="24"/>
          <w:szCs w:val="24"/>
        </w:rPr>
        <w:t>2021. Disponível em: &lt;</w:t>
      </w:r>
      <w:r w:rsidRPr="000C1AA1">
        <w:rPr>
          <w:rFonts w:ascii="Times New Roman" w:hAnsi="Times New Roman"/>
          <w:sz w:val="24"/>
          <w:szCs w:val="24"/>
        </w:rPr>
        <w:t>https://www.linkedin.com/pulse/rela%C3%A7%C3%A3o-cr%C3%A9dito-pib-brasil-hist%C3%B3rico-e-compara%C3%A7%C3%A3o-elias-sfeir/?originalSubdomain=pt</w:t>
      </w:r>
      <w:r>
        <w:rPr>
          <w:rFonts w:ascii="Times New Roman" w:hAnsi="Times New Roman"/>
          <w:sz w:val="24"/>
          <w:szCs w:val="24"/>
        </w:rPr>
        <w:t>&gt;. Acesso em: 17 de dezembro de 2023.</w:t>
      </w:r>
    </w:p>
    <w:p w14:paraId="5D2215AC" w14:textId="08B12B70" w:rsidR="001356F3" w:rsidRDefault="001356F3" w:rsidP="001356F3">
      <w:pPr>
        <w:spacing w:line="360" w:lineRule="auto"/>
        <w:jc w:val="both"/>
        <w:rPr>
          <w:rFonts w:ascii="Times New Roman" w:hAnsi="Times New Roman"/>
          <w:sz w:val="24"/>
          <w:szCs w:val="24"/>
        </w:rPr>
      </w:pPr>
      <w:r>
        <w:rPr>
          <w:rFonts w:ascii="Times New Roman" w:hAnsi="Times New Roman"/>
          <w:sz w:val="24"/>
          <w:szCs w:val="24"/>
        </w:rPr>
        <w:t xml:space="preserve">[34] </w:t>
      </w:r>
      <w:r>
        <w:rPr>
          <w:rFonts w:ascii="Times New Roman" w:hAnsi="Times New Roman"/>
          <w:b/>
          <w:bCs/>
          <w:sz w:val="24"/>
          <w:szCs w:val="24"/>
        </w:rPr>
        <w:t>MAPA DA INADIMPLÊNCIA E NEGOCIAÇÃO DE DÍVIDAS DO BRASIL</w:t>
      </w:r>
      <w:r>
        <w:rPr>
          <w:rFonts w:ascii="Times New Roman" w:hAnsi="Times New Roman"/>
          <w:sz w:val="24"/>
          <w:szCs w:val="24"/>
        </w:rPr>
        <w:t>. Serasa Limpa Nome, Brasil, novembro 2023. Disponível em: &lt;</w:t>
      </w:r>
      <w:r w:rsidRPr="001356F3">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17 de dezembro de 2023.</w:t>
      </w:r>
    </w:p>
    <w:p w14:paraId="71A09F9C" w14:textId="56BA41F2" w:rsidR="001951DF" w:rsidRDefault="001951DF" w:rsidP="001951DF">
      <w:pPr>
        <w:spacing w:line="360" w:lineRule="auto"/>
        <w:jc w:val="both"/>
        <w:rPr>
          <w:rFonts w:ascii="Times New Roman" w:hAnsi="Times New Roman"/>
          <w:sz w:val="24"/>
          <w:szCs w:val="24"/>
        </w:rPr>
      </w:pPr>
      <w:r>
        <w:rPr>
          <w:rFonts w:ascii="Times New Roman" w:hAnsi="Times New Roman"/>
          <w:sz w:val="24"/>
          <w:szCs w:val="24"/>
        </w:rPr>
        <w:t xml:space="preserve">[35] </w:t>
      </w:r>
      <w:r>
        <w:rPr>
          <w:rFonts w:ascii="Times New Roman" w:hAnsi="Times New Roman"/>
          <w:b/>
          <w:bCs/>
          <w:sz w:val="24"/>
          <w:szCs w:val="24"/>
        </w:rPr>
        <w:t>POLÍTICA DE CRÉDITO: VEJA TUDO O QUE VOCÊ PRECISA SABER SOBRE O ASSUNTO</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novembro 2021. Disponível em: &lt;</w:t>
      </w:r>
      <w:r w:rsidRPr="001951DF">
        <w:rPr>
          <w:rFonts w:ascii="Times New Roman" w:hAnsi="Times New Roman"/>
          <w:sz w:val="24"/>
          <w:szCs w:val="24"/>
        </w:rPr>
        <w:t>https://www.serasaexperian.com.br/conteudos/credito/politica-de-credito-veja-tudo-o-que-voce-precisa-saber-sobre-o-assunto/</w:t>
      </w:r>
      <w:r>
        <w:rPr>
          <w:rFonts w:ascii="Times New Roman" w:hAnsi="Times New Roman"/>
          <w:sz w:val="24"/>
          <w:szCs w:val="24"/>
        </w:rPr>
        <w:t>&gt;. Acesso em: 19 de janeiro de 2024.</w:t>
      </w:r>
    </w:p>
    <w:p w14:paraId="5343F87C" w14:textId="77777777" w:rsidR="001951DF" w:rsidRDefault="001951DF" w:rsidP="001356F3">
      <w:pPr>
        <w:spacing w:line="360" w:lineRule="auto"/>
        <w:jc w:val="both"/>
        <w:rPr>
          <w:rFonts w:ascii="Times New Roman" w:hAnsi="Times New Roman"/>
          <w:sz w:val="24"/>
          <w:szCs w:val="24"/>
        </w:rPr>
      </w:pPr>
    </w:p>
    <w:p w14:paraId="005140CB" w14:textId="4EED2046" w:rsidR="00722139" w:rsidRDefault="00722139" w:rsidP="00722139">
      <w:pPr>
        <w:spacing w:line="360" w:lineRule="auto"/>
        <w:jc w:val="both"/>
        <w:rPr>
          <w:rFonts w:ascii="Times New Roman" w:hAnsi="Times New Roman"/>
          <w:sz w:val="24"/>
          <w:szCs w:val="24"/>
        </w:rPr>
      </w:pPr>
      <w:r>
        <w:rPr>
          <w:rFonts w:ascii="Times New Roman" w:hAnsi="Times New Roman"/>
          <w:sz w:val="24"/>
          <w:szCs w:val="24"/>
        </w:rPr>
        <w:lastRenderedPageBreak/>
        <w:t>[3</w:t>
      </w:r>
      <w:r w:rsidR="001951DF">
        <w:rPr>
          <w:rFonts w:ascii="Times New Roman" w:hAnsi="Times New Roman"/>
          <w:sz w:val="24"/>
          <w:szCs w:val="24"/>
        </w:rPr>
        <w:t>6</w:t>
      </w:r>
      <w:r>
        <w:rPr>
          <w:rFonts w:ascii="Times New Roman" w:hAnsi="Times New Roman"/>
          <w:sz w:val="24"/>
          <w:szCs w:val="24"/>
        </w:rPr>
        <w:t xml:space="preserve">] </w:t>
      </w:r>
      <w:r>
        <w:rPr>
          <w:rFonts w:ascii="Times New Roman" w:hAnsi="Times New Roman"/>
          <w:b/>
          <w:bCs/>
          <w:sz w:val="24"/>
          <w:szCs w:val="24"/>
        </w:rPr>
        <w:t>DESCUBRA AQUI O QUE É A POLÍTICA DE CRÉDITO E COMO ELABORAR UMA</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julho 2022. Disponível em: &lt;</w:t>
      </w:r>
      <w:r w:rsidRPr="00722139">
        <w:rPr>
          <w:rFonts w:ascii="Times New Roman" w:hAnsi="Times New Roman"/>
          <w:sz w:val="24"/>
          <w:szCs w:val="24"/>
        </w:rPr>
        <w:t>https://www.serasaexperian.com.br/blog-pme/descubra-aqui-o-que-e-a-politica-de-credito-e-como-elaborar-uma/</w:t>
      </w:r>
      <w:r>
        <w:rPr>
          <w:rFonts w:ascii="Times New Roman" w:hAnsi="Times New Roman"/>
          <w:sz w:val="24"/>
          <w:szCs w:val="24"/>
        </w:rPr>
        <w:t>&gt;. Acesso em: 25 de janeiro de 2024.</w:t>
      </w:r>
    </w:p>
    <w:p w14:paraId="48CD4F7D" w14:textId="3FA529DA" w:rsidR="00566A5A" w:rsidRDefault="00566A5A" w:rsidP="00566A5A">
      <w:pPr>
        <w:spacing w:line="360" w:lineRule="auto"/>
        <w:jc w:val="both"/>
        <w:rPr>
          <w:rFonts w:ascii="Times New Roman" w:hAnsi="Times New Roman"/>
          <w:sz w:val="24"/>
          <w:szCs w:val="24"/>
        </w:rPr>
      </w:pPr>
      <w:r>
        <w:rPr>
          <w:rFonts w:ascii="Times New Roman" w:hAnsi="Times New Roman"/>
          <w:sz w:val="24"/>
          <w:szCs w:val="24"/>
        </w:rPr>
        <w:t xml:space="preserve">[37] </w:t>
      </w:r>
      <w:r>
        <w:rPr>
          <w:rFonts w:ascii="Times New Roman" w:hAnsi="Times New Roman"/>
          <w:b/>
          <w:bCs/>
          <w:sz w:val="24"/>
          <w:szCs w:val="24"/>
        </w:rPr>
        <w:t>POLÍTICA DE CRÉDITO: O QUE É, QUAIS SÃO AS FASES E A IMPORTÂNCIA PARA O SEU NEGÓCIO</w:t>
      </w:r>
      <w:r>
        <w:rPr>
          <w:rFonts w:ascii="Times New Roman" w:hAnsi="Times New Roman"/>
          <w:sz w:val="24"/>
          <w:szCs w:val="24"/>
        </w:rPr>
        <w:t>. Boa Vista, Brasil, novembro 2022. Disponível em: &lt;</w:t>
      </w:r>
      <w:r w:rsidRPr="00566A5A">
        <w:rPr>
          <w:rFonts w:ascii="Times New Roman" w:hAnsi="Times New Roman"/>
          <w:sz w:val="24"/>
          <w:szCs w:val="24"/>
        </w:rPr>
        <w:t>https://www.boavistaservicos.com.br/blog/destaque/o-que-e-politica-de-credito/</w:t>
      </w:r>
      <w:r>
        <w:rPr>
          <w:rFonts w:ascii="Times New Roman" w:hAnsi="Times New Roman"/>
          <w:sz w:val="24"/>
          <w:szCs w:val="24"/>
        </w:rPr>
        <w:t>&gt;. Acesso em: 25 de janeiro de 2024.</w:t>
      </w:r>
    </w:p>
    <w:p w14:paraId="5EBBC2E8" w14:textId="2743127B" w:rsidR="00D30AAD" w:rsidRDefault="00D30AAD" w:rsidP="00D30AAD">
      <w:pPr>
        <w:spacing w:line="360" w:lineRule="auto"/>
        <w:jc w:val="both"/>
        <w:rPr>
          <w:rFonts w:ascii="Times New Roman" w:hAnsi="Times New Roman"/>
          <w:sz w:val="24"/>
          <w:szCs w:val="24"/>
        </w:rPr>
      </w:pPr>
      <w:r>
        <w:rPr>
          <w:rFonts w:ascii="Times New Roman" w:hAnsi="Times New Roman"/>
          <w:sz w:val="24"/>
          <w:szCs w:val="24"/>
        </w:rPr>
        <w:t xml:space="preserve">[38] Castro, Jane Simões de. </w:t>
      </w:r>
      <w:r w:rsidRPr="00D30AAD">
        <w:rPr>
          <w:rFonts w:ascii="Times New Roman" w:hAnsi="Times New Roman"/>
          <w:b/>
          <w:bCs/>
          <w:sz w:val="24"/>
          <w:szCs w:val="24"/>
        </w:rPr>
        <w:t>ESTUDO COMPARATIVO ENTRE METODOLOGIAS DE APRENDIZADO DE MÁQUINA E HÍBRIDAS APLICADAS A RISCO DE CRÉDITO.</w:t>
      </w:r>
      <w:r>
        <w:rPr>
          <w:rFonts w:ascii="Times New Roman" w:hAnsi="Times New Roman"/>
          <w:sz w:val="24"/>
          <w:szCs w:val="24"/>
        </w:rPr>
        <w:t xml:space="preserve"> Tese (Mestrado em Administração) –</w:t>
      </w:r>
      <w:r>
        <w:rPr>
          <w:rFonts w:ascii="Times New Roman" w:hAnsi="Times New Roman"/>
          <w:color w:val="222222"/>
          <w:sz w:val="24"/>
          <w:szCs w:val="24"/>
          <w:shd w:val="clear" w:color="auto" w:fill="FFFFFF"/>
        </w:rPr>
        <w:t xml:space="preserve"> FECAP</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Pr="00D30AAD">
        <w:rPr>
          <w:rFonts w:ascii="Times New Roman" w:hAnsi="Times New Roman"/>
          <w:sz w:val="24"/>
          <w:szCs w:val="24"/>
        </w:rPr>
        <w:t>http://tede.fecap.br:8080/handle/123456789/818</w:t>
      </w:r>
      <w:r>
        <w:rPr>
          <w:rFonts w:ascii="Times New Roman" w:hAnsi="Times New Roman"/>
          <w:sz w:val="24"/>
          <w:szCs w:val="24"/>
        </w:rPr>
        <w:t xml:space="preserve">&gt;. Acesso em: </w:t>
      </w:r>
      <w:r w:rsidR="005530F1">
        <w:rPr>
          <w:rFonts w:ascii="Times New Roman" w:hAnsi="Times New Roman"/>
          <w:sz w:val="24"/>
          <w:szCs w:val="24"/>
        </w:rPr>
        <w:t>31</w:t>
      </w:r>
      <w:r>
        <w:rPr>
          <w:rFonts w:ascii="Times New Roman" w:hAnsi="Times New Roman"/>
          <w:sz w:val="24"/>
          <w:szCs w:val="24"/>
        </w:rPr>
        <w:t xml:space="preserve"> de janeiro de 2024.</w:t>
      </w:r>
    </w:p>
    <w:p w14:paraId="0E17E2CD" w14:textId="67E488F7"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[39] </w:t>
      </w:r>
      <w:proofErr w:type="spellStart"/>
      <w:r>
        <w:rPr>
          <w:rFonts w:ascii="Times New Roman" w:hAnsi="Times New Roman"/>
          <w:sz w:val="24"/>
          <w:szCs w:val="24"/>
        </w:rPr>
        <w:t>Lukosiunas</w:t>
      </w:r>
      <w:proofErr w:type="spellEnd"/>
      <w:r>
        <w:rPr>
          <w:rFonts w:ascii="Times New Roman" w:hAnsi="Times New Roman"/>
          <w:sz w:val="24"/>
          <w:szCs w:val="24"/>
        </w:rPr>
        <w:t xml:space="preserve">, Andreza. </w:t>
      </w:r>
      <w:r>
        <w:rPr>
          <w:rFonts w:ascii="Times New Roman" w:hAnsi="Times New Roman"/>
          <w:b/>
          <w:bCs/>
          <w:sz w:val="24"/>
          <w:szCs w:val="24"/>
        </w:rPr>
        <w:t>APLICAÇÃO DE TÉCNICAS DE MACHINE LEARNING EM MODELOS DE ESCORE DE CRÉDITO</w:t>
      </w:r>
      <w:r w:rsidRPr="00D30AAD">
        <w:rPr>
          <w:rFonts w:ascii="Times New Roman" w:hAnsi="Times New Roman"/>
          <w:b/>
          <w:bCs/>
          <w:sz w:val="24"/>
          <w:szCs w:val="24"/>
        </w:rPr>
        <w:t>.</w:t>
      </w:r>
      <w:r>
        <w:rPr>
          <w:rFonts w:ascii="Times New Roman" w:hAnsi="Times New Roman"/>
          <w:sz w:val="24"/>
          <w:szCs w:val="24"/>
        </w:rPr>
        <w:t xml:space="preserve"> Tese (Mestrado em Economia) –</w:t>
      </w:r>
      <w:r>
        <w:rPr>
          <w:rFonts w:ascii="Times New Roman" w:hAnsi="Times New Roman"/>
          <w:color w:val="222222"/>
          <w:sz w:val="24"/>
          <w:szCs w:val="24"/>
          <w:shd w:val="clear" w:color="auto" w:fill="FFFFFF"/>
        </w:rPr>
        <w:t xml:space="preserve"> INSPER</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2018. Disponível em: &lt;</w:t>
      </w:r>
      <w:r w:rsidRPr="005530F1">
        <w:rPr>
          <w:rFonts w:ascii="Times New Roman" w:hAnsi="Times New Roman"/>
          <w:sz w:val="24"/>
          <w:szCs w:val="24"/>
        </w:rPr>
        <w:t>https://repositorio.insper.edu.br/</w:t>
      </w:r>
      <w:proofErr w:type="spellStart"/>
      <w:r w:rsidRPr="005530F1">
        <w:rPr>
          <w:rFonts w:ascii="Times New Roman" w:hAnsi="Times New Roman"/>
          <w:sz w:val="24"/>
          <w:szCs w:val="24"/>
        </w:rPr>
        <w:t>handle</w:t>
      </w:r>
      <w:proofErr w:type="spellEnd"/>
      <w:r w:rsidRPr="005530F1">
        <w:rPr>
          <w:rFonts w:ascii="Times New Roman" w:hAnsi="Times New Roman"/>
          <w:sz w:val="24"/>
          <w:szCs w:val="24"/>
        </w:rPr>
        <w:t>/11224/2573</w:t>
      </w:r>
      <w:r>
        <w:rPr>
          <w:rFonts w:ascii="Times New Roman" w:hAnsi="Times New Roman"/>
          <w:sz w:val="24"/>
          <w:szCs w:val="24"/>
        </w:rPr>
        <w:t>&gt;. Acesso em: 31 de janeiro de 2024.</w:t>
      </w:r>
    </w:p>
    <w:p w14:paraId="456492FC" w14:textId="06AE061D"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[40] </w:t>
      </w:r>
      <w:r w:rsidR="009E6CF0">
        <w:rPr>
          <w:rFonts w:ascii="Times New Roman" w:hAnsi="Times New Roman"/>
          <w:sz w:val="24"/>
          <w:szCs w:val="24"/>
        </w:rPr>
        <w:t>Silva</w:t>
      </w:r>
      <w:r>
        <w:rPr>
          <w:rFonts w:ascii="Times New Roman" w:hAnsi="Times New Roman"/>
          <w:sz w:val="24"/>
          <w:szCs w:val="24"/>
        </w:rPr>
        <w:t xml:space="preserve">, </w:t>
      </w:r>
      <w:proofErr w:type="spellStart"/>
      <w:r w:rsidR="009E6CF0">
        <w:rPr>
          <w:rFonts w:ascii="Times New Roman" w:hAnsi="Times New Roman"/>
          <w:sz w:val="24"/>
          <w:szCs w:val="24"/>
        </w:rPr>
        <w:t>Danjiel</w:t>
      </w:r>
      <w:proofErr w:type="spellEnd"/>
      <w:r w:rsidR="009E6CF0">
        <w:rPr>
          <w:rFonts w:ascii="Times New Roman" w:hAnsi="Times New Roman"/>
          <w:sz w:val="24"/>
          <w:szCs w:val="24"/>
        </w:rPr>
        <w:t xml:space="preserve"> de Oliveira</w:t>
      </w:r>
      <w:r>
        <w:rPr>
          <w:rFonts w:ascii="Times New Roman" w:hAnsi="Times New Roman"/>
          <w:sz w:val="24"/>
          <w:szCs w:val="24"/>
        </w:rPr>
        <w:t xml:space="preserve">. </w:t>
      </w:r>
      <w:r w:rsidR="009E6CF0">
        <w:rPr>
          <w:rFonts w:ascii="Times New Roman" w:hAnsi="Times New Roman"/>
          <w:b/>
          <w:bCs/>
          <w:sz w:val="24"/>
          <w:szCs w:val="24"/>
        </w:rPr>
        <w:t>OTIMIZAÇÃO DE HIPER-PARÂMETROS DE ALGORITMOS DE MACHINE LEARNING APLICADO NO CONTEXTO DE ANÁLISE DE RISCO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w:t>
      </w:r>
      <w:r>
        <w:rPr>
          <w:rFonts w:ascii="Times New Roman" w:hAnsi="Times New Roman"/>
          <w:sz w:val="24"/>
          <w:szCs w:val="24"/>
        </w:rPr>
        <w:t xml:space="preserve"> (</w:t>
      </w:r>
      <w:r w:rsidR="009E6CF0">
        <w:rPr>
          <w:rFonts w:ascii="Times New Roman" w:hAnsi="Times New Roman"/>
          <w:sz w:val="24"/>
          <w:szCs w:val="24"/>
        </w:rPr>
        <w:t>Especialização</w:t>
      </w:r>
      <w:r>
        <w:rPr>
          <w:rFonts w:ascii="Times New Roman" w:hAnsi="Times New Roman"/>
          <w:sz w:val="24"/>
          <w:szCs w:val="24"/>
        </w:rPr>
        <w:t xml:space="preserve"> em </w:t>
      </w:r>
      <w:r w:rsidR="009E6CF0">
        <w:rPr>
          <w:rFonts w:ascii="Times New Roman" w:hAnsi="Times New Roman"/>
          <w:sz w:val="24"/>
          <w:szCs w:val="24"/>
        </w:rPr>
        <w:t>Ciência de Dados</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Tecnológica Federal do Paraná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009E6CF0" w:rsidRPr="009E6CF0">
        <w:rPr>
          <w:rFonts w:ascii="Times New Roman" w:hAnsi="Times New Roman"/>
          <w:sz w:val="24"/>
          <w:szCs w:val="24"/>
        </w:rPr>
        <w:t>http://repositorio.utfpr.edu.br/jspui/handle/1/31719</w:t>
      </w:r>
      <w:r>
        <w:rPr>
          <w:rFonts w:ascii="Times New Roman" w:hAnsi="Times New Roman"/>
          <w:sz w:val="24"/>
          <w:szCs w:val="24"/>
        </w:rPr>
        <w:t xml:space="preserve">&gt;. Acesso em: </w:t>
      </w:r>
      <w:r w:rsidR="009E6CF0">
        <w:rPr>
          <w:rFonts w:ascii="Times New Roman" w:hAnsi="Times New Roman"/>
          <w:sz w:val="24"/>
          <w:szCs w:val="24"/>
        </w:rPr>
        <w:t>31</w:t>
      </w:r>
      <w:r>
        <w:rPr>
          <w:rFonts w:ascii="Times New Roman" w:hAnsi="Times New Roman"/>
          <w:sz w:val="24"/>
          <w:szCs w:val="24"/>
        </w:rPr>
        <w:t xml:space="preserve"> de janeiro de 2024.</w:t>
      </w:r>
    </w:p>
    <w:p w14:paraId="2E42A06F" w14:textId="6B54DF5D" w:rsidR="00D30AAD" w:rsidRDefault="005530F1" w:rsidP="00D30AAD">
      <w:pPr>
        <w:spacing w:line="360" w:lineRule="auto"/>
        <w:jc w:val="both"/>
        <w:rPr>
          <w:rFonts w:ascii="Times New Roman" w:hAnsi="Times New Roman"/>
          <w:sz w:val="24"/>
          <w:szCs w:val="24"/>
        </w:rPr>
      </w:pPr>
      <w:r>
        <w:rPr>
          <w:rFonts w:ascii="Times New Roman" w:hAnsi="Times New Roman"/>
          <w:sz w:val="24"/>
          <w:szCs w:val="24"/>
        </w:rPr>
        <w:t xml:space="preserve">[41] </w:t>
      </w:r>
      <w:r w:rsidR="009E6CF0">
        <w:rPr>
          <w:rFonts w:ascii="Times New Roman" w:hAnsi="Times New Roman"/>
          <w:sz w:val="24"/>
          <w:szCs w:val="24"/>
        </w:rPr>
        <w:t>Araújo, João Paulo Bezerra</w:t>
      </w:r>
      <w:r>
        <w:rPr>
          <w:rFonts w:ascii="Times New Roman" w:hAnsi="Times New Roman"/>
          <w:sz w:val="24"/>
          <w:szCs w:val="24"/>
        </w:rPr>
        <w:t xml:space="preserve">. </w:t>
      </w:r>
      <w:r w:rsidR="009E6CF0">
        <w:rPr>
          <w:rFonts w:ascii="Times New Roman" w:hAnsi="Times New Roman"/>
          <w:b/>
          <w:bCs/>
          <w:sz w:val="24"/>
          <w:szCs w:val="24"/>
        </w:rPr>
        <w:t>INTERPRETABILIDADE DE MODELOS DE MACHINE LEARNING: APLICAÇÃO NO MERCADO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 de Conclusão de Curso</w:t>
      </w:r>
      <w:r>
        <w:rPr>
          <w:rFonts w:ascii="Times New Roman" w:hAnsi="Times New Roman"/>
          <w:sz w:val="24"/>
          <w:szCs w:val="24"/>
        </w:rPr>
        <w:t xml:space="preserve"> (</w:t>
      </w:r>
      <w:r w:rsidR="009E6CF0">
        <w:rPr>
          <w:rFonts w:ascii="Times New Roman" w:hAnsi="Times New Roman"/>
          <w:sz w:val="24"/>
          <w:szCs w:val="24"/>
        </w:rPr>
        <w:t>Bacharel</w:t>
      </w:r>
      <w:r>
        <w:rPr>
          <w:rFonts w:ascii="Times New Roman" w:hAnsi="Times New Roman"/>
          <w:sz w:val="24"/>
          <w:szCs w:val="24"/>
        </w:rPr>
        <w:t xml:space="preserve"> em </w:t>
      </w:r>
      <w:r w:rsidR="009E6CF0">
        <w:rPr>
          <w:rFonts w:ascii="Times New Roman" w:hAnsi="Times New Roman"/>
          <w:sz w:val="24"/>
          <w:szCs w:val="24"/>
        </w:rPr>
        <w:t>Engenharia Elétrica</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Federal do Ceará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w:t>
      </w:r>
      <w:r w:rsidR="009E6CF0">
        <w:rPr>
          <w:rFonts w:ascii="Times New Roman" w:hAnsi="Times New Roman"/>
          <w:sz w:val="24"/>
          <w:szCs w:val="24"/>
        </w:rPr>
        <w:t>0</w:t>
      </w:r>
      <w:r>
        <w:rPr>
          <w:rFonts w:ascii="Times New Roman" w:hAnsi="Times New Roman"/>
          <w:sz w:val="24"/>
          <w:szCs w:val="24"/>
        </w:rPr>
        <w:t>. Disponível em: &lt;</w:t>
      </w:r>
      <w:r w:rsidR="009E6CF0" w:rsidRPr="009E6CF0">
        <w:rPr>
          <w:rFonts w:ascii="Times New Roman" w:hAnsi="Times New Roman"/>
          <w:sz w:val="24"/>
          <w:szCs w:val="24"/>
        </w:rPr>
        <w:t>http://repositorio.ufc.br/</w:t>
      </w:r>
      <w:proofErr w:type="spellStart"/>
      <w:r w:rsidR="009E6CF0" w:rsidRPr="009E6CF0">
        <w:rPr>
          <w:rFonts w:ascii="Times New Roman" w:hAnsi="Times New Roman"/>
          <w:sz w:val="24"/>
          <w:szCs w:val="24"/>
        </w:rPr>
        <w:t>handle</w:t>
      </w:r>
      <w:proofErr w:type="spellEnd"/>
      <w:r w:rsidR="009E6CF0" w:rsidRPr="009E6CF0">
        <w:rPr>
          <w:rFonts w:ascii="Times New Roman" w:hAnsi="Times New Roman"/>
          <w:sz w:val="24"/>
          <w:szCs w:val="24"/>
        </w:rPr>
        <w:t>/</w:t>
      </w:r>
      <w:proofErr w:type="spellStart"/>
      <w:r w:rsidR="009E6CF0" w:rsidRPr="009E6CF0">
        <w:rPr>
          <w:rFonts w:ascii="Times New Roman" w:hAnsi="Times New Roman"/>
          <w:sz w:val="24"/>
          <w:szCs w:val="24"/>
        </w:rPr>
        <w:t>riufc</w:t>
      </w:r>
      <w:proofErr w:type="spellEnd"/>
      <w:r w:rsidR="009E6CF0" w:rsidRPr="009E6CF0">
        <w:rPr>
          <w:rFonts w:ascii="Times New Roman" w:hAnsi="Times New Roman"/>
          <w:sz w:val="24"/>
          <w:szCs w:val="24"/>
        </w:rPr>
        <w:t>/61901</w:t>
      </w:r>
      <w:r>
        <w:rPr>
          <w:rFonts w:ascii="Times New Roman" w:hAnsi="Times New Roman"/>
          <w:sz w:val="24"/>
          <w:szCs w:val="24"/>
        </w:rPr>
        <w:t xml:space="preserve">&gt;. Acesso em: </w:t>
      </w:r>
      <w:r w:rsidR="00F36EFA">
        <w:rPr>
          <w:rFonts w:ascii="Times New Roman" w:hAnsi="Times New Roman"/>
          <w:sz w:val="24"/>
          <w:szCs w:val="24"/>
        </w:rPr>
        <w:t>31</w:t>
      </w:r>
      <w:r>
        <w:rPr>
          <w:rFonts w:ascii="Times New Roman" w:hAnsi="Times New Roman"/>
          <w:sz w:val="24"/>
          <w:szCs w:val="24"/>
        </w:rPr>
        <w:t xml:space="preserve"> de janeiro de 2024.</w:t>
      </w:r>
    </w:p>
    <w:p w14:paraId="006C1AE1" w14:textId="1EC3CCFF" w:rsidR="00517E25" w:rsidRDefault="002C387D" w:rsidP="004F5E5B">
      <w:pPr>
        <w:spacing w:line="360" w:lineRule="auto"/>
        <w:jc w:val="both"/>
        <w:rPr>
          <w:rFonts w:ascii="Times New Roman" w:hAnsi="Times New Roman"/>
          <w:sz w:val="24"/>
          <w:szCs w:val="24"/>
        </w:rPr>
      </w:pPr>
      <w:r>
        <w:rPr>
          <w:rFonts w:ascii="Times New Roman" w:hAnsi="Times New Roman"/>
          <w:sz w:val="24"/>
          <w:szCs w:val="24"/>
        </w:rPr>
        <w:t xml:space="preserve">[42] Almeida, Gustavo Durães. </w:t>
      </w:r>
      <w:r>
        <w:rPr>
          <w:rFonts w:ascii="Times New Roman" w:hAnsi="Times New Roman"/>
          <w:b/>
          <w:bCs/>
          <w:sz w:val="24"/>
          <w:szCs w:val="24"/>
        </w:rPr>
        <w:t>MODELAGEM DE RISCO DE CRÉDITO VIA LSTM</w:t>
      </w:r>
      <w:r w:rsidRPr="00D30AAD">
        <w:rPr>
          <w:rFonts w:ascii="Times New Roman" w:hAnsi="Times New Roman"/>
          <w:b/>
          <w:bCs/>
          <w:sz w:val="24"/>
          <w:szCs w:val="24"/>
        </w:rPr>
        <w:t>.</w:t>
      </w:r>
      <w:r>
        <w:rPr>
          <w:rFonts w:ascii="Times New Roman" w:hAnsi="Times New Roman"/>
          <w:sz w:val="24"/>
          <w:szCs w:val="24"/>
        </w:rPr>
        <w:t xml:space="preserve"> Tese (Mestrado em Estatística) –</w:t>
      </w:r>
      <w:r>
        <w:rPr>
          <w:rFonts w:ascii="Times New Roman" w:hAnsi="Times New Roman"/>
          <w:color w:val="222222"/>
          <w:sz w:val="24"/>
          <w:szCs w:val="24"/>
          <w:shd w:val="clear" w:color="auto" w:fill="FFFFFF"/>
        </w:rPr>
        <w:t xml:space="preserve"> Universidade de Brasília</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2021. Disponível em: &lt;</w:t>
      </w:r>
      <w:r w:rsidRPr="002C387D">
        <w:rPr>
          <w:rFonts w:ascii="Times New Roman" w:hAnsi="Times New Roman"/>
          <w:sz w:val="24"/>
          <w:szCs w:val="24"/>
        </w:rPr>
        <w:t>http://repositorio2.unb.br/</w:t>
      </w:r>
      <w:proofErr w:type="spellStart"/>
      <w:r w:rsidRPr="002C387D">
        <w:rPr>
          <w:rFonts w:ascii="Times New Roman" w:hAnsi="Times New Roman"/>
          <w:sz w:val="24"/>
          <w:szCs w:val="24"/>
        </w:rPr>
        <w:t>jspui</w:t>
      </w:r>
      <w:proofErr w:type="spellEnd"/>
      <w:r w:rsidRPr="002C387D">
        <w:rPr>
          <w:rFonts w:ascii="Times New Roman" w:hAnsi="Times New Roman"/>
          <w:sz w:val="24"/>
          <w:szCs w:val="24"/>
        </w:rPr>
        <w:t>/</w:t>
      </w:r>
      <w:proofErr w:type="spellStart"/>
      <w:r w:rsidRPr="002C387D">
        <w:rPr>
          <w:rFonts w:ascii="Times New Roman" w:hAnsi="Times New Roman"/>
          <w:sz w:val="24"/>
          <w:szCs w:val="24"/>
        </w:rPr>
        <w:t>handle</w:t>
      </w:r>
      <w:proofErr w:type="spellEnd"/>
      <w:r w:rsidRPr="002C387D">
        <w:rPr>
          <w:rFonts w:ascii="Times New Roman" w:hAnsi="Times New Roman"/>
          <w:sz w:val="24"/>
          <w:szCs w:val="24"/>
        </w:rPr>
        <w:t>/10482/42580</w:t>
      </w:r>
      <w:r>
        <w:rPr>
          <w:rFonts w:ascii="Times New Roman" w:hAnsi="Times New Roman"/>
          <w:sz w:val="24"/>
          <w:szCs w:val="24"/>
        </w:rPr>
        <w:t>&gt;. Acesso em: 31 de janeiro de 2024.</w:t>
      </w:r>
    </w:p>
    <w:bookmarkEnd w:id="33"/>
    <w:p w14:paraId="6683ECB3" w14:textId="4C12A420" w:rsidR="005E1B81" w:rsidRDefault="005E1B81" w:rsidP="004F5E5B">
      <w:pPr>
        <w:spacing w:line="360" w:lineRule="auto"/>
        <w:jc w:val="both"/>
        <w:rPr>
          <w:rFonts w:ascii="Times New Roman" w:hAnsi="Times New Roman"/>
          <w:b/>
          <w:bCs/>
          <w:caps/>
          <w:sz w:val="24"/>
          <w:szCs w:val="24"/>
        </w:rPr>
      </w:pPr>
      <w:r>
        <w:rPr>
          <w:rFonts w:ascii="Times New Roman" w:hAnsi="Times New Roman"/>
          <w:b/>
          <w:bCs/>
          <w:caps/>
          <w:sz w:val="24"/>
          <w:szCs w:val="24"/>
        </w:rPr>
        <w:lastRenderedPageBreak/>
        <w:t>APÊNDICE</w:t>
      </w:r>
    </w:p>
    <w:tbl>
      <w:tblPr>
        <w:tblStyle w:val="SimplesTabela2"/>
        <w:tblW w:w="0" w:type="auto"/>
        <w:tblLook w:val="04A0" w:firstRow="1" w:lastRow="0" w:firstColumn="1" w:lastColumn="0" w:noHBand="0" w:noVBand="1"/>
      </w:tblPr>
      <w:tblGrid>
        <w:gridCol w:w="4606"/>
        <w:gridCol w:w="4606"/>
      </w:tblGrid>
      <w:tr w:rsidR="00743DDF" w14:paraId="4B25D235" w14:textId="77777777" w:rsidTr="00743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78932FCA" w14:textId="3542A500" w:rsidR="00743DDF" w:rsidRPr="00743DDF" w:rsidRDefault="00743DDF" w:rsidP="00743DDF">
            <w:pPr>
              <w:spacing w:line="360" w:lineRule="auto"/>
              <w:jc w:val="center"/>
              <w:rPr>
                <w:rFonts w:ascii="Times New Roman" w:hAnsi="Times New Roman"/>
                <w:sz w:val="20"/>
                <w:szCs w:val="20"/>
              </w:rPr>
            </w:pPr>
            <w:r w:rsidRPr="00743DDF">
              <w:rPr>
                <w:rFonts w:ascii="Times New Roman" w:hAnsi="Times New Roman"/>
                <w:sz w:val="20"/>
                <w:szCs w:val="20"/>
              </w:rPr>
              <w:t>Variável</w:t>
            </w:r>
          </w:p>
        </w:tc>
        <w:tc>
          <w:tcPr>
            <w:tcW w:w="4606" w:type="dxa"/>
            <w:tcBorders>
              <w:top w:val="single" w:sz="12" w:space="0" w:color="auto"/>
              <w:bottom w:val="single" w:sz="12" w:space="0" w:color="auto"/>
            </w:tcBorders>
          </w:tcPr>
          <w:p w14:paraId="419D507E" w14:textId="289940FF" w:rsidR="00743DDF" w:rsidRPr="00743DDF" w:rsidRDefault="00743DDF" w:rsidP="00743DD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743DDF">
              <w:rPr>
                <w:rFonts w:ascii="Times New Roman" w:hAnsi="Times New Roman"/>
                <w:sz w:val="20"/>
                <w:szCs w:val="20"/>
              </w:rPr>
              <w:t>Descrição</w:t>
            </w:r>
          </w:p>
        </w:tc>
      </w:tr>
      <w:tr w:rsidR="00743DDF" w14:paraId="7104116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43AF6505" w14:textId="3EB9526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Situação_do_emprestimo</w:t>
            </w:r>
            <w:proofErr w:type="spellEnd"/>
          </w:p>
        </w:tc>
        <w:tc>
          <w:tcPr>
            <w:tcW w:w="4606" w:type="dxa"/>
            <w:tcBorders>
              <w:top w:val="single" w:sz="12" w:space="0" w:color="auto"/>
              <w:bottom w:val="double" w:sz="4" w:space="0" w:color="auto"/>
            </w:tcBorders>
          </w:tcPr>
          <w:p w14:paraId="3AC34A3E" w14:textId="3D337AEF"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Situação atual do empréstimo, sendo possível classificar o cliente em “Bom” ou “Ruim”</w:t>
            </w:r>
          </w:p>
        </w:tc>
      </w:tr>
      <w:tr w:rsidR="00743DDF" w14:paraId="259F6F8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4FE0C55" w14:textId="0F43FFC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Qt_parcelas</w:t>
            </w:r>
            <w:proofErr w:type="spellEnd"/>
          </w:p>
        </w:tc>
        <w:tc>
          <w:tcPr>
            <w:tcW w:w="4606" w:type="dxa"/>
            <w:tcBorders>
              <w:top w:val="double" w:sz="4" w:space="0" w:color="auto"/>
              <w:bottom w:val="double" w:sz="4" w:space="0" w:color="auto"/>
            </w:tcBorders>
          </w:tcPr>
          <w:p w14:paraId="212BBA86" w14:textId="65A8AA78"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parcelas escolhidas para o pagamento da dívida</w:t>
            </w:r>
          </w:p>
        </w:tc>
      </w:tr>
      <w:tr w:rsidR="00743DDF" w14:paraId="6BA68851"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85BD58" w14:textId="71DB9084"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Grau_de_emprestimo</w:t>
            </w:r>
            <w:proofErr w:type="spellEnd"/>
          </w:p>
        </w:tc>
        <w:tc>
          <w:tcPr>
            <w:tcW w:w="4606" w:type="dxa"/>
            <w:tcBorders>
              <w:top w:val="double" w:sz="4" w:space="0" w:color="auto"/>
              <w:bottom w:val="double" w:sz="4" w:space="0" w:color="auto"/>
            </w:tcBorders>
          </w:tcPr>
          <w:p w14:paraId="55BDC11E" w14:textId="6B8A1219"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Grau de empréstimo atribuído</w:t>
            </w:r>
          </w:p>
        </w:tc>
      </w:tr>
      <w:tr w:rsidR="00743DDF" w14:paraId="1523A26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C88542" w14:textId="5513C0E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Subclasse_de_emprestimo</w:t>
            </w:r>
            <w:proofErr w:type="spellEnd"/>
          </w:p>
        </w:tc>
        <w:tc>
          <w:tcPr>
            <w:tcW w:w="4606" w:type="dxa"/>
            <w:tcBorders>
              <w:top w:val="double" w:sz="4" w:space="0" w:color="auto"/>
              <w:bottom w:val="double" w:sz="4" w:space="0" w:color="auto"/>
            </w:tcBorders>
          </w:tcPr>
          <w:p w14:paraId="1DAD1C4E" w14:textId="2D63DFC9"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Subclasse de empréstimo atribuído</w:t>
            </w:r>
          </w:p>
        </w:tc>
      </w:tr>
      <w:tr w:rsidR="00743DDF" w14:paraId="02973CF4"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19D02A" w14:textId="2652E47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Produto_de_credito</w:t>
            </w:r>
            <w:proofErr w:type="spellEnd"/>
          </w:p>
        </w:tc>
        <w:tc>
          <w:tcPr>
            <w:tcW w:w="4606" w:type="dxa"/>
            <w:tcBorders>
              <w:top w:val="double" w:sz="4" w:space="0" w:color="auto"/>
              <w:bottom w:val="double" w:sz="4" w:space="0" w:color="auto"/>
            </w:tcBorders>
          </w:tcPr>
          <w:p w14:paraId="60539C12" w14:textId="1C90C68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Produto de crédito contratado pelo cliente</w:t>
            </w:r>
          </w:p>
        </w:tc>
      </w:tr>
      <w:tr w:rsidR="00743DDF" w14:paraId="544F50F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F0A0B05" w14:textId="42D95306"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Valor_emprestimo_solicitado</w:t>
            </w:r>
            <w:proofErr w:type="spellEnd"/>
          </w:p>
        </w:tc>
        <w:tc>
          <w:tcPr>
            <w:tcW w:w="4606" w:type="dxa"/>
            <w:tcBorders>
              <w:top w:val="double" w:sz="4" w:space="0" w:color="auto"/>
              <w:bottom w:val="double" w:sz="4" w:space="0" w:color="auto"/>
            </w:tcBorders>
          </w:tcPr>
          <w:p w14:paraId="3F55A95E" w14:textId="5C7F25AC"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empréstimo solicitado pelo cliente</w:t>
            </w:r>
          </w:p>
        </w:tc>
      </w:tr>
      <w:tr w:rsidR="00743DDF" w14:paraId="2C8DA1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1E10692" w14:textId="27E622F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Taxa_de_juros</w:t>
            </w:r>
            <w:proofErr w:type="spellEnd"/>
          </w:p>
        </w:tc>
        <w:tc>
          <w:tcPr>
            <w:tcW w:w="4606" w:type="dxa"/>
            <w:tcBorders>
              <w:top w:val="double" w:sz="4" w:space="0" w:color="auto"/>
              <w:bottom w:val="double" w:sz="4" w:space="0" w:color="auto"/>
            </w:tcBorders>
          </w:tcPr>
          <w:p w14:paraId="30C5BA6C" w14:textId="6C2DDBA7"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Taxa de juros do empréstimo</w:t>
            </w:r>
          </w:p>
        </w:tc>
      </w:tr>
      <w:tr w:rsidR="00743DDF" w14:paraId="6821590B"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07D2553" w14:textId="1ED68CD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Data_financiamento_emprestimo</w:t>
            </w:r>
            <w:proofErr w:type="spellEnd"/>
          </w:p>
        </w:tc>
        <w:tc>
          <w:tcPr>
            <w:tcW w:w="4606" w:type="dxa"/>
            <w:tcBorders>
              <w:top w:val="double" w:sz="4" w:space="0" w:color="auto"/>
              <w:bottom w:val="double" w:sz="4" w:space="0" w:color="auto"/>
            </w:tcBorders>
          </w:tcPr>
          <w:p w14:paraId="6C0DCA93" w14:textId="6A24A7AE"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cliente pretende pagar o empréstimo financiado</w:t>
            </w:r>
          </w:p>
        </w:tc>
      </w:tr>
      <w:tr w:rsidR="00743DDF" w14:paraId="4BC1FA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261EDB6" w14:textId="4B6939A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Produto_disponível_publicamente</w:t>
            </w:r>
            <w:proofErr w:type="spellEnd"/>
          </w:p>
        </w:tc>
        <w:tc>
          <w:tcPr>
            <w:tcW w:w="4606" w:type="dxa"/>
            <w:tcBorders>
              <w:top w:val="double" w:sz="4" w:space="0" w:color="auto"/>
              <w:bottom w:val="double" w:sz="4" w:space="0" w:color="auto"/>
            </w:tcBorders>
          </w:tcPr>
          <w:p w14:paraId="61E93C7A" w14:textId="2B0F6548"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o produto está disponível publicamente ou não</w:t>
            </w:r>
          </w:p>
        </w:tc>
      </w:tr>
      <w:tr w:rsidR="00743DDF" w14:paraId="2E4DEC2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B79719" w14:textId="1FD6D79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Plano_de_pagamento</w:t>
            </w:r>
            <w:proofErr w:type="spellEnd"/>
          </w:p>
        </w:tc>
        <w:tc>
          <w:tcPr>
            <w:tcW w:w="4606" w:type="dxa"/>
            <w:tcBorders>
              <w:top w:val="double" w:sz="4" w:space="0" w:color="auto"/>
              <w:bottom w:val="double" w:sz="4" w:space="0" w:color="auto"/>
            </w:tcBorders>
          </w:tcPr>
          <w:p w14:paraId="7D2C79E9" w14:textId="041CFA7B"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algum plano de pagamento foi implementado para o empréstimo</w:t>
            </w:r>
          </w:p>
        </w:tc>
      </w:tr>
      <w:tr w:rsidR="00743DDF" w14:paraId="4B98EE22"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E68C45E" w14:textId="04ABEE3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Tipo_de_concessao_do_credor</w:t>
            </w:r>
            <w:proofErr w:type="spellEnd"/>
          </w:p>
        </w:tc>
        <w:tc>
          <w:tcPr>
            <w:tcW w:w="4606" w:type="dxa"/>
            <w:tcBorders>
              <w:bottom w:val="double" w:sz="4" w:space="0" w:color="auto"/>
            </w:tcBorders>
          </w:tcPr>
          <w:p w14:paraId="14423932" w14:textId="7118853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Status da listagem inicial do empréstimo</w:t>
            </w:r>
          </w:p>
        </w:tc>
      </w:tr>
      <w:tr w:rsidR="00743DDF" w14:paraId="5755311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4F46651" w14:textId="670720AE"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Pagamento_mensal</w:t>
            </w:r>
            <w:proofErr w:type="spellEnd"/>
          </w:p>
        </w:tc>
        <w:tc>
          <w:tcPr>
            <w:tcW w:w="4606" w:type="dxa"/>
            <w:tcBorders>
              <w:top w:val="double" w:sz="4" w:space="0" w:color="auto"/>
              <w:bottom w:val="double" w:sz="4" w:space="0" w:color="auto"/>
            </w:tcBorders>
          </w:tcPr>
          <w:p w14:paraId="6F0614B4" w14:textId="6455887F" w:rsidR="00743DDF"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da parcela acrescida de juros</w:t>
            </w:r>
          </w:p>
        </w:tc>
      </w:tr>
      <w:tr w:rsidR="00743DDF" w14:paraId="309EC4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BF80375" w14:textId="45DCD9DF"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Cargo_cliente</w:t>
            </w:r>
            <w:proofErr w:type="spellEnd"/>
          </w:p>
        </w:tc>
        <w:tc>
          <w:tcPr>
            <w:tcW w:w="4606" w:type="dxa"/>
            <w:tcBorders>
              <w:top w:val="double" w:sz="4" w:space="0" w:color="auto"/>
              <w:bottom w:val="double" w:sz="4" w:space="0" w:color="auto"/>
            </w:tcBorders>
          </w:tcPr>
          <w:p w14:paraId="44A95E98" w14:textId="1E1B2B07"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Cargo fornecido pelo cliente</w:t>
            </w:r>
          </w:p>
        </w:tc>
      </w:tr>
      <w:tr w:rsidR="001C5B62" w14:paraId="3FB56CD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8925AB2" w14:textId="4A75AF94" w:rsidR="001C5B62" w:rsidRPr="001C5B62" w:rsidRDefault="001C5B62" w:rsidP="00E506CC">
            <w:pPr>
              <w:spacing w:line="360" w:lineRule="auto"/>
              <w:jc w:val="both"/>
              <w:rPr>
                <w:rFonts w:ascii="Times New Roman" w:hAnsi="Times New Roman"/>
                <w:i/>
                <w:iCs/>
                <w:sz w:val="20"/>
                <w:szCs w:val="20"/>
              </w:rPr>
            </w:pPr>
            <w:proofErr w:type="spellStart"/>
            <w:r w:rsidRPr="001C5B62">
              <w:rPr>
                <w:rFonts w:ascii="Times New Roman" w:hAnsi="Times New Roman"/>
                <w:i/>
                <w:iCs/>
                <w:sz w:val="20"/>
                <w:szCs w:val="20"/>
              </w:rPr>
              <w:t>Qt_anos_mes</w:t>
            </w:r>
            <w:r>
              <w:rPr>
                <w:rFonts w:ascii="Times New Roman" w:hAnsi="Times New Roman"/>
                <w:i/>
                <w:iCs/>
                <w:sz w:val="20"/>
                <w:szCs w:val="20"/>
              </w:rPr>
              <w:t>mo_emprego</w:t>
            </w:r>
            <w:proofErr w:type="spellEnd"/>
          </w:p>
        </w:tc>
        <w:tc>
          <w:tcPr>
            <w:tcW w:w="4606" w:type="dxa"/>
            <w:tcBorders>
              <w:top w:val="double" w:sz="4" w:space="0" w:color="auto"/>
              <w:bottom w:val="double" w:sz="4" w:space="0" w:color="auto"/>
            </w:tcBorders>
          </w:tcPr>
          <w:p w14:paraId="71AE1DAD" w14:textId="778CA8D8" w:rsidR="001C5B62"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Duração de tempo em que o cliente está no mesmo emprego</w:t>
            </w:r>
          </w:p>
        </w:tc>
      </w:tr>
      <w:tr w:rsidR="00743DDF" w14:paraId="373670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F12000" w14:textId="60E6B1BA"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Status_propriedade_residencial</w:t>
            </w:r>
            <w:proofErr w:type="spellEnd"/>
          </w:p>
        </w:tc>
        <w:tc>
          <w:tcPr>
            <w:tcW w:w="4606" w:type="dxa"/>
            <w:tcBorders>
              <w:top w:val="double" w:sz="4" w:space="0" w:color="auto"/>
              <w:bottom w:val="double" w:sz="4" w:space="0" w:color="auto"/>
            </w:tcBorders>
          </w:tcPr>
          <w:p w14:paraId="1E6581EF" w14:textId="48C68442"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o status da propriedade residencial do cliente</w:t>
            </w:r>
          </w:p>
        </w:tc>
      </w:tr>
      <w:tr w:rsidR="00743DDF" w14:paraId="5F6D241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E929DE0" w14:textId="4CE4E826"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Renda_comprovada</w:t>
            </w:r>
            <w:proofErr w:type="spellEnd"/>
          </w:p>
        </w:tc>
        <w:tc>
          <w:tcPr>
            <w:tcW w:w="4606" w:type="dxa"/>
            <w:tcBorders>
              <w:top w:val="double" w:sz="4" w:space="0" w:color="auto"/>
              <w:bottom w:val="double" w:sz="4" w:space="0" w:color="auto"/>
            </w:tcBorders>
          </w:tcPr>
          <w:p w14:paraId="19BF6AB3" w14:textId="10CC801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 renda foi comprovada ou não</w:t>
            </w:r>
          </w:p>
        </w:tc>
      </w:tr>
      <w:tr w:rsidR="00743DDF" w14:paraId="2DF978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790DDEF1" w14:textId="1D4067CE"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Inadimplência_vencida_30dias</w:t>
            </w:r>
          </w:p>
        </w:tc>
        <w:tc>
          <w:tcPr>
            <w:tcW w:w="4606" w:type="dxa"/>
            <w:tcBorders>
              <w:top w:val="double" w:sz="4" w:space="0" w:color="auto"/>
            </w:tcBorders>
          </w:tcPr>
          <w:p w14:paraId="242EAEED" w14:textId="29CA37E1"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 xml:space="preserve">Número de incidências de inadimplência vencidas há </w:t>
            </w:r>
            <w:r>
              <w:rPr>
                <w:rFonts w:ascii="Times New Roman" w:hAnsi="Times New Roman"/>
                <w:b/>
                <w:bCs/>
                <w:i/>
                <w:iCs/>
                <w:sz w:val="20"/>
                <w:szCs w:val="20"/>
              </w:rPr>
              <w:lastRenderedPageBreak/>
              <w:t>mais de 30 dias nos últimos 2 anos</w:t>
            </w:r>
          </w:p>
        </w:tc>
      </w:tr>
      <w:tr w:rsidR="00743DDF" w14:paraId="3C8735E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69C9EAD" w14:textId="71FED3C2"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lastRenderedPageBreak/>
              <w:t>Faturamento_anual</w:t>
            </w:r>
            <w:proofErr w:type="spellEnd"/>
          </w:p>
        </w:tc>
        <w:tc>
          <w:tcPr>
            <w:tcW w:w="4606" w:type="dxa"/>
            <w:tcBorders>
              <w:top w:val="double" w:sz="4" w:space="0" w:color="auto"/>
            </w:tcBorders>
          </w:tcPr>
          <w:p w14:paraId="518027E4" w14:textId="6C69EB4C"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Rentabilidade anual declarada pelo cliente</w:t>
            </w:r>
          </w:p>
        </w:tc>
      </w:tr>
      <w:tr w:rsidR="00743DDF" w14:paraId="01BDC2C6"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bottom w:val="double" w:sz="4" w:space="0" w:color="auto"/>
            </w:tcBorders>
          </w:tcPr>
          <w:p w14:paraId="2A2B1A0F" w14:textId="0EBA80E9"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Comprometimento_de_renda_anual</w:t>
            </w:r>
            <w:proofErr w:type="spellEnd"/>
          </w:p>
        </w:tc>
        <w:tc>
          <w:tcPr>
            <w:tcW w:w="4606" w:type="dxa"/>
            <w:tcBorders>
              <w:bottom w:val="double" w:sz="4" w:space="0" w:color="auto"/>
            </w:tcBorders>
          </w:tcPr>
          <w:p w14:paraId="52938E0F" w14:textId="2380526F"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Porcentagem da renda anual comprometida</w:t>
            </w:r>
          </w:p>
        </w:tc>
      </w:tr>
      <w:tr w:rsidR="00743DDF" w14:paraId="5B5303C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7E5D9EE" w14:textId="16C8891C"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Estado</w:t>
            </w:r>
          </w:p>
        </w:tc>
        <w:tc>
          <w:tcPr>
            <w:tcW w:w="4606" w:type="dxa"/>
            <w:tcBorders>
              <w:top w:val="double" w:sz="4" w:space="0" w:color="auto"/>
              <w:bottom w:val="double" w:sz="4" w:space="0" w:color="auto"/>
            </w:tcBorders>
          </w:tcPr>
          <w:p w14:paraId="77E65B8C" w14:textId="5F6E7D7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Estado do cliente</w:t>
            </w:r>
          </w:p>
        </w:tc>
      </w:tr>
      <w:tr w:rsidR="00743DDF" w14:paraId="631506C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AC4646D" w14:textId="2584470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Limite_total_produtos_credito</w:t>
            </w:r>
            <w:proofErr w:type="spellEnd"/>
          </w:p>
        </w:tc>
        <w:tc>
          <w:tcPr>
            <w:tcW w:w="4606" w:type="dxa"/>
            <w:tcBorders>
              <w:top w:val="double" w:sz="4" w:space="0" w:color="auto"/>
              <w:bottom w:val="double" w:sz="4" w:space="0" w:color="auto"/>
            </w:tcBorders>
          </w:tcPr>
          <w:p w14:paraId="7B4D647D" w14:textId="16E2B463"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considerando todos os produtos de crédito</w:t>
            </w:r>
          </w:p>
        </w:tc>
      </w:tr>
      <w:tr w:rsidR="00743DDF" w14:paraId="5D49A3A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B19B0B" w14:textId="6BA49AC4"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Limite_total_rotativos</w:t>
            </w:r>
            <w:proofErr w:type="spellEnd"/>
          </w:p>
        </w:tc>
        <w:tc>
          <w:tcPr>
            <w:tcW w:w="4606" w:type="dxa"/>
            <w:tcBorders>
              <w:top w:val="double" w:sz="4" w:space="0" w:color="auto"/>
              <w:bottom w:val="double" w:sz="4" w:space="0" w:color="auto"/>
            </w:tcBorders>
          </w:tcPr>
          <w:p w14:paraId="1095C8EB" w14:textId="0382E7E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de rotativos</w:t>
            </w:r>
          </w:p>
        </w:tc>
      </w:tr>
      <w:tr w:rsidR="00743DDF" w14:paraId="3AF7CF5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D174388" w14:textId="641E0CF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Limite_rotativos_utilizado</w:t>
            </w:r>
            <w:proofErr w:type="spellEnd"/>
          </w:p>
        </w:tc>
        <w:tc>
          <w:tcPr>
            <w:tcW w:w="4606" w:type="dxa"/>
            <w:tcBorders>
              <w:top w:val="double" w:sz="4" w:space="0" w:color="auto"/>
              <w:bottom w:val="double" w:sz="4" w:space="0" w:color="auto"/>
            </w:tcBorders>
          </w:tcPr>
          <w:p w14:paraId="3086B5C3" w14:textId="0B5ED5BA"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Limite de rotativos utilizado</w:t>
            </w:r>
          </w:p>
        </w:tc>
      </w:tr>
      <w:tr w:rsidR="00743DDF" w14:paraId="7B84223C"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FD9D362" w14:textId="3A64467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Taxa_utilizacao_limite_rotativos</w:t>
            </w:r>
            <w:proofErr w:type="spellEnd"/>
          </w:p>
        </w:tc>
        <w:tc>
          <w:tcPr>
            <w:tcW w:w="4606" w:type="dxa"/>
            <w:tcBorders>
              <w:top w:val="double" w:sz="4" w:space="0" w:color="auto"/>
              <w:bottom w:val="double" w:sz="4" w:space="0" w:color="auto"/>
            </w:tcBorders>
          </w:tcPr>
          <w:p w14:paraId="728F38D4" w14:textId="5AAEEEE8"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Percentual de uso do limite de rotativos</w:t>
            </w:r>
          </w:p>
        </w:tc>
      </w:tr>
      <w:tr w:rsidR="00743DDF" w14:paraId="65463EEE"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17225681" w14:textId="3DF03C50"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Qt_produtos_credito_contratados_atualmente</w:t>
            </w:r>
            <w:proofErr w:type="spellEnd"/>
          </w:p>
        </w:tc>
        <w:tc>
          <w:tcPr>
            <w:tcW w:w="4606" w:type="dxa"/>
            <w:tcBorders>
              <w:top w:val="double" w:sz="4" w:space="0" w:color="auto"/>
            </w:tcBorders>
          </w:tcPr>
          <w:p w14:paraId="1B5D4C56" w14:textId="35E0E456"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produtos de crédito que o cliente tem atualmente contratado</w:t>
            </w:r>
          </w:p>
        </w:tc>
      </w:tr>
      <w:tr w:rsidR="003E22E3" w14:paraId="2F6B0A3F"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E9196F" w14:textId="57F2FCBE" w:rsidR="003E22E3" w:rsidRPr="00743DDF" w:rsidRDefault="003E22E3"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Qt_produtos_credito_contratados_historicamente</w:t>
            </w:r>
            <w:proofErr w:type="spellEnd"/>
          </w:p>
        </w:tc>
        <w:tc>
          <w:tcPr>
            <w:tcW w:w="4606" w:type="dxa"/>
            <w:tcBorders>
              <w:top w:val="double" w:sz="4" w:space="0" w:color="auto"/>
              <w:bottom w:val="double" w:sz="4" w:space="0" w:color="auto"/>
            </w:tcBorders>
          </w:tcPr>
          <w:p w14:paraId="5381A385" w14:textId="550C43A6" w:rsidR="003E22E3" w:rsidRPr="00743DDF" w:rsidRDefault="003E22E3"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total de produtos de crédito que o cliente contratou em seu histórico</w:t>
            </w:r>
          </w:p>
        </w:tc>
      </w:tr>
      <w:tr w:rsidR="00743DDF" w14:paraId="70B1D56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4E010" w14:textId="215F2D61"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Registros_publicos_depreciativos</w:t>
            </w:r>
            <w:proofErr w:type="spellEnd"/>
          </w:p>
        </w:tc>
        <w:tc>
          <w:tcPr>
            <w:tcW w:w="4606" w:type="dxa"/>
            <w:tcBorders>
              <w:top w:val="double" w:sz="4" w:space="0" w:color="auto"/>
              <w:bottom w:val="double" w:sz="4" w:space="0" w:color="auto"/>
            </w:tcBorders>
          </w:tcPr>
          <w:p w14:paraId="76C4A318" w14:textId="6AA3DAE2"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registros públicos depreciativos (registros criminais, processos judiciais, demissões por má conduta, etc...)</w:t>
            </w:r>
          </w:p>
        </w:tc>
      </w:tr>
      <w:tr w:rsidR="00743DDF" w14:paraId="546069F5"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15438F6" w14:textId="1B5271B5"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Consulta_credito_6meses</w:t>
            </w:r>
          </w:p>
        </w:tc>
        <w:tc>
          <w:tcPr>
            <w:tcW w:w="4606" w:type="dxa"/>
            <w:tcBorders>
              <w:top w:val="double" w:sz="4" w:space="0" w:color="auto"/>
              <w:bottom w:val="double" w:sz="4" w:space="0" w:color="auto"/>
            </w:tcBorders>
          </w:tcPr>
          <w:p w14:paraId="471A3B44" w14:textId="6648D30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consultas nos últimos 6 meses</w:t>
            </w:r>
          </w:p>
        </w:tc>
      </w:tr>
      <w:tr w:rsidR="00743DDF" w14:paraId="5E94092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CDB612" w14:textId="31D4D313"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Data_contratacao_primeiro_produto_credito_line</w:t>
            </w:r>
            <w:proofErr w:type="spellEnd"/>
          </w:p>
        </w:tc>
        <w:tc>
          <w:tcPr>
            <w:tcW w:w="4606" w:type="dxa"/>
            <w:tcBorders>
              <w:top w:val="double" w:sz="4" w:space="0" w:color="auto"/>
              <w:bottom w:val="double" w:sz="4" w:space="0" w:color="auto"/>
            </w:tcBorders>
          </w:tcPr>
          <w:p w14:paraId="1BCE90C1" w14:textId="41A80807"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primeiro produto de crédito foi contratado pelo cliente</w:t>
            </w:r>
          </w:p>
        </w:tc>
      </w:tr>
      <w:tr w:rsidR="00743DDF" w14:paraId="345AB6D8"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2F796D" w14:textId="1D55EF2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Qt_meses_desde_ultimo_registro_publico</w:t>
            </w:r>
            <w:proofErr w:type="spellEnd"/>
          </w:p>
        </w:tc>
        <w:tc>
          <w:tcPr>
            <w:tcW w:w="4606" w:type="dxa"/>
            <w:tcBorders>
              <w:top w:val="double" w:sz="4" w:space="0" w:color="auto"/>
              <w:bottom w:val="double" w:sz="4" w:space="0" w:color="auto"/>
            </w:tcBorders>
          </w:tcPr>
          <w:p w14:paraId="68523225" w14:textId="7D73298F"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meses desde o último registro público</w:t>
            </w:r>
          </w:p>
        </w:tc>
      </w:tr>
      <w:tr w:rsidR="008A2650" w14:paraId="38B66757"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9F83B5" w14:textId="4645F257" w:rsidR="008A2650"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Qt_meses_classificacao_mais_recente_90d</w:t>
            </w:r>
          </w:p>
        </w:tc>
        <w:tc>
          <w:tcPr>
            <w:tcW w:w="4606" w:type="dxa"/>
            <w:tcBorders>
              <w:top w:val="double" w:sz="4" w:space="0" w:color="auto"/>
              <w:bottom w:val="double" w:sz="4" w:space="0" w:color="auto"/>
            </w:tcBorders>
          </w:tcPr>
          <w:p w14:paraId="718C917D" w14:textId="5161D9D2" w:rsidR="008A2650"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classificação mais recente de 90 dias</w:t>
            </w:r>
          </w:p>
        </w:tc>
      </w:tr>
      <w:tr w:rsidR="008A2650" w14:paraId="77274297"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6F1E9" w14:textId="41DAD3B9" w:rsidR="008A2650"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Qt_meses_ultima_inadimplencia</w:t>
            </w:r>
            <w:proofErr w:type="spellEnd"/>
          </w:p>
        </w:tc>
        <w:tc>
          <w:tcPr>
            <w:tcW w:w="4606" w:type="dxa"/>
            <w:tcBorders>
              <w:top w:val="double" w:sz="4" w:space="0" w:color="auto"/>
              <w:bottom w:val="double" w:sz="4" w:space="0" w:color="auto"/>
            </w:tcBorders>
          </w:tcPr>
          <w:p w14:paraId="44FB48DE" w14:textId="774DB27B" w:rsidR="008A2650"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última inadimplência do cliente</w:t>
            </w:r>
          </w:p>
        </w:tc>
      </w:tr>
    </w:tbl>
    <w:p w14:paraId="669FF437" w14:textId="77777777" w:rsidR="005E1B81" w:rsidRPr="004F5E5B" w:rsidRDefault="005E1B81" w:rsidP="005E1B81">
      <w:pPr>
        <w:spacing w:line="360" w:lineRule="auto"/>
        <w:jc w:val="center"/>
        <w:rPr>
          <w:rFonts w:ascii="Times New Roman" w:hAnsi="Times New Roman"/>
          <w:sz w:val="24"/>
          <w:szCs w:val="24"/>
        </w:rPr>
      </w:pPr>
    </w:p>
    <w:sectPr w:rsidR="005E1B81" w:rsidRPr="004F5E5B" w:rsidSect="00913557">
      <w:headerReference w:type="default" r:id="rId44"/>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670E4" w14:textId="77777777" w:rsidR="00913557" w:rsidRDefault="00913557">
      <w:pPr>
        <w:spacing w:after="0" w:line="240" w:lineRule="auto"/>
      </w:pPr>
      <w:r>
        <w:separator/>
      </w:r>
    </w:p>
  </w:endnote>
  <w:endnote w:type="continuationSeparator" w:id="0">
    <w:p w14:paraId="23D0B070" w14:textId="77777777" w:rsidR="00913557" w:rsidRDefault="00913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EDC17" w14:textId="77777777" w:rsidR="00913557" w:rsidRDefault="00913557">
      <w:pPr>
        <w:spacing w:after="0" w:line="240" w:lineRule="auto"/>
      </w:pPr>
      <w:r>
        <w:separator/>
      </w:r>
    </w:p>
  </w:footnote>
  <w:footnote w:type="continuationSeparator" w:id="0">
    <w:p w14:paraId="3DEB4756" w14:textId="77777777" w:rsidR="00913557" w:rsidRDefault="00913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A64"/>
    <w:multiLevelType w:val="multilevel"/>
    <w:tmpl w:val="D7F44F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5" w15:restartNumberingAfterBreak="0">
    <w:nsid w:val="1A4D4424"/>
    <w:multiLevelType w:val="hybridMultilevel"/>
    <w:tmpl w:val="B0E49C56"/>
    <w:lvl w:ilvl="0" w:tplc="FFFFFFFF">
      <w:start w:val="1"/>
      <w:numFmt w:val="decimal"/>
      <w:lvlText w:val="%1."/>
      <w:lvlJc w:val="left"/>
      <w:pPr>
        <w:ind w:left="180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AAC0C82"/>
    <w:multiLevelType w:val="hybridMultilevel"/>
    <w:tmpl w:val="0388E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7610C8B"/>
    <w:multiLevelType w:val="hybridMultilevel"/>
    <w:tmpl w:val="B4A8F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4C6B65FB"/>
    <w:multiLevelType w:val="hybridMultilevel"/>
    <w:tmpl w:val="F630203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998630A"/>
    <w:multiLevelType w:val="hybridMultilevel"/>
    <w:tmpl w:val="F630203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9" w15:restartNumberingAfterBreak="0">
    <w:nsid w:val="63917185"/>
    <w:multiLevelType w:val="hybridMultilevel"/>
    <w:tmpl w:val="7338AE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4EB3160"/>
    <w:multiLevelType w:val="hybridMultilevel"/>
    <w:tmpl w:val="0E7E66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BA50AD"/>
    <w:multiLevelType w:val="hybridMultilevel"/>
    <w:tmpl w:val="D706B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9802299">
    <w:abstractNumId w:val="18"/>
  </w:num>
  <w:num w:numId="2" w16cid:durableId="2005090502">
    <w:abstractNumId w:val="10"/>
  </w:num>
  <w:num w:numId="3" w16cid:durableId="242221197">
    <w:abstractNumId w:val="17"/>
  </w:num>
  <w:num w:numId="4" w16cid:durableId="2004356215">
    <w:abstractNumId w:val="20"/>
  </w:num>
  <w:num w:numId="5" w16cid:durableId="28189506">
    <w:abstractNumId w:val="16"/>
  </w:num>
  <w:num w:numId="6" w16cid:durableId="2075809260">
    <w:abstractNumId w:val="1"/>
  </w:num>
  <w:num w:numId="7" w16cid:durableId="2020159035">
    <w:abstractNumId w:val="7"/>
  </w:num>
  <w:num w:numId="8" w16cid:durableId="605190509">
    <w:abstractNumId w:val="12"/>
  </w:num>
  <w:num w:numId="9" w16cid:durableId="1315601016">
    <w:abstractNumId w:val="6"/>
  </w:num>
  <w:num w:numId="10" w16cid:durableId="845366650">
    <w:abstractNumId w:val="4"/>
  </w:num>
  <w:num w:numId="11" w16cid:durableId="2086490496">
    <w:abstractNumId w:val="21"/>
  </w:num>
  <w:num w:numId="12" w16cid:durableId="694235033">
    <w:abstractNumId w:val="22"/>
  </w:num>
  <w:num w:numId="13" w16cid:durableId="959455151">
    <w:abstractNumId w:val="14"/>
  </w:num>
  <w:num w:numId="14" w16cid:durableId="25644203">
    <w:abstractNumId w:val="25"/>
  </w:num>
  <w:num w:numId="15" w16cid:durableId="576866181">
    <w:abstractNumId w:val="23"/>
  </w:num>
  <w:num w:numId="16" w16cid:durableId="661200507">
    <w:abstractNumId w:val="3"/>
  </w:num>
  <w:num w:numId="17" w16cid:durableId="2071534024">
    <w:abstractNumId w:val="8"/>
  </w:num>
  <w:num w:numId="18" w16cid:durableId="227963998">
    <w:abstractNumId w:val="2"/>
  </w:num>
  <w:num w:numId="19" w16cid:durableId="207568451">
    <w:abstractNumId w:val="19"/>
  </w:num>
  <w:num w:numId="20" w16cid:durableId="1087461447">
    <w:abstractNumId w:val="24"/>
  </w:num>
  <w:num w:numId="21" w16cid:durableId="1138256165">
    <w:abstractNumId w:val="26"/>
  </w:num>
  <w:num w:numId="22" w16cid:durableId="1911428532">
    <w:abstractNumId w:val="15"/>
  </w:num>
  <w:num w:numId="23" w16cid:durableId="346712827">
    <w:abstractNumId w:val="13"/>
  </w:num>
  <w:num w:numId="24" w16cid:durableId="1754664253">
    <w:abstractNumId w:val="5"/>
  </w:num>
  <w:num w:numId="25" w16cid:durableId="220679231">
    <w:abstractNumId w:val="11"/>
  </w:num>
  <w:num w:numId="26" w16cid:durableId="2117559490">
    <w:abstractNumId w:val="9"/>
  </w:num>
  <w:num w:numId="27" w16cid:durableId="311761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16C8"/>
    <w:rsid w:val="000018E1"/>
    <w:rsid w:val="00002307"/>
    <w:rsid w:val="00002F15"/>
    <w:rsid w:val="000032FB"/>
    <w:rsid w:val="00003B50"/>
    <w:rsid w:val="00004532"/>
    <w:rsid w:val="00004E00"/>
    <w:rsid w:val="000065D9"/>
    <w:rsid w:val="0000752C"/>
    <w:rsid w:val="00007EE3"/>
    <w:rsid w:val="00012D04"/>
    <w:rsid w:val="000132AC"/>
    <w:rsid w:val="000134DE"/>
    <w:rsid w:val="0001377C"/>
    <w:rsid w:val="000138A3"/>
    <w:rsid w:val="00014C37"/>
    <w:rsid w:val="00015668"/>
    <w:rsid w:val="00015DAF"/>
    <w:rsid w:val="00017189"/>
    <w:rsid w:val="00020233"/>
    <w:rsid w:val="00020DC2"/>
    <w:rsid w:val="0002227E"/>
    <w:rsid w:val="00022ED3"/>
    <w:rsid w:val="0002388B"/>
    <w:rsid w:val="00024770"/>
    <w:rsid w:val="00025DAB"/>
    <w:rsid w:val="00030815"/>
    <w:rsid w:val="000315A6"/>
    <w:rsid w:val="000330BD"/>
    <w:rsid w:val="00033CB2"/>
    <w:rsid w:val="00033E58"/>
    <w:rsid w:val="00034321"/>
    <w:rsid w:val="00036FDA"/>
    <w:rsid w:val="0004022D"/>
    <w:rsid w:val="0004033D"/>
    <w:rsid w:val="000405C6"/>
    <w:rsid w:val="00040B02"/>
    <w:rsid w:val="00040C99"/>
    <w:rsid w:val="0004188F"/>
    <w:rsid w:val="000427FF"/>
    <w:rsid w:val="0004299F"/>
    <w:rsid w:val="00043EEB"/>
    <w:rsid w:val="00045C34"/>
    <w:rsid w:val="00046472"/>
    <w:rsid w:val="00047AEB"/>
    <w:rsid w:val="00047F6F"/>
    <w:rsid w:val="00050AAC"/>
    <w:rsid w:val="000535B7"/>
    <w:rsid w:val="000549EE"/>
    <w:rsid w:val="0005529D"/>
    <w:rsid w:val="000554EC"/>
    <w:rsid w:val="00056861"/>
    <w:rsid w:val="00056E2B"/>
    <w:rsid w:val="0005777C"/>
    <w:rsid w:val="00060340"/>
    <w:rsid w:val="00060D4D"/>
    <w:rsid w:val="000617E0"/>
    <w:rsid w:val="0006213A"/>
    <w:rsid w:val="000622DE"/>
    <w:rsid w:val="000643BA"/>
    <w:rsid w:val="00064FE4"/>
    <w:rsid w:val="000667D6"/>
    <w:rsid w:val="000705CF"/>
    <w:rsid w:val="00071509"/>
    <w:rsid w:val="0007158F"/>
    <w:rsid w:val="000721AB"/>
    <w:rsid w:val="00072303"/>
    <w:rsid w:val="000726E7"/>
    <w:rsid w:val="0007432D"/>
    <w:rsid w:val="00077B50"/>
    <w:rsid w:val="00077B81"/>
    <w:rsid w:val="000806B6"/>
    <w:rsid w:val="00081EC5"/>
    <w:rsid w:val="000822DC"/>
    <w:rsid w:val="00082F99"/>
    <w:rsid w:val="000832A8"/>
    <w:rsid w:val="000836F7"/>
    <w:rsid w:val="00083BF3"/>
    <w:rsid w:val="00083EFA"/>
    <w:rsid w:val="00085E7B"/>
    <w:rsid w:val="000869F9"/>
    <w:rsid w:val="00090260"/>
    <w:rsid w:val="000918F7"/>
    <w:rsid w:val="00091D9F"/>
    <w:rsid w:val="00093F0A"/>
    <w:rsid w:val="00094EB3"/>
    <w:rsid w:val="0009540E"/>
    <w:rsid w:val="00095555"/>
    <w:rsid w:val="00095998"/>
    <w:rsid w:val="000978F8"/>
    <w:rsid w:val="00097EE2"/>
    <w:rsid w:val="00097F85"/>
    <w:rsid w:val="000A16A1"/>
    <w:rsid w:val="000A2665"/>
    <w:rsid w:val="000A27C9"/>
    <w:rsid w:val="000A4239"/>
    <w:rsid w:val="000A4BAE"/>
    <w:rsid w:val="000A4F16"/>
    <w:rsid w:val="000A620C"/>
    <w:rsid w:val="000A62F5"/>
    <w:rsid w:val="000B117E"/>
    <w:rsid w:val="000B18CA"/>
    <w:rsid w:val="000B3190"/>
    <w:rsid w:val="000B3485"/>
    <w:rsid w:val="000B493B"/>
    <w:rsid w:val="000B5296"/>
    <w:rsid w:val="000B578C"/>
    <w:rsid w:val="000B6B5A"/>
    <w:rsid w:val="000B70B8"/>
    <w:rsid w:val="000B76D8"/>
    <w:rsid w:val="000B7C1C"/>
    <w:rsid w:val="000C05B5"/>
    <w:rsid w:val="000C194B"/>
    <w:rsid w:val="000C1AA1"/>
    <w:rsid w:val="000C2448"/>
    <w:rsid w:val="000C2456"/>
    <w:rsid w:val="000C4770"/>
    <w:rsid w:val="000C5882"/>
    <w:rsid w:val="000C6FE7"/>
    <w:rsid w:val="000C73B9"/>
    <w:rsid w:val="000D1D80"/>
    <w:rsid w:val="000D21F4"/>
    <w:rsid w:val="000D28D9"/>
    <w:rsid w:val="000D4D9E"/>
    <w:rsid w:val="000D52C5"/>
    <w:rsid w:val="000D5502"/>
    <w:rsid w:val="000D56B3"/>
    <w:rsid w:val="000D5EC6"/>
    <w:rsid w:val="000D61AF"/>
    <w:rsid w:val="000D67BA"/>
    <w:rsid w:val="000D707F"/>
    <w:rsid w:val="000E036A"/>
    <w:rsid w:val="000E235A"/>
    <w:rsid w:val="000E275E"/>
    <w:rsid w:val="000E3BA2"/>
    <w:rsid w:val="000E52CE"/>
    <w:rsid w:val="000E65F6"/>
    <w:rsid w:val="000E673C"/>
    <w:rsid w:val="000E67D4"/>
    <w:rsid w:val="000F1098"/>
    <w:rsid w:val="000F2B7B"/>
    <w:rsid w:val="000F34D4"/>
    <w:rsid w:val="000F3E0F"/>
    <w:rsid w:val="000F466A"/>
    <w:rsid w:val="000F4EA6"/>
    <w:rsid w:val="000F5B1A"/>
    <w:rsid w:val="000F6845"/>
    <w:rsid w:val="000F691E"/>
    <w:rsid w:val="000F7E9A"/>
    <w:rsid w:val="000F7F80"/>
    <w:rsid w:val="00100F82"/>
    <w:rsid w:val="00101221"/>
    <w:rsid w:val="001022AF"/>
    <w:rsid w:val="00102443"/>
    <w:rsid w:val="00103FD4"/>
    <w:rsid w:val="001040D2"/>
    <w:rsid w:val="0010434C"/>
    <w:rsid w:val="00104DA3"/>
    <w:rsid w:val="001057D2"/>
    <w:rsid w:val="00105BB9"/>
    <w:rsid w:val="001062EF"/>
    <w:rsid w:val="001065E3"/>
    <w:rsid w:val="00106C3E"/>
    <w:rsid w:val="001075E6"/>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0D70"/>
    <w:rsid w:val="00132089"/>
    <w:rsid w:val="001321E2"/>
    <w:rsid w:val="001327CB"/>
    <w:rsid w:val="00133E54"/>
    <w:rsid w:val="001342DA"/>
    <w:rsid w:val="0013523C"/>
    <w:rsid w:val="001356F3"/>
    <w:rsid w:val="00136C1C"/>
    <w:rsid w:val="00140C57"/>
    <w:rsid w:val="00141AF2"/>
    <w:rsid w:val="00141DBD"/>
    <w:rsid w:val="001429B2"/>
    <w:rsid w:val="0014379E"/>
    <w:rsid w:val="00143BF4"/>
    <w:rsid w:val="00143D1B"/>
    <w:rsid w:val="001443D5"/>
    <w:rsid w:val="001446EF"/>
    <w:rsid w:val="00144FDE"/>
    <w:rsid w:val="0014506C"/>
    <w:rsid w:val="001475F5"/>
    <w:rsid w:val="00147FEF"/>
    <w:rsid w:val="00150379"/>
    <w:rsid w:val="001507C1"/>
    <w:rsid w:val="0015446F"/>
    <w:rsid w:val="00154665"/>
    <w:rsid w:val="001557F8"/>
    <w:rsid w:val="0015594B"/>
    <w:rsid w:val="0015628C"/>
    <w:rsid w:val="0015671C"/>
    <w:rsid w:val="001612A7"/>
    <w:rsid w:val="001621AB"/>
    <w:rsid w:val="00162D66"/>
    <w:rsid w:val="00163025"/>
    <w:rsid w:val="0016357D"/>
    <w:rsid w:val="00163CB8"/>
    <w:rsid w:val="0016483E"/>
    <w:rsid w:val="001658D7"/>
    <w:rsid w:val="001664AC"/>
    <w:rsid w:val="001666D9"/>
    <w:rsid w:val="00166CC5"/>
    <w:rsid w:val="00170106"/>
    <w:rsid w:val="001705C1"/>
    <w:rsid w:val="001713A2"/>
    <w:rsid w:val="00171DE3"/>
    <w:rsid w:val="00174329"/>
    <w:rsid w:val="00174425"/>
    <w:rsid w:val="00174DEB"/>
    <w:rsid w:val="00176A57"/>
    <w:rsid w:val="00180AE2"/>
    <w:rsid w:val="00180CBD"/>
    <w:rsid w:val="00180E5E"/>
    <w:rsid w:val="00180E68"/>
    <w:rsid w:val="001817CD"/>
    <w:rsid w:val="001818C6"/>
    <w:rsid w:val="00181A8D"/>
    <w:rsid w:val="0018221A"/>
    <w:rsid w:val="00182887"/>
    <w:rsid w:val="00183825"/>
    <w:rsid w:val="00184E32"/>
    <w:rsid w:val="00185454"/>
    <w:rsid w:val="00185EED"/>
    <w:rsid w:val="00186BA8"/>
    <w:rsid w:val="00186BE5"/>
    <w:rsid w:val="0018738F"/>
    <w:rsid w:val="00187C91"/>
    <w:rsid w:val="00187E1B"/>
    <w:rsid w:val="0019290A"/>
    <w:rsid w:val="00192960"/>
    <w:rsid w:val="0019382F"/>
    <w:rsid w:val="00193DD2"/>
    <w:rsid w:val="001951DF"/>
    <w:rsid w:val="0019522F"/>
    <w:rsid w:val="001957D9"/>
    <w:rsid w:val="00195876"/>
    <w:rsid w:val="0019597B"/>
    <w:rsid w:val="00195B0B"/>
    <w:rsid w:val="00195FB1"/>
    <w:rsid w:val="001965C7"/>
    <w:rsid w:val="00196690"/>
    <w:rsid w:val="00196D92"/>
    <w:rsid w:val="00197E6F"/>
    <w:rsid w:val="001A011A"/>
    <w:rsid w:val="001A0569"/>
    <w:rsid w:val="001A0A48"/>
    <w:rsid w:val="001A0EF0"/>
    <w:rsid w:val="001A118C"/>
    <w:rsid w:val="001A1475"/>
    <w:rsid w:val="001A1942"/>
    <w:rsid w:val="001A4C5B"/>
    <w:rsid w:val="001A4DE8"/>
    <w:rsid w:val="001B01EF"/>
    <w:rsid w:val="001B068F"/>
    <w:rsid w:val="001B120F"/>
    <w:rsid w:val="001B1313"/>
    <w:rsid w:val="001B3439"/>
    <w:rsid w:val="001B6640"/>
    <w:rsid w:val="001B6F6E"/>
    <w:rsid w:val="001C0679"/>
    <w:rsid w:val="001C0A62"/>
    <w:rsid w:val="001C15D7"/>
    <w:rsid w:val="001C2E1E"/>
    <w:rsid w:val="001C3BF2"/>
    <w:rsid w:val="001C41CF"/>
    <w:rsid w:val="001C4464"/>
    <w:rsid w:val="001C5B62"/>
    <w:rsid w:val="001C5BEA"/>
    <w:rsid w:val="001C69F6"/>
    <w:rsid w:val="001C6C40"/>
    <w:rsid w:val="001C7A2A"/>
    <w:rsid w:val="001D0576"/>
    <w:rsid w:val="001D1C5A"/>
    <w:rsid w:val="001D1E28"/>
    <w:rsid w:val="001D285B"/>
    <w:rsid w:val="001D3623"/>
    <w:rsid w:val="001D4315"/>
    <w:rsid w:val="001D458F"/>
    <w:rsid w:val="001D5E4B"/>
    <w:rsid w:val="001D6433"/>
    <w:rsid w:val="001D6AD7"/>
    <w:rsid w:val="001D77CA"/>
    <w:rsid w:val="001E0351"/>
    <w:rsid w:val="001E0471"/>
    <w:rsid w:val="001E0742"/>
    <w:rsid w:val="001E1881"/>
    <w:rsid w:val="001E2073"/>
    <w:rsid w:val="001E2962"/>
    <w:rsid w:val="001E2AE4"/>
    <w:rsid w:val="001E46A8"/>
    <w:rsid w:val="001E4F88"/>
    <w:rsid w:val="001E586E"/>
    <w:rsid w:val="001E5930"/>
    <w:rsid w:val="001E6DA5"/>
    <w:rsid w:val="001F0303"/>
    <w:rsid w:val="001F061C"/>
    <w:rsid w:val="001F12DA"/>
    <w:rsid w:val="001F1935"/>
    <w:rsid w:val="001F2C4A"/>
    <w:rsid w:val="001F33A3"/>
    <w:rsid w:val="001F33E6"/>
    <w:rsid w:val="001F452C"/>
    <w:rsid w:val="001F573A"/>
    <w:rsid w:val="001F589A"/>
    <w:rsid w:val="001F64FE"/>
    <w:rsid w:val="001F6AD7"/>
    <w:rsid w:val="001F6F84"/>
    <w:rsid w:val="001F6FEC"/>
    <w:rsid w:val="001F7360"/>
    <w:rsid w:val="001F7CA7"/>
    <w:rsid w:val="00200EE3"/>
    <w:rsid w:val="002010C8"/>
    <w:rsid w:val="0020181E"/>
    <w:rsid w:val="002022A3"/>
    <w:rsid w:val="002039CC"/>
    <w:rsid w:val="0020405E"/>
    <w:rsid w:val="00204EB0"/>
    <w:rsid w:val="00205C1A"/>
    <w:rsid w:val="00205DE6"/>
    <w:rsid w:val="00206286"/>
    <w:rsid w:val="00206F8F"/>
    <w:rsid w:val="00207FB2"/>
    <w:rsid w:val="00212B1B"/>
    <w:rsid w:val="00213C44"/>
    <w:rsid w:val="00214B16"/>
    <w:rsid w:val="00215229"/>
    <w:rsid w:val="00216045"/>
    <w:rsid w:val="00216235"/>
    <w:rsid w:val="00216822"/>
    <w:rsid w:val="00216950"/>
    <w:rsid w:val="00221007"/>
    <w:rsid w:val="00221505"/>
    <w:rsid w:val="00221EC7"/>
    <w:rsid w:val="00222565"/>
    <w:rsid w:val="00222BAF"/>
    <w:rsid w:val="002236AB"/>
    <w:rsid w:val="00224153"/>
    <w:rsid w:val="002249C9"/>
    <w:rsid w:val="00224E22"/>
    <w:rsid w:val="002256EA"/>
    <w:rsid w:val="00225748"/>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5CD"/>
    <w:rsid w:val="00243BFE"/>
    <w:rsid w:val="00243D17"/>
    <w:rsid w:val="00243E8F"/>
    <w:rsid w:val="00244199"/>
    <w:rsid w:val="0024512A"/>
    <w:rsid w:val="0024530F"/>
    <w:rsid w:val="00246CBE"/>
    <w:rsid w:val="00247791"/>
    <w:rsid w:val="00253199"/>
    <w:rsid w:val="00253A6A"/>
    <w:rsid w:val="00254604"/>
    <w:rsid w:val="00255167"/>
    <w:rsid w:val="0025654D"/>
    <w:rsid w:val="00256670"/>
    <w:rsid w:val="00260227"/>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530"/>
    <w:rsid w:val="00277879"/>
    <w:rsid w:val="00280A54"/>
    <w:rsid w:val="0028136F"/>
    <w:rsid w:val="002820A3"/>
    <w:rsid w:val="002823D3"/>
    <w:rsid w:val="002827E6"/>
    <w:rsid w:val="00282C35"/>
    <w:rsid w:val="002833D5"/>
    <w:rsid w:val="00283414"/>
    <w:rsid w:val="00284119"/>
    <w:rsid w:val="002845A9"/>
    <w:rsid w:val="002846A4"/>
    <w:rsid w:val="002847B1"/>
    <w:rsid w:val="00286E94"/>
    <w:rsid w:val="00287E31"/>
    <w:rsid w:val="002907B6"/>
    <w:rsid w:val="00290EEC"/>
    <w:rsid w:val="002914FE"/>
    <w:rsid w:val="00293C66"/>
    <w:rsid w:val="00296A2D"/>
    <w:rsid w:val="00296C06"/>
    <w:rsid w:val="0029748E"/>
    <w:rsid w:val="002A102F"/>
    <w:rsid w:val="002A1F92"/>
    <w:rsid w:val="002A21DE"/>
    <w:rsid w:val="002A23B7"/>
    <w:rsid w:val="002A3DA0"/>
    <w:rsid w:val="002A5084"/>
    <w:rsid w:val="002A5AA9"/>
    <w:rsid w:val="002A7085"/>
    <w:rsid w:val="002A78DC"/>
    <w:rsid w:val="002A7D01"/>
    <w:rsid w:val="002B00BE"/>
    <w:rsid w:val="002B2DA8"/>
    <w:rsid w:val="002B49B8"/>
    <w:rsid w:val="002B4FB4"/>
    <w:rsid w:val="002B509A"/>
    <w:rsid w:val="002B62F0"/>
    <w:rsid w:val="002B64A4"/>
    <w:rsid w:val="002B6C1A"/>
    <w:rsid w:val="002C0B74"/>
    <w:rsid w:val="002C1AF7"/>
    <w:rsid w:val="002C1C11"/>
    <w:rsid w:val="002C1FEB"/>
    <w:rsid w:val="002C24B9"/>
    <w:rsid w:val="002C29C9"/>
    <w:rsid w:val="002C30DC"/>
    <w:rsid w:val="002C387D"/>
    <w:rsid w:val="002C3D06"/>
    <w:rsid w:val="002C3D81"/>
    <w:rsid w:val="002C510A"/>
    <w:rsid w:val="002C5CEE"/>
    <w:rsid w:val="002C6626"/>
    <w:rsid w:val="002C670C"/>
    <w:rsid w:val="002C67CA"/>
    <w:rsid w:val="002C6A58"/>
    <w:rsid w:val="002D0689"/>
    <w:rsid w:val="002D0851"/>
    <w:rsid w:val="002D0A29"/>
    <w:rsid w:val="002D2203"/>
    <w:rsid w:val="002D287B"/>
    <w:rsid w:val="002D31E7"/>
    <w:rsid w:val="002D3B7E"/>
    <w:rsid w:val="002D45AE"/>
    <w:rsid w:val="002D4613"/>
    <w:rsid w:val="002D491F"/>
    <w:rsid w:val="002D4949"/>
    <w:rsid w:val="002D57E9"/>
    <w:rsid w:val="002D5B57"/>
    <w:rsid w:val="002D5F9D"/>
    <w:rsid w:val="002D664F"/>
    <w:rsid w:val="002D6D54"/>
    <w:rsid w:val="002D76B8"/>
    <w:rsid w:val="002E1239"/>
    <w:rsid w:val="002E1607"/>
    <w:rsid w:val="002E19D7"/>
    <w:rsid w:val="002E1AED"/>
    <w:rsid w:val="002E3C21"/>
    <w:rsid w:val="002E4EFF"/>
    <w:rsid w:val="002E515D"/>
    <w:rsid w:val="002E62B4"/>
    <w:rsid w:val="002E7314"/>
    <w:rsid w:val="002E731D"/>
    <w:rsid w:val="002E741B"/>
    <w:rsid w:val="002E7600"/>
    <w:rsid w:val="002F0025"/>
    <w:rsid w:val="002F1D32"/>
    <w:rsid w:val="002F2463"/>
    <w:rsid w:val="002F2E26"/>
    <w:rsid w:val="002F36D8"/>
    <w:rsid w:val="002F3A26"/>
    <w:rsid w:val="002F3A7B"/>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07D88"/>
    <w:rsid w:val="0031081D"/>
    <w:rsid w:val="00310F26"/>
    <w:rsid w:val="0031146E"/>
    <w:rsid w:val="00311B32"/>
    <w:rsid w:val="00311BB7"/>
    <w:rsid w:val="00312A11"/>
    <w:rsid w:val="00313022"/>
    <w:rsid w:val="00314882"/>
    <w:rsid w:val="003150B8"/>
    <w:rsid w:val="003176E9"/>
    <w:rsid w:val="00317BAD"/>
    <w:rsid w:val="00320492"/>
    <w:rsid w:val="0032100A"/>
    <w:rsid w:val="00323795"/>
    <w:rsid w:val="00324265"/>
    <w:rsid w:val="003244B9"/>
    <w:rsid w:val="00325420"/>
    <w:rsid w:val="0032600D"/>
    <w:rsid w:val="003267CD"/>
    <w:rsid w:val="003268FF"/>
    <w:rsid w:val="003275C7"/>
    <w:rsid w:val="00327F80"/>
    <w:rsid w:val="00330307"/>
    <w:rsid w:val="00330A74"/>
    <w:rsid w:val="003314B7"/>
    <w:rsid w:val="0033227A"/>
    <w:rsid w:val="00332680"/>
    <w:rsid w:val="00334ABF"/>
    <w:rsid w:val="00334C13"/>
    <w:rsid w:val="00334FD0"/>
    <w:rsid w:val="0033511A"/>
    <w:rsid w:val="0033552F"/>
    <w:rsid w:val="00337D19"/>
    <w:rsid w:val="00341262"/>
    <w:rsid w:val="003415E9"/>
    <w:rsid w:val="0034445B"/>
    <w:rsid w:val="00344DFA"/>
    <w:rsid w:val="00344E60"/>
    <w:rsid w:val="00347242"/>
    <w:rsid w:val="00347828"/>
    <w:rsid w:val="00350B01"/>
    <w:rsid w:val="003518C1"/>
    <w:rsid w:val="00351AE2"/>
    <w:rsid w:val="0035379C"/>
    <w:rsid w:val="00355046"/>
    <w:rsid w:val="003551C4"/>
    <w:rsid w:val="003577D8"/>
    <w:rsid w:val="0036059C"/>
    <w:rsid w:val="00360924"/>
    <w:rsid w:val="00360DA0"/>
    <w:rsid w:val="00360EFD"/>
    <w:rsid w:val="00362C96"/>
    <w:rsid w:val="00363089"/>
    <w:rsid w:val="003638B2"/>
    <w:rsid w:val="00363C2A"/>
    <w:rsid w:val="00364FBA"/>
    <w:rsid w:val="003652B8"/>
    <w:rsid w:val="00365A0F"/>
    <w:rsid w:val="0036714F"/>
    <w:rsid w:val="003701A3"/>
    <w:rsid w:val="00370887"/>
    <w:rsid w:val="00370C6A"/>
    <w:rsid w:val="003712D4"/>
    <w:rsid w:val="00372E48"/>
    <w:rsid w:val="00373481"/>
    <w:rsid w:val="00375BF7"/>
    <w:rsid w:val="0037608A"/>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3FF8"/>
    <w:rsid w:val="003A4848"/>
    <w:rsid w:val="003A5B00"/>
    <w:rsid w:val="003A62CC"/>
    <w:rsid w:val="003A718D"/>
    <w:rsid w:val="003A7E0E"/>
    <w:rsid w:val="003B0016"/>
    <w:rsid w:val="003B004A"/>
    <w:rsid w:val="003B00B8"/>
    <w:rsid w:val="003B1A32"/>
    <w:rsid w:val="003B21D2"/>
    <w:rsid w:val="003B3EF1"/>
    <w:rsid w:val="003B3F35"/>
    <w:rsid w:val="003B728F"/>
    <w:rsid w:val="003B7475"/>
    <w:rsid w:val="003C0091"/>
    <w:rsid w:val="003C08C6"/>
    <w:rsid w:val="003C1BD5"/>
    <w:rsid w:val="003C278D"/>
    <w:rsid w:val="003C2B9F"/>
    <w:rsid w:val="003C35C2"/>
    <w:rsid w:val="003C4713"/>
    <w:rsid w:val="003C661F"/>
    <w:rsid w:val="003C723F"/>
    <w:rsid w:val="003C7282"/>
    <w:rsid w:val="003C73DD"/>
    <w:rsid w:val="003C7D6D"/>
    <w:rsid w:val="003D0AF7"/>
    <w:rsid w:val="003D1959"/>
    <w:rsid w:val="003D2942"/>
    <w:rsid w:val="003D46DE"/>
    <w:rsid w:val="003D4E1F"/>
    <w:rsid w:val="003D549F"/>
    <w:rsid w:val="003D5EA3"/>
    <w:rsid w:val="003D61E8"/>
    <w:rsid w:val="003D6359"/>
    <w:rsid w:val="003D70B8"/>
    <w:rsid w:val="003E1201"/>
    <w:rsid w:val="003E22E3"/>
    <w:rsid w:val="003E3F93"/>
    <w:rsid w:val="003E4ACD"/>
    <w:rsid w:val="003E4C6A"/>
    <w:rsid w:val="003E4E87"/>
    <w:rsid w:val="003E5B3D"/>
    <w:rsid w:val="003F0A86"/>
    <w:rsid w:val="003F0D5E"/>
    <w:rsid w:val="003F1F70"/>
    <w:rsid w:val="003F2F65"/>
    <w:rsid w:val="003F310D"/>
    <w:rsid w:val="003F3AC1"/>
    <w:rsid w:val="003F4B02"/>
    <w:rsid w:val="003F540D"/>
    <w:rsid w:val="003F58D8"/>
    <w:rsid w:val="003F5D2A"/>
    <w:rsid w:val="003F6099"/>
    <w:rsid w:val="00400D98"/>
    <w:rsid w:val="004021F4"/>
    <w:rsid w:val="004025D2"/>
    <w:rsid w:val="00402B64"/>
    <w:rsid w:val="00403E0E"/>
    <w:rsid w:val="00404593"/>
    <w:rsid w:val="004051FA"/>
    <w:rsid w:val="0040625F"/>
    <w:rsid w:val="004063DA"/>
    <w:rsid w:val="004066ED"/>
    <w:rsid w:val="0041080C"/>
    <w:rsid w:val="00410ED9"/>
    <w:rsid w:val="00412AE4"/>
    <w:rsid w:val="004153A8"/>
    <w:rsid w:val="004160A8"/>
    <w:rsid w:val="0041633D"/>
    <w:rsid w:val="004167DE"/>
    <w:rsid w:val="0041750F"/>
    <w:rsid w:val="00417627"/>
    <w:rsid w:val="00417A7E"/>
    <w:rsid w:val="004200DC"/>
    <w:rsid w:val="00420DA1"/>
    <w:rsid w:val="00421498"/>
    <w:rsid w:val="00422C57"/>
    <w:rsid w:val="00423663"/>
    <w:rsid w:val="00423D7F"/>
    <w:rsid w:val="00424187"/>
    <w:rsid w:val="00424311"/>
    <w:rsid w:val="00425226"/>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4A78"/>
    <w:rsid w:val="0044511A"/>
    <w:rsid w:val="0044598D"/>
    <w:rsid w:val="004476A1"/>
    <w:rsid w:val="00447F23"/>
    <w:rsid w:val="00451B64"/>
    <w:rsid w:val="00452344"/>
    <w:rsid w:val="00452C2A"/>
    <w:rsid w:val="0045386F"/>
    <w:rsid w:val="004544ED"/>
    <w:rsid w:val="004545E0"/>
    <w:rsid w:val="00455285"/>
    <w:rsid w:val="00455470"/>
    <w:rsid w:val="0045575A"/>
    <w:rsid w:val="00456CEA"/>
    <w:rsid w:val="004578A0"/>
    <w:rsid w:val="00457F3C"/>
    <w:rsid w:val="00460225"/>
    <w:rsid w:val="00460934"/>
    <w:rsid w:val="00461639"/>
    <w:rsid w:val="00461F52"/>
    <w:rsid w:val="00462B10"/>
    <w:rsid w:val="00462F07"/>
    <w:rsid w:val="00463181"/>
    <w:rsid w:val="00464F22"/>
    <w:rsid w:val="004654E7"/>
    <w:rsid w:val="00465E63"/>
    <w:rsid w:val="00466A4D"/>
    <w:rsid w:val="00470E0C"/>
    <w:rsid w:val="004743AC"/>
    <w:rsid w:val="00474D29"/>
    <w:rsid w:val="0047614C"/>
    <w:rsid w:val="0047702A"/>
    <w:rsid w:val="004803C6"/>
    <w:rsid w:val="004808E0"/>
    <w:rsid w:val="00480C2D"/>
    <w:rsid w:val="00480CFD"/>
    <w:rsid w:val="00481B9F"/>
    <w:rsid w:val="004839D2"/>
    <w:rsid w:val="00483B2C"/>
    <w:rsid w:val="004840D3"/>
    <w:rsid w:val="004843B5"/>
    <w:rsid w:val="004847FB"/>
    <w:rsid w:val="004852BB"/>
    <w:rsid w:val="00485CF1"/>
    <w:rsid w:val="004874DE"/>
    <w:rsid w:val="00487E55"/>
    <w:rsid w:val="004907D6"/>
    <w:rsid w:val="00490C5B"/>
    <w:rsid w:val="004912B5"/>
    <w:rsid w:val="004920BD"/>
    <w:rsid w:val="0049260E"/>
    <w:rsid w:val="004935DC"/>
    <w:rsid w:val="00496E81"/>
    <w:rsid w:val="004977F6"/>
    <w:rsid w:val="004A0569"/>
    <w:rsid w:val="004A07AF"/>
    <w:rsid w:val="004A0D8C"/>
    <w:rsid w:val="004A1216"/>
    <w:rsid w:val="004A136F"/>
    <w:rsid w:val="004A18EF"/>
    <w:rsid w:val="004A29A7"/>
    <w:rsid w:val="004A2CC9"/>
    <w:rsid w:val="004A2DFD"/>
    <w:rsid w:val="004A39E7"/>
    <w:rsid w:val="004A4220"/>
    <w:rsid w:val="004A48B6"/>
    <w:rsid w:val="004A57D6"/>
    <w:rsid w:val="004A5A9B"/>
    <w:rsid w:val="004A5B92"/>
    <w:rsid w:val="004A70F3"/>
    <w:rsid w:val="004A7440"/>
    <w:rsid w:val="004A7A81"/>
    <w:rsid w:val="004A7C41"/>
    <w:rsid w:val="004B03AA"/>
    <w:rsid w:val="004B12F9"/>
    <w:rsid w:val="004B14D1"/>
    <w:rsid w:val="004B3140"/>
    <w:rsid w:val="004B3912"/>
    <w:rsid w:val="004B4491"/>
    <w:rsid w:val="004B552B"/>
    <w:rsid w:val="004C0143"/>
    <w:rsid w:val="004C17E1"/>
    <w:rsid w:val="004C2112"/>
    <w:rsid w:val="004C3330"/>
    <w:rsid w:val="004C358B"/>
    <w:rsid w:val="004C3D44"/>
    <w:rsid w:val="004C4B2A"/>
    <w:rsid w:val="004C4C41"/>
    <w:rsid w:val="004C62B2"/>
    <w:rsid w:val="004C657D"/>
    <w:rsid w:val="004C6C5D"/>
    <w:rsid w:val="004D06EC"/>
    <w:rsid w:val="004D0CD2"/>
    <w:rsid w:val="004D1263"/>
    <w:rsid w:val="004D12E7"/>
    <w:rsid w:val="004D1409"/>
    <w:rsid w:val="004D1A72"/>
    <w:rsid w:val="004D1EA2"/>
    <w:rsid w:val="004D40CF"/>
    <w:rsid w:val="004D416D"/>
    <w:rsid w:val="004D4AE3"/>
    <w:rsid w:val="004D5EDB"/>
    <w:rsid w:val="004E0495"/>
    <w:rsid w:val="004E077D"/>
    <w:rsid w:val="004E0B38"/>
    <w:rsid w:val="004E1F57"/>
    <w:rsid w:val="004E220C"/>
    <w:rsid w:val="004E43C9"/>
    <w:rsid w:val="004E461A"/>
    <w:rsid w:val="004E4D47"/>
    <w:rsid w:val="004E5904"/>
    <w:rsid w:val="004E6559"/>
    <w:rsid w:val="004E6F06"/>
    <w:rsid w:val="004E72CB"/>
    <w:rsid w:val="004F13F3"/>
    <w:rsid w:val="004F1A12"/>
    <w:rsid w:val="004F2E7E"/>
    <w:rsid w:val="004F377A"/>
    <w:rsid w:val="004F397A"/>
    <w:rsid w:val="004F3C7C"/>
    <w:rsid w:val="004F5E5B"/>
    <w:rsid w:val="004F6C68"/>
    <w:rsid w:val="004F6F0F"/>
    <w:rsid w:val="005001A5"/>
    <w:rsid w:val="00500863"/>
    <w:rsid w:val="00500F9C"/>
    <w:rsid w:val="005011E5"/>
    <w:rsid w:val="00501F99"/>
    <w:rsid w:val="00502505"/>
    <w:rsid w:val="005028B2"/>
    <w:rsid w:val="00503852"/>
    <w:rsid w:val="005069E4"/>
    <w:rsid w:val="005079F5"/>
    <w:rsid w:val="00507E94"/>
    <w:rsid w:val="00507F1E"/>
    <w:rsid w:val="0051126D"/>
    <w:rsid w:val="00511677"/>
    <w:rsid w:val="00512610"/>
    <w:rsid w:val="00512B4B"/>
    <w:rsid w:val="00512DE4"/>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5915"/>
    <w:rsid w:val="00537A36"/>
    <w:rsid w:val="0054009B"/>
    <w:rsid w:val="00540C69"/>
    <w:rsid w:val="005420EE"/>
    <w:rsid w:val="00544DF4"/>
    <w:rsid w:val="0054639B"/>
    <w:rsid w:val="00547E14"/>
    <w:rsid w:val="00551BC7"/>
    <w:rsid w:val="00552BD1"/>
    <w:rsid w:val="00552C35"/>
    <w:rsid w:val="005530F1"/>
    <w:rsid w:val="00553895"/>
    <w:rsid w:val="00553BA1"/>
    <w:rsid w:val="00554294"/>
    <w:rsid w:val="0055491E"/>
    <w:rsid w:val="00554DED"/>
    <w:rsid w:val="00555E70"/>
    <w:rsid w:val="0055751B"/>
    <w:rsid w:val="00560218"/>
    <w:rsid w:val="005610E0"/>
    <w:rsid w:val="00561F4D"/>
    <w:rsid w:val="00562EA0"/>
    <w:rsid w:val="00563C08"/>
    <w:rsid w:val="00564536"/>
    <w:rsid w:val="00564D2C"/>
    <w:rsid w:val="005657FB"/>
    <w:rsid w:val="00566A5A"/>
    <w:rsid w:val="005678EA"/>
    <w:rsid w:val="00571D0C"/>
    <w:rsid w:val="005737BF"/>
    <w:rsid w:val="00573E37"/>
    <w:rsid w:val="0057434D"/>
    <w:rsid w:val="00575C5E"/>
    <w:rsid w:val="00575FE3"/>
    <w:rsid w:val="00576636"/>
    <w:rsid w:val="00580241"/>
    <w:rsid w:val="00582400"/>
    <w:rsid w:val="00582C3D"/>
    <w:rsid w:val="00585575"/>
    <w:rsid w:val="005855CA"/>
    <w:rsid w:val="0058774A"/>
    <w:rsid w:val="0059097C"/>
    <w:rsid w:val="00590E5E"/>
    <w:rsid w:val="005914BF"/>
    <w:rsid w:val="00592356"/>
    <w:rsid w:val="00593793"/>
    <w:rsid w:val="00593C33"/>
    <w:rsid w:val="00593FAC"/>
    <w:rsid w:val="00594194"/>
    <w:rsid w:val="00594205"/>
    <w:rsid w:val="005944DF"/>
    <w:rsid w:val="005971EF"/>
    <w:rsid w:val="005A031E"/>
    <w:rsid w:val="005A09C6"/>
    <w:rsid w:val="005A0DAC"/>
    <w:rsid w:val="005A13E1"/>
    <w:rsid w:val="005A18A8"/>
    <w:rsid w:val="005A26BD"/>
    <w:rsid w:val="005A2B06"/>
    <w:rsid w:val="005A396D"/>
    <w:rsid w:val="005A3B27"/>
    <w:rsid w:val="005A4896"/>
    <w:rsid w:val="005A628D"/>
    <w:rsid w:val="005B0FF1"/>
    <w:rsid w:val="005B25C4"/>
    <w:rsid w:val="005B28A2"/>
    <w:rsid w:val="005B2CB1"/>
    <w:rsid w:val="005B33A1"/>
    <w:rsid w:val="005B374B"/>
    <w:rsid w:val="005B375F"/>
    <w:rsid w:val="005B3C7E"/>
    <w:rsid w:val="005B3CB3"/>
    <w:rsid w:val="005B3E44"/>
    <w:rsid w:val="005B4081"/>
    <w:rsid w:val="005B452A"/>
    <w:rsid w:val="005B5C6C"/>
    <w:rsid w:val="005B6818"/>
    <w:rsid w:val="005B7D66"/>
    <w:rsid w:val="005C01C4"/>
    <w:rsid w:val="005C0624"/>
    <w:rsid w:val="005C2733"/>
    <w:rsid w:val="005C3C8E"/>
    <w:rsid w:val="005C5858"/>
    <w:rsid w:val="005C6844"/>
    <w:rsid w:val="005C6AC0"/>
    <w:rsid w:val="005C7282"/>
    <w:rsid w:val="005C7CA7"/>
    <w:rsid w:val="005D0C68"/>
    <w:rsid w:val="005D128D"/>
    <w:rsid w:val="005D20DC"/>
    <w:rsid w:val="005D25EB"/>
    <w:rsid w:val="005D3033"/>
    <w:rsid w:val="005D3413"/>
    <w:rsid w:val="005D46D5"/>
    <w:rsid w:val="005D4E50"/>
    <w:rsid w:val="005D55D0"/>
    <w:rsid w:val="005D5E17"/>
    <w:rsid w:val="005D6365"/>
    <w:rsid w:val="005D656B"/>
    <w:rsid w:val="005D69EE"/>
    <w:rsid w:val="005E0539"/>
    <w:rsid w:val="005E11A7"/>
    <w:rsid w:val="005E1481"/>
    <w:rsid w:val="005E1B81"/>
    <w:rsid w:val="005E4664"/>
    <w:rsid w:val="005E4A0B"/>
    <w:rsid w:val="005E5392"/>
    <w:rsid w:val="005E56D2"/>
    <w:rsid w:val="005E6D61"/>
    <w:rsid w:val="005E79FB"/>
    <w:rsid w:val="005E7B34"/>
    <w:rsid w:val="005F0EAC"/>
    <w:rsid w:val="005F134A"/>
    <w:rsid w:val="005F1BBE"/>
    <w:rsid w:val="005F364B"/>
    <w:rsid w:val="005F452B"/>
    <w:rsid w:val="005F4CE1"/>
    <w:rsid w:val="005F4E1B"/>
    <w:rsid w:val="005F4F30"/>
    <w:rsid w:val="005F565F"/>
    <w:rsid w:val="005F5F16"/>
    <w:rsid w:val="005F63EB"/>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528D"/>
    <w:rsid w:val="006161A6"/>
    <w:rsid w:val="0061658B"/>
    <w:rsid w:val="00616DFD"/>
    <w:rsid w:val="00616EE9"/>
    <w:rsid w:val="00616F2D"/>
    <w:rsid w:val="00620E72"/>
    <w:rsid w:val="00621798"/>
    <w:rsid w:val="0062196B"/>
    <w:rsid w:val="00623097"/>
    <w:rsid w:val="00623AFD"/>
    <w:rsid w:val="00623B0C"/>
    <w:rsid w:val="0062771F"/>
    <w:rsid w:val="00630F48"/>
    <w:rsid w:val="0063234A"/>
    <w:rsid w:val="00632D42"/>
    <w:rsid w:val="00633B97"/>
    <w:rsid w:val="00634664"/>
    <w:rsid w:val="00635FBF"/>
    <w:rsid w:val="0063691B"/>
    <w:rsid w:val="006369E0"/>
    <w:rsid w:val="00637DBE"/>
    <w:rsid w:val="00637EED"/>
    <w:rsid w:val="00640C85"/>
    <w:rsid w:val="00641167"/>
    <w:rsid w:val="00642925"/>
    <w:rsid w:val="00642EA3"/>
    <w:rsid w:val="00642F04"/>
    <w:rsid w:val="00642F5B"/>
    <w:rsid w:val="00643760"/>
    <w:rsid w:val="0064389E"/>
    <w:rsid w:val="0064441C"/>
    <w:rsid w:val="00644651"/>
    <w:rsid w:val="00644988"/>
    <w:rsid w:val="00644B68"/>
    <w:rsid w:val="00645224"/>
    <w:rsid w:val="00645BB3"/>
    <w:rsid w:val="006470D5"/>
    <w:rsid w:val="006475E0"/>
    <w:rsid w:val="006503BF"/>
    <w:rsid w:val="006508FE"/>
    <w:rsid w:val="00650A3F"/>
    <w:rsid w:val="0065139C"/>
    <w:rsid w:val="006514E2"/>
    <w:rsid w:val="006528E6"/>
    <w:rsid w:val="00653029"/>
    <w:rsid w:val="00653756"/>
    <w:rsid w:val="00653833"/>
    <w:rsid w:val="0065458C"/>
    <w:rsid w:val="0065551A"/>
    <w:rsid w:val="00655DCF"/>
    <w:rsid w:val="00656ECC"/>
    <w:rsid w:val="00657A08"/>
    <w:rsid w:val="00657B45"/>
    <w:rsid w:val="00660A61"/>
    <w:rsid w:val="00660D87"/>
    <w:rsid w:val="0066114D"/>
    <w:rsid w:val="00661F8D"/>
    <w:rsid w:val="006640EC"/>
    <w:rsid w:val="00664292"/>
    <w:rsid w:val="00665355"/>
    <w:rsid w:val="006659B5"/>
    <w:rsid w:val="00666214"/>
    <w:rsid w:val="00666D5A"/>
    <w:rsid w:val="006700DF"/>
    <w:rsid w:val="006702FD"/>
    <w:rsid w:val="00671F32"/>
    <w:rsid w:val="00672506"/>
    <w:rsid w:val="006725EA"/>
    <w:rsid w:val="00672657"/>
    <w:rsid w:val="00673531"/>
    <w:rsid w:val="00673E8A"/>
    <w:rsid w:val="006743A8"/>
    <w:rsid w:val="0067480B"/>
    <w:rsid w:val="00674BA6"/>
    <w:rsid w:val="0067699A"/>
    <w:rsid w:val="00676DB0"/>
    <w:rsid w:val="006802BD"/>
    <w:rsid w:val="006811AA"/>
    <w:rsid w:val="00681941"/>
    <w:rsid w:val="0068350E"/>
    <w:rsid w:val="00683792"/>
    <w:rsid w:val="006837A0"/>
    <w:rsid w:val="00683C79"/>
    <w:rsid w:val="0068440E"/>
    <w:rsid w:val="00684F31"/>
    <w:rsid w:val="00684F37"/>
    <w:rsid w:val="00686E70"/>
    <w:rsid w:val="0068789C"/>
    <w:rsid w:val="00687A05"/>
    <w:rsid w:val="00690BC7"/>
    <w:rsid w:val="00690FCE"/>
    <w:rsid w:val="00691A65"/>
    <w:rsid w:val="0069225B"/>
    <w:rsid w:val="00692F70"/>
    <w:rsid w:val="006938E7"/>
    <w:rsid w:val="0069498E"/>
    <w:rsid w:val="00694BE8"/>
    <w:rsid w:val="00695702"/>
    <w:rsid w:val="0069640E"/>
    <w:rsid w:val="00696659"/>
    <w:rsid w:val="00696A5C"/>
    <w:rsid w:val="00697690"/>
    <w:rsid w:val="00697724"/>
    <w:rsid w:val="006A0A52"/>
    <w:rsid w:val="006A1720"/>
    <w:rsid w:val="006A1B4F"/>
    <w:rsid w:val="006A2C8B"/>
    <w:rsid w:val="006A32F3"/>
    <w:rsid w:val="006A4AFA"/>
    <w:rsid w:val="006A5AB9"/>
    <w:rsid w:val="006A6872"/>
    <w:rsid w:val="006B0F78"/>
    <w:rsid w:val="006B2424"/>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C79B6"/>
    <w:rsid w:val="006D044D"/>
    <w:rsid w:val="006D06D1"/>
    <w:rsid w:val="006D084E"/>
    <w:rsid w:val="006D1DB5"/>
    <w:rsid w:val="006D221B"/>
    <w:rsid w:val="006D2A9D"/>
    <w:rsid w:val="006D2C68"/>
    <w:rsid w:val="006D2D29"/>
    <w:rsid w:val="006D2FAD"/>
    <w:rsid w:val="006D4F1E"/>
    <w:rsid w:val="006D53B7"/>
    <w:rsid w:val="006D5972"/>
    <w:rsid w:val="006D5EAD"/>
    <w:rsid w:val="006D7953"/>
    <w:rsid w:val="006E1449"/>
    <w:rsid w:val="006E173C"/>
    <w:rsid w:val="006E1D8D"/>
    <w:rsid w:val="006E3171"/>
    <w:rsid w:val="006E4B83"/>
    <w:rsid w:val="006E71C3"/>
    <w:rsid w:val="006E7716"/>
    <w:rsid w:val="006F0903"/>
    <w:rsid w:val="006F1761"/>
    <w:rsid w:val="006F2759"/>
    <w:rsid w:val="006F2AB6"/>
    <w:rsid w:val="006F2E75"/>
    <w:rsid w:val="006F3089"/>
    <w:rsid w:val="006F31E3"/>
    <w:rsid w:val="006F4292"/>
    <w:rsid w:val="006F43DE"/>
    <w:rsid w:val="006F47C1"/>
    <w:rsid w:val="006F4CA0"/>
    <w:rsid w:val="006F535B"/>
    <w:rsid w:val="006F7C15"/>
    <w:rsid w:val="00700BAA"/>
    <w:rsid w:val="00700BAD"/>
    <w:rsid w:val="00700DFB"/>
    <w:rsid w:val="00700E07"/>
    <w:rsid w:val="00703343"/>
    <w:rsid w:val="007041ED"/>
    <w:rsid w:val="0070555B"/>
    <w:rsid w:val="0070583A"/>
    <w:rsid w:val="00706D8C"/>
    <w:rsid w:val="007072DD"/>
    <w:rsid w:val="00707526"/>
    <w:rsid w:val="00707CF7"/>
    <w:rsid w:val="007108AE"/>
    <w:rsid w:val="00711178"/>
    <w:rsid w:val="00711864"/>
    <w:rsid w:val="007121C6"/>
    <w:rsid w:val="00712355"/>
    <w:rsid w:val="007126DE"/>
    <w:rsid w:val="00712CFA"/>
    <w:rsid w:val="00713D5C"/>
    <w:rsid w:val="007164A1"/>
    <w:rsid w:val="007165D0"/>
    <w:rsid w:val="007168F0"/>
    <w:rsid w:val="00717AD4"/>
    <w:rsid w:val="007219E0"/>
    <w:rsid w:val="00722139"/>
    <w:rsid w:val="00722A9B"/>
    <w:rsid w:val="00725466"/>
    <w:rsid w:val="00727A1D"/>
    <w:rsid w:val="0073060F"/>
    <w:rsid w:val="007309CC"/>
    <w:rsid w:val="00730D35"/>
    <w:rsid w:val="00730E4F"/>
    <w:rsid w:val="00730F4E"/>
    <w:rsid w:val="00731CF5"/>
    <w:rsid w:val="00732F74"/>
    <w:rsid w:val="00733374"/>
    <w:rsid w:val="00733716"/>
    <w:rsid w:val="007348C7"/>
    <w:rsid w:val="00734D2B"/>
    <w:rsid w:val="00735C73"/>
    <w:rsid w:val="00735CEF"/>
    <w:rsid w:val="00736A31"/>
    <w:rsid w:val="007400C6"/>
    <w:rsid w:val="007414B1"/>
    <w:rsid w:val="00741642"/>
    <w:rsid w:val="00743DDF"/>
    <w:rsid w:val="00744B06"/>
    <w:rsid w:val="00744E9D"/>
    <w:rsid w:val="00745BE1"/>
    <w:rsid w:val="00747046"/>
    <w:rsid w:val="00747F98"/>
    <w:rsid w:val="00750D7D"/>
    <w:rsid w:val="00752349"/>
    <w:rsid w:val="00752FF2"/>
    <w:rsid w:val="007530A0"/>
    <w:rsid w:val="00753295"/>
    <w:rsid w:val="00753489"/>
    <w:rsid w:val="00753A03"/>
    <w:rsid w:val="0075464A"/>
    <w:rsid w:val="0075471C"/>
    <w:rsid w:val="00754FF3"/>
    <w:rsid w:val="007555FC"/>
    <w:rsid w:val="00756106"/>
    <w:rsid w:val="00760DC8"/>
    <w:rsid w:val="007617C6"/>
    <w:rsid w:val="00761C61"/>
    <w:rsid w:val="007631C9"/>
    <w:rsid w:val="00763983"/>
    <w:rsid w:val="007648C8"/>
    <w:rsid w:val="00765531"/>
    <w:rsid w:val="00767591"/>
    <w:rsid w:val="00770110"/>
    <w:rsid w:val="00771219"/>
    <w:rsid w:val="0077187B"/>
    <w:rsid w:val="00772D8A"/>
    <w:rsid w:val="00773CDF"/>
    <w:rsid w:val="00775032"/>
    <w:rsid w:val="00775822"/>
    <w:rsid w:val="00776E4B"/>
    <w:rsid w:val="00780119"/>
    <w:rsid w:val="00780A41"/>
    <w:rsid w:val="00781598"/>
    <w:rsid w:val="0078293E"/>
    <w:rsid w:val="007841A1"/>
    <w:rsid w:val="007847A7"/>
    <w:rsid w:val="00785E9C"/>
    <w:rsid w:val="00787188"/>
    <w:rsid w:val="00787578"/>
    <w:rsid w:val="0078793E"/>
    <w:rsid w:val="00787A93"/>
    <w:rsid w:val="00790B7E"/>
    <w:rsid w:val="00791F89"/>
    <w:rsid w:val="00792BC4"/>
    <w:rsid w:val="00792DC2"/>
    <w:rsid w:val="00793462"/>
    <w:rsid w:val="0079360C"/>
    <w:rsid w:val="00793984"/>
    <w:rsid w:val="00795EAA"/>
    <w:rsid w:val="00796C0C"/>
    <w:rsid w:val="00796C69"/>
    <w:rsid w:val="00797A1B"/>
    <w:rsid w:val="007A0468"/>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3E4"/>
    <w:rsid w:val="007B67B5"/>
    <w:rsid w:val="007B7128"/>
    <w:rsid w:val="007B7703"/>
    <w:rsid w:val="007B7DCC"/>
    <w:rsid w:val="007B7E94"/>
    <w:rsid w:val="007C0807"/>
    <w:rsid w:val="007C08A2"/>
    <w:rsid w:val="007C0927"/>
    <w:rsid w:val="007C0D26"/>
    <w:rsid w:val="007C217E"/>
    <w:rsid w:val="007C2263"/>
    <w:rsid w:val="007C4078"/>
    <w:rsid w:val="007C43D7"/>
    <w:rsid w:val="007C4665"/>
    <w:rsid w:val="007C4E4A"/>
    <w:rsid w:val="007C6F44"/>
    <w:rsid w:val="007C76BE"/>
    <w:rsid w:val="007C7E23"/>
    <w:rsid w:val="007D05CD"/>
    <w:rsid w:val="007D0A75"/>
    <w:rsid w:val="007D16D9"/>
    <w:rsid w:val="007D1CD9"/>
    <w:rsid w:val="007D2835"/>
    <w:rsid w:val="007D57C0"/>
    <w:rsid w:val="007D5BC0"/>
    <w:rsid w:val="007E1363"/>
    <w:rsid w:val="007E1FD2"/>
    <w:rsid w:val="007E221B"/>
    <w:rsid w:val="007E29AB"/>
    <w:rsid w:val="007E2A8F"/>
    <w:rsid w:val="007E46C5"/>
    <w:rsid w:val="007E49B1"/>
    <w:rsid w:val="007E4DEA"/>
    <w:rsid w:val="007E5104"/>
    <w:rsid w:val="007E5143"/>
    <w:rsid w:val="007E5C28"/>
    <w:rsid w:val="007E6165"/>
    <w:rsid w:val="007E7C7B"/>
    <w:rsid w:val="007F1251"/>
    <w:rsid w:val="007F160A"/>
    <w:rsid w:val="007F36B1"/>
    <w:rsid w:val="007F4EC2"/>
    <w:rsid w:val="007F4ECB"/>
    <w:rsid w:val="007F6B9D"/>
    <w:rsid w:val="007F7261"/>
    <w:rsid w:val="0080008B"/>
    <w:rsid w:val="00800107"/>
    <w:rsid w:val="00800D70"/>
    <w:rsid w:val="00800D98"/>
    <w:rsid w:val="00801E5D"/>
    <w:rsid w:val="0080220D"/>
    <w:rsid w:val="008037B1"/>
    <w:rsid w:val="00806E4E"/>
    <w:rsid w:val="00807300"/>
    <w:rsid w:val="00810864"/>
    <w:rsid w:val="00810DEF"/>
    <w:rsid w:val="00811210"/>
    <w:rsid w:val="008126AD"/>
    <w:rsid w:val="00812B4D"/>
    <w:rsid w:val="00813704"/>
    <w:rsid w:val="00814760"/>
    <w:rsid w:val="008156A9"/>
    <w:rsid w:val="008171AA"/>
    <w:rsid w:val="008177C4"/>
    <w:rsid w:val="00817A94"/>
    <w:rsid w:val="00820433"/>
    <w:rsid w:val="00821ADC"/>
    <w:rsid w:val="00822033"/>
    <w:rsid w:val="00822D08"/>
    <w:rsid w:val="00822D84"/>
    <w:rsid w:val="00822DD9"/>
    <w:rsid w:val="00822E5C"/>
    <w:rsid w:val="00822EA9"/>
    <w:rsid w:val="00823E86"/>
    <w:rsid w:val="008258BE"/>
    <w:rsid w:val="0082721C"/>
    <w:rsid w:val="008276B6"/>
    <w:rsid w:val="00827C66"/>
    <w:rsid w:val="008315C9"/>
    <w:rsid w:val="00831E46"/>
    <w:rsid w:val="00832788"/>
    <w:rsid w:val="00834188"/>
    <w:rsid w:val="0083505F"/>
    <w:rsid w:val="00835444"/>
    <w:rsid w:val="00836FA6"/>
    <w:rsid w:val="00840AB1"/>
    <w:rsid w:val="008413B7"/>
    <w:rsid w:val="008419E1"/>
    <w:rsid w:val="00841D24"/>
    <w:rsid w:val="00841D4F"/>
    <w:rsid w:val="00842974"/>
    <w:rsid w:val="008434CF"/>
    <w:rsid w:val="00844938"/>
    <w:rsid w:val="00845044"/>
    <w:rsid w:val="00845E69"/>
    <w:rsid w:val="00846564"/>
    <w:rsid w:val="00847142"/>
    <w:rsid w:val="0084787F"/>
    <w:rsid w:val="00847E88"/>
    <w:rsid w:val="00850892"/>
    <w:rsid w:val="00850AA8"/>
    <w:rsid w:val="00850C6E"/>
    <w:rsid w:val="00851510"/>
    <w:rsid w:val="00851C67"/>
    <w:rsid w:val="008525F5"/>
    <w:rsid w:val="00854F0D"/>
    <w:rsid w:val="0085504E"/>
    <w:rsid w:val="00856866"/>
    <w:rsid w:val="00856C77"/>
    <w:rsid w:val="00857185"/>
    <w:rsid w:val="008571BA"/>
    <w:rsid w:val="008600D5"/>
    <w:rsid w:val="00860536"/>
    <w:rsid w:val="00860915"/>
    <w:rsid w:val="00861B29"/>
    <w:rsid w:val="008633DF"/>
    <w:rsid w:val="00863B1D"/>
    <w:rsid w:val="00863BA6"/>
    <w:rsid w:val="00865F92"/>
    <w:rsid w:val="00866346"/>
    <w:rsid w:val="00866750"/>
    <w:rsid w:val="00866C6D"/>
    <w:rsid w:val="00866F4B"/>
    <w:rsid w:val="00867752"/>
    <w:rsid w:val="008702C9"/>
    <w:rsid w:val="0087116B"/>
    <w:rsid w:val="00871C00"/>
    <w:rsid w:val="008720B6"/>
    <w:rsid w:val="00872DBE"/>
    <w:rsid w:val="00872EF9"/>
    <w:rsid w:val="00873283"/>
    <w:rsid w:val="008735DA"/>
    <w:rsid w:val="00873D90"/>
    <w:rsid w:val="00874BB1"/>
    <w:rsid w:val="00874D56"/>
    <w:rsid w:val="0087529B"/>
    <w:rsid w:val="008754BB"/>
    <w:rsid w:val="00875A75"/>
    <w:rsid w:val="00875F80"/>
    <w:rsid w:val="00877A1E"/>
    <w:rsid w:val="00877AD2"/>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0FE7"/>
    <w:rsid w:val="008A2650"/>
    <w:rsid w:val="008A2E61"/>
    <w:rsid w:val="008A3682"/>
    <w:rsid w:val="008A3F3C"/>
    <w:rsid w:val="008A51AD"/>
    <w:rsid w:val="008A6099"/>
    <w:rsid w:val="008B092B"/>
    <w:rsid w:val="008B0CC8"/>
    <w:rsid w:val="008B0D65"/>
    <w:rsid w:val="008B14E9"/>
    <w:rsid w:val="008B222E"/>
    <w:rsid w:val="008B2520"/>
    <w:rsid w:val="008B38C7"/>
    <w:rsid w:val="008B432C"/>
    <w:rsid w:val="008B4F62"/>
    <w:rsid w:val="008B50CC"/>
    <w:rsid w:val="008C0420"/>
    <w:rsid w:val="008C1DC3"/>
    <w:rsid w:val="008C23E4"/>
    <w:rsid w:val="008C2453"/>
    <w:rsid w:val="008C37E2"/>
    <w:rsid w:val="008C3D94"/>
    <w:rsid w:val="008C401D"/>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038"/>
    <w:rsid w:val="008D68E3"/>
    <w:rsid w:val="008D69C2"/>
    <w:rsid w:val="008E0822"/>
    <w:rsid w:val="008E34E2"/>
    <w:rsid w:val="008E387A"/>
    <w:rsid w:val="008E3DC5"/>
    <w:rsid w:val="008E3FE8"/>
    <w:rsid w:val="008E60E0"/>
    <w:rsid w:val="008E6336"/>
    <w:rsid w:val="008E6E34"/>
    <w:rsid w:val="008E7898"/>
    <w:rsid w:val="008F0088"/>
    <w:rsid w:val="008F0474"/>
    <w:rsid w:val="008F0AE3"/>
    <w:rsid w:val="008F1108"/>
    <w:rsid w:val="008F163D"/>
    <w:rsid w:val="008F2967"/>
    <w:rsid w:val="008F2978"/>
    <w:rsid w:val="008F3134"/>
    <w:rsid w:val="008F3C26"/>
    <w:rsid w:val="008F5268"/>
    <w:rsid w:val="008F5A66"/>
    <w:rsid w:val="008F60B9"/>
    <w:rsid w:val="008F63B4"/>
    <w:rsid w:val="00903A75"/>
    <w:rsid w:val="009040F0"/>
    <w:rsid w:val="009059A2"/>
    <w:rsid w:val="00907CA6"/>
    <w:rsid w:val="0091039A"/>
    <w:rsid w:val="00910A0E"/>
    <w:rsid w:val="009114ED"/>
    <w:rsid w:val="00911DCF"/>
    <w:rsid w:val="009120F9"/>
    <w:rsid w:val="0091288D"/>
    <w:rsid w:val="00912B95"/>
    <w:rsid w:val="00913557"/>
    <w:rsid w:val="0091360F"/>
    <w:rsid w:val="009149C3"/>
    <w:rsid w:val="00915743"/>
    <w:rsid w:val="00917611"/>
    <w:rsid w:val="00921626"/>
    <w:rsid w:val="009224B4"/>
    <w:rsid w:val="00922B3E"/>
    <w:rsid w:val="009230E0"/>
    <w:rsid w:val="0092359E"/>
    <w:rsid w:val="009239E7"/>
    <w:rsid w:val="0092456C"/>
    <w:rsid w:val="0092610E"/>
    <w:rsid w:val="00926316"/>
    <w:rsid w:val="00926426"/>
    <w:rsid w:val="00927773"/>
    <w:rsid w:val="00927EAF"/>
    <w:rsid w:val="009302DB"/>
    <w:rsid w:val="00930389"/>
    <w:rsid w:val="0093058C"/>
    <w:rsid w:val="00931141"/>
    <w:rsid w:val="00931982"/>
    <w:rsid w:val="009321A7"/>
    <w:rsid w:val="0093233D"/>
    <w:rsid w:val="00932D5F"/>
    <w:rsid w:val="0093301D"/>
    <w:rsid w:val="009348E9"/>
    <w:rsid w:val="00935B29"/>
    <w:rsid w:val="00935D33"/>
    <w:rsid w:val="0094107B"/>
    <w:rsid w:val="009431AD"/>
    <w:rsid w:val="0094367D"/>
    <w:rsid w:val="00944015"/>
    <w:rsid w:val="009461E0"/>
    <w:rsid w:val="009505E3"/>
    <w:rsid w:val="009509C2"/>
    <w:rsid w:val="009525B6"/>
    <w:rsid w:val="00953F20"/>
    <w:rsid w:val="009559F7"/>
    <w:rsid w:val="00955EBB"/>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1C0"/>
    <w:rsid w:val="00973B0D"/>
    <w:rsid w:val="00973BD5"/>
    <w:rsid w:val="009748C8"/>
    <w:rsid w:val="00974981"/>
    <w:rsid w:val="00974B19"/>
    <w:rsid w:val="00974FF7"/>
    <w:rsid w:val="0097551B"/>
    <w:rsid w:val="00976304"/>
    <w:rsid w:val="00977010"/>
    <w:rsid w:val="00977D88"/>
    <w:rsid w:val="00980A34"/>
    <w:rsid w:val="00980FEC"/>
    <w:rsid w:val="009811A9"/>
    <w:rsid w:val="009813CE"/>
    <w:rsid w:val="009818CE"/>
    <w:rsid w:val="0098247E"/>
    <w:rsid w:val="0098375A"/>
    <w:rsid w:val="00983897"/>
    <w:rsid w:val="0098410D"/>
    <w:rsid w:val="00984137"/>
    <w:rsid w:val="00984443"/>
    <w:rsid w:val="009848E1"/>
    <w:rsid w:val="00984982"/>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42"/>
    <w:rsid w:val="009B12FF"/>
    <w:rsid w:val="009B1D13"/>
    <w:rsid w:val="009B20F4"/>
    <w:rsid w:val="009B5BC0"/>
    <w:rsid w:val="009B7C5D"/>
    <w:rsid w:val="009C0153"/>
    <w:rsid w:val="009C21F7"/>
    <w:rsid w:val="009C3166"/>
    <w:rsid w:val="009C391D"/>
    <w:rsid w:val="009C5026"/>
    <w:rsid w:val="009C63F4"/>
    <w:rsid w:val="009C763F"/>
    <w:rsid w:val="009C7EA4"/>
    <w:rsid w:val="009D05FA"/>
    <w:rsid w:val="009D0614"/>
    <w:rsid w:val="009D3AB2"/>
    <w:rsid w:val="009D54FC"/>
    <w:rsid w:val="009D56C8"/>
    <w:rsid w:val="009D5C43"/>
    <w:rsid w:val="009D67BC"/>
    <w:rsid w:val="009D791E"/>
    <w:rsid w:val="009E0B40"/>
    <w:rsid w:val="009E4573"/>
    <w:rsid w:val="009E56D3"/>
    <w:rsid w:val="009E5A60"/>
    <w:rsid w:val="009E6C6E"/>
    <w:rsid w:val="009E6CF0"/>
    <w:rsid w:val="009E6DCE"/>
    <w:rsid w:val="009E763F"/>
    <w:rsid w:val="009F1DC6"/>
    <w:rsid w:val="009F33D1"/>
    <w:rsid w:val="009F3AF9"/>
    <w:rsid w:val="009F3ED0"/>
    <w:rsid w:val="009F5C13"/>
    <w:rsid w:val="009F5D9C"/>
    <w:rsid w:val="009F638C"/>
    <w:rsid w:val="009F68EA"/>
    <w:rsid w:val="009F6EA1"/>
    <w:rsid w:val="00A00568"/>
    <w:rsid w:val="00A00A82"/>
    <w:rsid w:val="00A01DF4"/>
    <w:rsid w:val="00A024D9"/>
    <w:rsid w:val="00A02AE2"/>
    <w:rsid w:val="00A038A2"/>
    <w:rsid w:val="00A03CDD"/>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435"/>
    <w:rsid w:val="00A345C2"/>
    <w:rsid w:val="00A347D3"/>
    <w:rsid w:val="00A34E3F"/>
    <w:rsid w:val="00A34E51"/>
    <w:rsid w:val="00A34F3A"/>
    <w:rsid w:val="00A351C7"/>
    <w:rsid w:val="00A361E1"/>
    <w:rsid w:val="00A36B93"/>
    <w:rsid w:val="00A41DF2"/>
    <w:rsid w:val="00A422B7"/>
    <w:rsid w:val="00A42BFD"/>
    <w:rsid w:val="00A446FE"/>
    <w:rsid w:val="00A45287"/>
    <w:rsid w:val="00A45B74"/>
    <w:rsid w:val="00A45FD5"/>
    <w:rsid w:val="00A4788D"/>
    <w:rsid w:val="00A515DE"/>
    <w:rsid w:val="00A532B0"/>
    <w:rsid w:val="00A55F8C"/>
    <w:rsid w:val="00A5703E"/>
    <w:rsid w:val="00A57A6A"/>
    <w:rsid w:val="00A60067"/>
    <w:rsid w:val="00A61F58"/>
    <w:rsid w:val="00A62913"/>
    <w:rsid w:val="00A6367E"/>
    <w:rsid w:val="00A63966"/>
    <w:rsid w:val="00A64115"/>
    <w:rsid w:val="00A659A3"/>
    <w:rsid w:val="00A65E70"/>
    <w:rsid w:val="00A72748"/>
    <w:rsid w:val="00A73AB5"/>
    <w:rsid w:val="00A7410D"/>
    <w:rsid w:val="00A74238"/>
    <w:rsid w:val="00A744C1"/>
    <w:rsid w:val="00A75B34"/>
    <w:rsid w:val="00A75D64"/>
    <w:rsid w:val="00A76B41"/>
    <w:rsid w:val="00A80CBE"/>
    <w:rsid w:val="00A8176D"/>
    <w:rsid w:val="00A8194A"/>
    <w:rsid w:val="00A8237A"/>
    <w:rsid w:val="00A85BBC"/>
    <w:rsid w:val="00A85E54"/>
    <w:rsid w:val="00A8601C"/>
    <w:rsid w:val="00A860DA"/>
    <w:rsid w:val="00A93058"/>
    <w:rsid w:val="00A93BAF"/>
    <w:rsid w:val="00A945F0"/>
    <w:rsid w:val="00A94879"/>
    <w:rsid w:val="00A94AEB"/>
    <w:rsid w:val="00A94F5E"/>
    <w:rsid w:val="00A957A6"/>
    <w:rsid w:val="00A95EC9"/>
    <w:rsid w:val="00A964CF"/>
    <w:rsid w:val="00AA0010"/>
    <w:rsid w:val="00AA07B4"/>
    <w:rsid w:val="00AA16AF"/>
    <w:rsid w:val="00AA17F4"/>
    <w:rsid w:val="00AA2D8A"/>
    <w:rsid w:val="00AA388A"/>
    <w:rsid w:val="00AA4938"/>
    <w:rsid w:val="00AA7978"/>
    <w:rsid w:val="00AB1DA8"/>
    <w:rsid w:val="00AB2477"/>
    <w:rsid w:val="00AB31C9"/>
    <w:rsid w:val="00AB4FB6"/>
    <w:rsid w:val="00AB6E81"/>
    <w:rsid w:val="00AB716D"/>
    <w:rsid w:val="00AB75FA"/>
    <w:rsid w:val="00AB7AC0"/>
    <w:rsid w:val="00AC0619"/>
    <w:rsid w:val="00AC0AD7"/>
    <w:rsid w:val="00AC1089"/>
    <w:rsid w:val="00AC1123"/>
    <w:rsid w:val="00AC1A92"/>
    <w:rsid w:val="00AC1C44"/>
    <w:rsid w:val="00AC1EED"/>
    <w:rsid w:val="00AC2766"/>
    <w:rsid w:val="00AC2C07"/>
    <w:rsid w:val="00AC2C91"/>
    <w:rsid w:val="00AC3276"/>
    <w:rsid w:val="00AC3389"/>
    <w:rsid w:val="00AC355E"/>
    <w:rsid w:val="00AC3B9F"/>
    <w:rsid w:val="00AC4173"/>
    <w:rsid w:val="00AC4A4D"/>
    <w:rsid w:val="00AC5FA7"/>
    <w:rsid w:val="00AC7131"/>
    <w:rsid w:val="00AC7B9A"/>
    <w:rsid w:val="00AD0F3B"/>
    <w:rsid w:val="00AD2FA3"/>
    <w:rsid w:val="00AD35D4"/>
    <w:rsid w:val="00AD429B"/>
    <w:rsid w:val="00AD5224"/>
    <w:rsid w:val="00AD54EC"/>
    <w:rsid w:val="00AD5DB8"/>
    <w:rsid w:val="00AE0A5C"/>
    <w:rsid w:val="00AE17F5"/>
    <w:rsid w:val="00AE4148"/>
    <w:rsid w:val="00AE53A0"/>
    <w:rsid w:val="00AE55D4"/>
    <w:rsid w:val="00AE641F"/>
    <w:rsid w:val="00AE67DC"/>
    <w:rsid w:val="00AE7515"/>
    <w:rsid w:val="00AF0779"/>
    <w:rsid w:val="00AF0DF2"/>
    <w:rsid w:val="00AF1B39"/>
    <w:rsid w:val="00AF1D46"/>
    <w:rsid w:val="00AF21C2"/>
    <w:rsid w:val="00AF25AF"/>
    <w:rsid w:val="00AF3BD3"/>
    <w:rsid w:val="00AF445F"/>
    <w:rsid w:val="00AF45E6"/>
    <w:rsid w:val="00AF505F"/>
    <w:rsid w:val="00AF5697"/>
    <w:rsid w:val="00AF6681"/>
    <w:rsid w:val="00B00090"/>
    <w:rsid w:val="00B00BFA"/>
    <w:rsid w:val="00B00E74"/>
    <w:rsid w:val="00B02413"/>
    <w:rsid w:val="00B04A6A"/>
    <w:rsid w:val="00B04A9D"/>
    <w:rsid w:val="00B050F4"/>
    <w:rsid w:val="00B05781"/>
    <w:rsid w:val="00B069F9"/>
    <w:rsid w:val="00B069FB"/>
    <w:rsid w:val="00B0770D"/>
    <w:rsid w:val="00B10E39"/>
    <w:rsid w:val="00B12B9C"/>
    <w:rsid w:val="00B137D7"/>
    <w:rsid w:val="00B1452C"/>
    <w:rsid w:val="00B157AC"/>
    <w:rsid w:val="00B15B34"/>
    <w:rsid w:val="00B17745"/>
    <w:rsid w:val="00B17ABA"/>
    <w:rsid w:val="00B17CB3"/>
    <w:rsid w:val="00B20149"/>
    <w:rsid w:val="00B20BCB"/>
    <w:rsid w:val="00B20D20"/>
    <w:rsid w:val="00B20EA4"/>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5B81"/>
    <w:rsid w:val="00B35CCF"/>
    <w:rsid w:val="00B3789C"/>
    <w:rsid w:val="00B379A0"/>
    <w:rsid w:val="00B4065B"/>
    <w:rsid w:val="00B41103"/>
    <w:rsid w:val="00B4149E"/>
    <w:rsid w:val="00B41A46"/>
    <w:rsid w:val="00B41CD3"/>
    <w:rsid w:val="00B420A8"/>
    <w:rsid w:val="00B44C66"/>
    <w:rsid w:val="00B44EA0"/>
    <w:rsid w:val="00B452E7"/>
    <w:rsid w:val="00B47256"/>
    <w:rsid w:val="00B4732F"/>
    <w:rsid w:val="00B478C9"/>
    <w:rsid w:val="00B4793E"/>
    <w:rsid w:val="00B47BA2"/>
    <w:rsid w:val="00B513C8"/>
    <w:rsid w:val="00B53C1D"/>
    <w:rsid w:val="00B553BB"/>
    <w:rsid w:val="00B56549"/>
    <w:rsid w:val="00B578E8"/>
    <w:rsid w:val="00B61B9B"/>
    <w:rsid w:val="00B61F2D"/>
    <w:rsid w:val="00B62286"/>
    <w:rsid w:val="00B62C44"/>
    <w:rsid w:val="00B637DD"/>
    <w:rsid w:val="00B67E83"/>
    <w:rsid w:val="00B70089"/>
    <w:rsid w:val="00B73330"/>
    <w:rsid w:val="00B73B46"/>
    <w:rsid w:val="00B73EFA"/>
    <w:rsid w:val="00B7449C"/>
    <w:rsid w:val="00B74804"/>
    <w:rsid w:val="00B74B72"/>
    <w:rsid w:val="00B75014"/>
    <w:rsid w:val="00B75E5A"/>
    <w:rsid w:val="00B76B17"/>
    <w:rsid w:val="00B76B26"/>
    <w:rsid w:val="00B76F80"/>
    <w:rsid w:val="00B77A3C"/>
    <w:rsid w:val="00B811AF"/>
    <w:rsid w:val="00B818B2"/>
    <w:rsid w:val="00B81BAF"/>
    <w:rsid w:val="00B81BEA"/>
    <w:rsid w:val="00B81C22"/>
    <w:rsid w:val="00B8276E"/>
    <w:rsid w:val="00B82B90"/>
    <w:rsid w:val="00B83128"/>
    <w:rsid w:val="00B8340D"/>
    <w:rsid w:val="00B8356A"/>
    <w:rsid w:val="00B83866"/>
    <w:rsid w:val="00B83F2C"/>
    <w:rsid w:val="00B84566"/>
    <w:rsid w:val="00B857C0"/>
    <w:rsid w:val="00B858E1"/>
    <w:rsid w:val="00B86C04"/>
    <w:rsid w:val="00B86F1B"/>
    <w:rsid w:val="00B8738B"/>
    <w:rsid w:val="00B873AC"/>
    <w:rsid w:val="00B9050D"/>
    <w:rsid w:val="00B90F58"/>
    <w:rsid w:val="00B91601"/>
    <w:rsid w:val="00B91D7B"/>
    <w:rsid w:val="00B92397"/>
    <w:rsid w:val="00B93676"/>
    <w:rsid w:val="00B9668C"/>
    <w:rsid w:val="00B96A20"/>
    <w:rsid w:val="00B96A69"/>
    <w:rsid w:val="00B978D6"/>
    <w:rsid w:val="00BA0948"/>
    <w:rsid w:val="00BA172B"/>
    <w:rsid w:val="00BA1AB0"/>
    <w:rsid w:val="00BA380F"/>
    <w:rsid w:val="00BA45BC"/>
    <w:rsid w:val="00BA4BC8"/>
    <w:rsid w:val="00BA4E50"/>
    <w:rsid w:val="00BA59D9"/>
    <w:rsid w:val="00BA6082"/>
    <w:rsid w:val="00BA642E"/>
    <w:rsid w:val="00BA7B83"/>
    <w:rsid w:val="00BB0006"/>
    <w:rsid w:val="00BB020C"/>
    <w:rsid w:val="00BB036D"/>
    <w:rsid w:val="00BB0C10"/>
    <w:rsid w:val="00BB1FB6"/>
    <w:rsid w:val="00BB2F68"/>
    <w:rsid w:val="00BB5B6C"/>
    <w:rsid w:val="00BB5C5A"/>
    <w:rsid w:val="00BB60DF"/>
    <w:rsid w:val="00BB6E66"/>
    <w:rsid w:val="00BC0600"/>
    <w:rsid w:val="00BC103E"/>
    <w:rsid w:val="00BC10E8"/>
    <w:rsid w:val="00BC1F27"/>
    <w:rsid w:val="00BC25D7"/>
    <w:rsid w:val="00BC2B8B"/>
    <w:rsid w:val="00BC2C63"/>
    <w:rsid w:val="00BC3777"/>
    <w:rsid w:val="00BC5E3A"/>
    <w:rsid w:val="00BC6A04"/>
    <w:rsid w:val="00BD09AC"/>
    <w:rsid w:val="00BD228E"/>
    <w:rsid w:val="00BD2A22"/>
    <w:rsid w:val="00BD4215"/>
    <w:rsid w:val="00BD44D5"/>
    <w:rsid w:val="00BD4D85"/>
    <w:rsid w:val="00BD5F86"/>
    <w:rsid w:val="00BD6348"/>
    <w:rsid w:val="00BD781B"/>
    <w:rsid w:val="00BD7E43"/>
    <w:rsid w:val="00BD7E5E"/>
    <w:rsid w:val="00BE12F1"/>
    <w:rsid w:val="00BE1DD4"/>
    <w:rsid w:val="00BE2E29"/>
    <w:rsid w:val="00BE3934"/>
    <w:rsid w:val="00BE3CD5"/>
    <w:rsid w:val="00BE488B"/>
    <w:rsid w:val="00BE61AF"/>
    <w:rsid w:val="00BE6278"/>
    <w:rsid w:val="00BE7D8A"/>
    <w:rsid w:val="00BF017F"/>
    <w:rsid w:val="00BF034F"/>
    <w:rsid w:val="00BF0365"/>
    <w:rsid w:val="00BF1034"/>
    <w:rsid w:val="00BF1750"/>
    <w:rsid w:val="00BF260A"/>
    <w:rsid w:val="00BF2719"/>
    <w:rsid w:val="00BF4977"/>
    <w:rsid w:val="00BF4BAE"/>
    <w:rsid w:val="00BF51C7"/>
    <w:rsid w:val="00BF5270"/>
    <w:rsid w:val="00BF564C"/>
    <w:rsid w:val="00BF651D"/>
    <w:rsid w:val="00BF7F52"/>
    <w:rsid w:val="00BF7F9E"/>
    <w:rsid w:val="00C0189C"/>
    <w:rsid w:val="00C02B90"/>
    <w:rsid w:val="00C031E7"/>
    <w:rsid w:val="00C03E68"/>
    <w:rsid w:val="00C041F8"/>
    <w:rsid w:val="00C0562B"/>
    <w:rsid w:val="00C057B1"/>
    <w:rsid w:val="00C05CBC"/>
    <w:rsid w:val="00C061AD"/>
    <w:rsid w:val="00C06AAC"/>
    <w:rsid w:val="00C1219C"/>
    <w:rsid w:val="00C1299E"/>
    <w:rsid w:val="00C12C7D"/>
    <w:rsid w:val="00C13A3B"/>
    <w:rsid w:val="00C13D92"/>
    <w:rsid w:val="00C142B5"/>
    <w:rsid w:val="00C14489"/>
    <w:rsid w:val="00C14EAB"/>
    <w:rsid w:val="00C150E8"/>
    <w:rsid w:val="00C1622B"/>
    <w:rsid w:val="00C1630C"/>
    <w:rsid w:val="00C163CA"/>
    <w:rsid w:val="00C1718B"/>
    <w:rsid w:val="00C17E86"/>
    <w:rsid w:val="00C2046C"/>
    <w:rsid w:val="00C22468"/>
    <w:rsid w:val="00C22544"/>
    <w:rsid w:val="00C25012"/>
    <w:rsid w:val="00C25916"/>
    <w:rsid w:val="00C26BBF"/>
    <w:rsid w:val="00C2726D"/>
    <w:rsid w:val="00C311F4"/>
    <w:rsid w:val="00C31BD4"/>
    <w:rsid w:val="00C32107"/>
    <w:rsid w:val="00C3392A"/>
    <w:rsid w:val="00C339E5"/>
    <w:rsid w:val="00C35015"/>
    <w:rsid w:val="00C3570D"/>
    <w:rsid w:val="00C3595D"/>
    <w:rsid w:val="00C369F7"/>
    <w:rsid w:val="00C37724"/>
    <w:rsid w:val="00C378B8"/>
    <w:rsid w:val="00C378DE"/>
    <w:rsid w:val="00C40841"/>
    <w:rsid w:val="00C4097C"/>
    <w:rsid w:val="00C40A4E"/>
    <w:rsid w:val="00C42445"/>
    <w:rsid w:val="00C424FA"/>
    <w:rsid w:val="00C4289B"/>
    <w:rsid w:val="00C42D4D"/>
    <w:rsid w:val="00C44BA6"/>
    <w:rsid w:val="00C44CC7"/>
    <w:rsid w:val="00C44DB6"/>
    <w:rsid w:val="00C460BE"/>
    <w:rsid w:val="00C46A2F"/>
    <w:rsid w:val="00C47714"/>
    <w:rsid w:val="00C47EBA"/>
    <w:rsid w:val="00C5055F"/>
    <w:rsid w:val="00C50BC2"/>
    <w:rsid w:val="00C51177"/>
    <w:rsid w:val="00C51985"/>
    <w:rsid w:val="00C519DB"/>
    <w:rsid w:val="00C526E2"/>
    <w:rsid w:val="00C53BD4"/>
    <w:rsid w:val="00C54A9C"/>
    <w:rsid w:val="00C54BEC"/>
    <w:rsid w:val="00C55741"/>
    <w:rsid w:val="00C55FDC"/>
    <w:rsid w:val="00C56B09"/>
    <w:rsid w:val="00C56BC9"/>
    <w:rsid w:val="00C56EE8"/>
    <w:rsid w:val="00C57B32"/>
    <w:rsid w:val="00C60777"/>
    <w:rsid w:val="00C6174D"/>
    <w:rsid w:val="00C643E7"/>
    <w:rsid w:val="00C65302"/>
    <w:rsid w:val="00C658E2"/>
    <w:rsid w:val="00C679A4"/>
    <w:rsid w:val="00C71681"/>
    <w:rsid w:val="00C73A63"/>
    <w:rsid w:val="00C73D43"/>
    <w:rsid w:val="00C7427B"/>
    <w:rsid w:val="00C749BF"/>
    <w:rsid w:val="00C76D2F"/>
    <w:rsid w:val="00C76E13"/>
    <w:rsid w:val="00C77527"/>
    <w:rsid w:val="00C7799C"/>
    <w:rsid w:val="00C77B00"/>
    <w:rsid w:val="00C81734"/>
    <w:rsid w:val="00C81A6D"/>
    <w:rsid w:val="00C825AA"/>
    <w:rsid w:val="00C83409"/>
    <w:rsid w:val="00C83459"/>
    <w:rsid w:val="00C83A3F"/>
    <w:rsid w:val="00C84101"/>
    <w:rsid w:val="00C863FB"/>
    <w:rsid w:val="00C874CF"/>
    <w:rsid w:val="00C87CF6"/>
    <w:rsid w:val="00C904E6"/>
    <w:rsid w:val="00C90FC1"/>
    <w:rsid w:val="00C9114D"/>
    <w:rsid w:val="00C91B97"/>
    <w:rsid w:val="00C93A38"/>
    <w:rsid w:val="00C93F93"/>
    <w:rsid w:val="00C946BB"/>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78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19D6"/>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6FC5"/>
    <w:rsid w:val="00CE761E"/>
    <w:rsid w:val="00CF00D3"/>
    <w:rsid w:val="00CF1D9A"/>
    <w:rsid w:val="00CF26AF"/>
    <w:rsid w:val="00CF3F91"/>
    <w:rsid w:val="00CF5B5A"/>
    <w:rsid w:val="00CF5BEB"/>
    <w:rsid w:val="00CF6226"/>
    <w:rsid w:val="00CF6C26"/>
    <w:rsid w:val="00CF7A8C"/>
    <w:rsid w:val="00CF7C6B"/>
    <w:rsid w:val="00CF7DD3"/>
    <w:rsid w:val="00D00009"/>
    <w:rsid w:val="00D01C05"/>
    <w:rsid w:val="00D038B2"/>
    <w:rsid w:val="00D0433F"/>
    <w:rsid w:val="00D05835"/>
    <w:rsid w:val="00D059EF"/>
    <w:rsid w:val="00D05A5D"/>
    <w:rsid w:val="00D10CCA"/>
    <w:rsid w:val="00D12375"/>
    <w:rsid w:val="00D12D4B"/>
    <w:rsid w:val="00D12E4E"/>
    <w:rsid w:val="00D1321D"/>
    <w:rsid w:val="00D13B19"/>
    <w:rsid w:val="00D14BA3"/>
    <w:rsid w:val="00D14D7A"/>
    <w:rsid w:val="00D151A6"/>
    <w:rsid w:val="00D177A5"/>
    <w:rsid w:val="00D20235"/>
    <w:rsid w:val="00D205F9"/>
    <w:rsid w:val="00D20972"/>
    <w:rsid w:val="00D209B7"/>
    <w:rsid w:val="00D20A5B"/>
    <w:rsid w:val="00D22A4F"/>
    <w:rsid w:val="00D241C3"/>
    <w:rsid w:val="00D25097"/>
    <w:rsid w:val="00D25B2F"/>
    <w:rsid w:val="00D26923"/>
    <w:rsid w:val="00D271FB"/>
    <w:rsid w:val="00D277C6"/>
    <w:rsid w:val="00D30AAD"/>
    <w:rsid w:val="00D31062"/>
    <w:rsid w:val="00D31B92"/>
    <w:rsid w:val="00D32EB5"/>
    <w:rsid w:val="00D335E6"/>
    <w:rsid w:val="00D34029"/>
    <w:rsid w:val="00D34A61"/>
    <w:rsid w:val="00D35114"/>
    <w:rsid w:val="00D35269"/>
    <w:rsid w:val="00D35275"/>
    <w:rsid w:val="00D36B62"/>
    <w:rsid w:val="00D36E3B"/>
    <w:rsid w:val="00D37133"/>
    <w:rsid w:val="00D405FF"/>
    <w:rsid w:val="00D40AE6"/>
    <w:rsid w:val="00D418A4"/>
    <w:rsid w:val="00D43A5B"/>
    <w:rsid w:val="00D4465E"/>
    <w:rsid w:val="00D44676"/>
    <w:rsid w:val="00D446FE"/>
    <w:rsid w:val="00D44B40"/>
    <w:rsid w:val="00D4500C"/>
    <w:rsid w:val="00D450CB"/>
    <w:rsid w:val="00D45895"/>
    <w:rsid w:val="00D459E1"/>
    <w:rsid w:val="00D466D2"/>
    <w:rsid w:val="00D468FE"/>
    <w:rsid w:val="00D4755C"/>
    <w:rsid w:val="00D50D8A"/>
    <w:rsid w:val="00D511C1"/>
    <w:rsid w:val="00D512DB"/>
    <w:rsid w:val="00D5144F"/>
    <w:rsid w:val="00D52819"/>
    <w:rsid w:val="00D52CE6"/>
    <w:rsid w:val="00D53BAF"/>
    <w:rsid w:val="00D560BB"/>
    <w:rsid w:val="00D568FA"/>
    <w:rsid w:val="00D56F33"/>
    <w:rsid w:val="00D57A7E"/>
    <w:rsid w:val="00D608C5"/>
    <w:rsid w:val="00D610D7"/>
    <w:rsid w:val="00D612C8"/>
    <w:rsid w:val="00D61555"/>
    <w:rsid w:val="00D62499"/>
    <w:rsid w:val="00D626C3"/>
    <w:rsid w:val="00D629CD"/>
    <w:rsid w:val="00D633F7"/>
    <w:rsid w:val="00D63BD1"/>
    <w:rsid w:val="00D63D29"/>
    <w:rsid w:val="00D646CE"/>
    <w:rsid w:val="00D64B92"/>
    <w:rsid w:val="00D6500E"/>
    <w:rsid w:val="00D65865"/>
    <w:rsid w:val="00D66897"/>
    <w:rsid w:val="00D67843"/>
    <w:rsid w:val="00D706B3"/>
    <w:rsid w:val="00D706BC"/>
    <w:rsid w:val="00D7186E"/>
    <w:rsid w:val="00D718B8"/>
    <w:rsid w:val="00D71A65"/>
    <w:rsid w:val="00D723C5"/>
    <w:rsid w:val="00D73814"/>
    <w:rsid w:val="00D75B3A"/>
    <w:rsid w:val="00D75E1F"/>
    <w:rsid w:val="00D76227"/>
    <w:rsid w:val="00D77AB0"/>
    <w:rsid w:val="00D8086F"/>
    <w:rsid w:val="00D80975"/>
    <w:rsid w:val="00D80ACA"/>
    <w:rsid w:val="00D80B99"/>
    <w:rsid w:val="00D81007"/>
    <w:rsid w:val="00D83077"/>
    <w:rsid w:val="00D830DA"/>
    <w:rsid w:val="00D832E0"/>
    <w:rsid w:val="00D872BA"/>
    <w:rsid w:val="00D873AE"/>
    <w:rsid w:val="00D87686"/>
    <w:rsid w:val="00D8776F"/>
    <w:rsid w:val="00D87E1C"/>
    <w:rsid w:val="00D87ED4"/>
    <w:rsid w:val="00D902F7"/>
    <w:rsid w:val="00D90B64"/>
    <w:rsid w:val="00D921E5"/>
    <w:rsid w:val="00D930AE"/>
    <w:rsid w:val="00D9362B"/>
    <w:rsid w:val="00D94D62"/>
    <w:rsid w:val="00D96A58"/>
    <w:rsid w:val="00D96C4F"/>
    <w:rsid w:val="00D97345"/>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A7348"/>
    <w:rsid w:val="00DB26BA"/>
    <w:rsid w:val="00DB33A8"/>
    <w:rsid w:val="00DB5465"/>
    <w:rsid w:val="00DB6225"/>
    <w:rsid w:val="00DB6D38"/>
    <w:rsid w:val="00DC0241"/>
    <w:rsid w:val="00DC092A"/>
    <w:rsid w:val="00DC0D01"/>
    <w:rsid w:val="00DC0D68"/>
    <w:rsid w:val="00DC10AE"/>
    <w:rsid w:val="00DC1C1E"/>
    <w:rsid w:val="00DC1FED"/>
    <w:rsid w:val="00DC281E"/>
    <w:rsid w:val="00DC28F6"/>
    <w:rsid w:val="00DC3292"/>
    <w:rsid w:val="00DC3479"/>
    <w:rsid w:val="00DC3DB1"/>
    <w:rsid w:val="00DC4805"/>
    <w:rsid w:val="00DC604C"/>
    <w:rsid w:val="00DC71ED"/>
    <w:rsid w:val="00DC7426"/>
    <w:rsid w:val="00DD09D8"/>
    <w:rsid w:val="00DD10A7"/>
    <w:rsid w:val="00DD10A9"/>
    <w:rsid w:val="00DD1E6A"/>
    <w:rsid w:val="00DD2531"/>
    <w:rsid w:val="00DD31C4"/>
    <w:rsid w:val="00DD3259"/>
    <w:rsid w:val="00DD3B4C"/>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14D7"/>
    <w:rsid w:val="00E217CC"/>
    <w:rsid w:val="00E2550D"/>
    <w:rsid w:val="00E25817"/>
    <w:rsid w:val="00E25D7E"/>
    <w:rsid w:val="00E25F2D"/>
    <w:rsid w:val="00E26112"/>
    <w:rsid w:val="00E261F4"/>
    <w:rsid w:val="00E2799A"/>
    <w:rsid w:val="00E3084F"/>
    <w:rsid w:val="00E310F8"/>
    <w:rsid w:val="00E31DA0"/>
    <w:rsid w:val="00E31F2C"/>
    <w:rsid w:val="00E335CD"/>
    <w:rsid w:val="00E33C10"/>
    <w:rsid w:val="00E33F1E"/>
    <w:rsid w:val="00E3414B"/>
    <w:rsid w:val="00E34754"/>
    <w:rsid w:val="00E34999"/>
    <w:rsid w:val="00E353CF"/>
    <w:rsid w:val="00E36E76"/>
    <w:rsid w:val="00E37EFA"/>
    <w:rsid w:val="00E40433"/>
    <w:rsid w:val="00E4067D"/>
    <w:rsid w:val="00E406BF"/>
    <w:rsid w:val="00E40AA5"/>
    <w:rsid w:val="00E40D6A"/>
    <w:rsid w:val="00E41226"/>
    <w:rsid w:val="00E42128"/>
    <w:rsid w:val="00E43218"/>
    <w:rsid w:val="00E453A2"/>
    <w:rsid w:val="00E457D8"/>
    <w:rsid w:val="00E46C43"/>
    <w:rsid w:val="00E471F9"/>
    <w:rsid w:val="00E4767C"/>
    <w:rsid w:val="00E47F2E"/>
    <w:rsid w:val="00E506CC"/>
    <w:rsid w:val="00E50CB7"/>
    <w:rsid w:val="00E514F9"/>
    <w:rsid w:val="00E542BE"/>
    <w:rsid w:val="00E5469D"/>
    <w:rsid w:val="00E54B62"/>
    <w:rsid w:val="00E570F7"/>
    <w:rsid w:val="00E60013"/>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0582"/>
    <w:rsid w:val="00E806EF"/>
    <w:rsid w:val="00E818A9"/>
    <w:rsid w:val="00E81ABE"/>
    <w:rsid w:val="00E824EB"/>
    <w:rsid w:val="00E838FD"/>
    <w:rsid w:val="00E842AE"/>
    <w:rsid w:val="00E85014"/>
    <w:rsid w:val="00E85D9A"/>
    <w:rsid w:val="00E901F2"/>
    <w:rsid w:val="00E91870"/>
    <w:rsid w:val="00E92043"/>
    <w:rsid w:val="00E9276E"/>
    <w:rsid w:val="00E92957"/>
    <w:rsid w:val="00E95239"/>
    <w:rsid w:val="00E95AB4"/>
    <w:rsid w:val="00E95BB3"/>
    <w:rsid w:val="00E9694A"/>
    <w:rsid w:val="00E977DF"/>
    <w:rsid w:val="00EA0CBE"/>
    <w:rsid w:val="00EA1DD4"/>
    <w:rsid w:val="00EA35C6"/>
    <w:rsid w:val="00EA41FE"/>
    <w:rsid w:val="00EA4FA8"/>
    <w:rsid w:val="00EA5880"/>
    <w:rsid w:val="00EA64BE"/>
    <w:rsid w:val="00EA651F"/>
    <w:rsid w:val="00EA73B0"/>
    <w:rsid w:val="00EA7AC0"/>
    <w:rsid w:val="00EB0249"/>
    <w:rsid w:val="00EB107E"/>
    <w:rsid w:val="00EB2135"/>
    <w:rsid w:val="00EB21DE"/>
    <w:rsid w:val="00EB2319"/>
    <w:rsid w:val="00EB2C1B"/>
    <w:rsid w:val="00EB5645"/>
    <w:rsid w:val="00EB5B45"/>
    <w:rsid w:val="00EB72A3"/>
    <w:rsid w:val="00EB72D2"/>
    <w:rsid w:val="00EC088C"/>
    <w:rsid w:val="00EC0C84"/>
    <w:rsid w:val="00EC1C63"/>
    <w:rsid w:val="00EC1F41"/>
    <w:rsid w:val="00EC1F84"/>
    <w:rsid w:val="00EC1FDE"/>
    <w:rsid w:val="00EC381D"/>
    <w:rsid w:val="00EC5F13"/>
    <w:rsid w:val="00EC6B4C"/>
    <w:rsid w:val="00EC78D8"/>
    <w:rsid w:val="00ED0207"/>
    <w:rsid w:val="00ED0A58"/>
    <w:rsid w:val="00ED0A6C"/>
    <w:rsid w:val="00ED1A8F"/>
    <w:rsid w:val="00ED1CC4"/>
    <w:rsid w:val="00ED214F"/>
    <w:rsid w:val="00ED26E5"/>
    <w:rsid w:val="00ED28F0"/>
    <w:rsid w:val="00ED290D"/>
    <w:rsid w:val="00ED32A2"/>
    <w:rsid w:val="00ED3C88"/>
    <w:rsid w:val="00ED47C0"/>
    <w:rsid w:val="00ED4D0E"/>
    <w:rsid w:val="00ED5110"/>
    <w:rsid w:val="00ED5B68"/>
    <w:rsid w:val="00ED6284"/>
    <w:rsid w:val="00ED6A82"/>
    <w:rsid w:val="00ED79CD"/>
    <w:rsid w:val="00ED7F32"/>
    <w:rsid w:val="00EE023E"/>
    <w:rsid w:val="00EE0BE8"/>
    <w:rsid w:val="00EE14ED"/>
    <w:rsid w:val="00EE356D"/>
    <w:rsid w:val="00EE35A9"/>
    <w:rsid w:val="00EE70E0"/>
    <w:rsid w:val="00EE73DB"/>
    <w:rsid w:val="00EF2992"/>
    <w:rsid w:val="00EF368F"/>
    <w:rsid w:val="00EF39C3"/>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05E"/>
    <w:rsid w:val="00F1324C"/>
    <w:rsid w:val="00F135CF"/>
    <w:rsid w:val="00F139DB"/>
    <w:rsid w:val="00F145B4"/>
    <w:rsid w:val="00F157F0"/>
    <w:rsid w:val="00F15C7A"/>
    <w:rsid w:val="00F15D5D"/>
    <w:rsid w:val="00F16100"/>
    <w:rsid w:val="00F16C9D"/>
    <w:rsid w:val="00F20867"/>
    <w:rsid w:val="00F208BA"/>
    <w:rsid w:val="00F208D0"/>
    <w:rsid w:val="00F20A54"/>
    <w:rsid w:val="00F20E1D"/>
    <w:rsid w:val="00F20E8D"/>
    <w:rsid w:val="00F20F3F"/>
    <w:rsid w:val="00F21134"/>
    <w:rsid w:val="00F2171E"/>
    <w:rsid w:val="00F226F7"/>
    <w:rsid w:val="00F255EA"/>
    <w:rsid w:val="00F2631B"/>
    <w:rsid w:val="00F27603"/>
    <w:rsid w:val="00F30ACE"/>
    <w:rsid w:val="00F31095"/>
    <w:rsid w:val="00F316BA"/>
    <w:rsid w:val="00F3374C"/>
    <w:rsid w:val="00F33F61"/>
    <w:rsid w:val="00F33FB5"/>
    <w:rsid w:val="00F35223"/>
    <w:rsid w:val="00F3554C"/>
    <w:rsid w:val="00F36A83"/>
    <w:rsid w:val="00F36EFA"/>
    <w:rsid w:val="00F3715C"/>
    <w:rsid w:val="00F41411"/>
    <w:rsid w:val="00F41E74"/>
    <w:rsid w:val="00F43501"/>
    <w:rsid w:val="00F43DCA"/>
    <w:rsid w:val="00F44EDE"/>
    <w:rsid w:val="00F457B2"/>
    <w:rsid w:val="00F45837"/>
    <w:rsid w:val="00F458B9"/>
    <w:rsid w:val="00F47F03"/>
    <w:rsid w:val="00F5069A"/>
    <w:rsid w:val="00F50D7C"/>
    <w:rsid w:val="00F50F33"/>
    <w:rsid w:val="00F5126E"/>
    <w:rsid w:val="00F5187A"/>
    <w:rsid w:val="00F51FFC"/>
    <w:rsid w:val="00F54CFF"/>
    <w:rsid w:val="00F55283"/>
    <w:rsid w:val="00F563EE"/>
    <w:rsid w:val="00F56542"/>
    <w:rsid w:val="00F56DFE"/>
    <w:rsid w:val="00F60178"/>
    <w:rsid w:val="00F6087A"/>
    <w:rsid w:val="00F620AF"/>
    <w:rsid w:val="00F62898"/>
    <w:rsid w:val="00F62968"/>
    <w:rsid w:val="00F64A22"/>
    <w:rsid w:val="00F6532C"/>
    <w:rsid w:val="00F65DD2"/>
    <w:rsid w:val="00F664D8"/>
    <w:rsid w:val="00F66E79"/>
    <w:rsid w:val="00F671D1"/>
    <w:rsid w:val="00F67FA1"/>
    <w:rsid w:val="00F71630"/>
    <w:rsid w:val="00F723F7"/>
    <w:rsid w:val="00F727CE"/>
    <w:rsid w:val="00F7318D"/>
    <w:rsid w:val="00F733D4"/>
    <w:rsid w:val="00F736DD"/>
    <w:rsid w:val="00F747AD"/>
    <w:rsid w:val="00F75B6A"/>
    <w:rsid w:val="00F760B1"/>
    <w:rsid w:val="00F77544"/>
    <w:rsid w:val="00F80038"/>
    <w:rsid w:val="00F810B0"/>
    <w:rsid w:val="00F82609"/>
    <w:rsid w:val="00F827F7"/>
    <w:rsid w:val="00F837A5"/>
    <w:rsid w:val="00F83F92"/>
    <w:rsid w:val="00F84208"/>
    <w:rsid w:val="00F847F9"/>
    <w:rsid w:val="00F84981"/>
    <w:rsid w:val="00F863C0"/>
    <w:rsid w:val="00F86407"/>
    <w:rsid w:val="00F907DB"/>
    <w:rsid w:val="00F90C4D"/>
    <w:rsid w:val="00F91A3A"/>
    <w:rsid w:val="00F92E7C"/>
    <w:rsid w:val="00F94B1B"/>
    <w:rsid w:val="00F95529"/>
    <w:rsid w:val="00F95B41"/>
    <w:rsid w:val="00F966EB"/>
    <w:rsid w:val="00F96D62"/>
    <w:rsid w:val="00F97624"/>
    <w:rsid w:val="00F977FF"/>
    <w:rsid w:val="00F97981"/>
    <w:rsid w:val="00F97A20"/>
    <w:rsid w:val="00F97D91"/>
    <w:rsid w:val="00FA0376"/>
    <w:rsid w:val="00FA257F"/>
    <w:rsid w:val="00FA2AAE"/>
    <w:rsid w:val="00FA4103"/>
    <w:rsid w:val="00FA5DC7"/>
    <w:rsid w:val="00FA5E2C"/>
    <w:rsid w:val="00FA7455"/>
    <w:rsid w:val="00FB0BE1"/>
    <w:rsid w:val="00FB18EC"/>
    <w:rsid w:val="00FB1B39"/>
    <w:rsid w:val="00FB22E5"/>
    <w:rsid w:val="00FB2DDB"/>
    <w:rsid w:val="00FB4245"/>
    <w:rsid w:val="00FB42CE"/>
    <w:rsid w:val="00FB6608"/>
    <w:rsid w:val="00FB748C"/>
    <w:rsid w:val="00FB7BF6"/>
    <w:rsid w:val="00FC0BCA"/>
    <w:rsid w:val="00FC0EA5"/>
    <w:rsid w:val="00FC16BE"/>
    <w:rsid w:val="00FC18DC"/>
    <w:rsid w:val="00FC23F6"/>
    <w:rsid w:val="00FC2792"/>
    <w:rsid w:val="00FC2AD0"/>
    <w:rsid w:val="00FC367F"/>
    <w:rsid w:val="00FC3849"/>
    <w:rsid w:val="00FC57C2"/>
    <w:rsid w:val="00FC660D"/>
    <w:rsid w:val="00FC6B01"/>
    <w:rsid w:val="00FD0527"/>
    <w:rsid w:val="00FD08DB"/>
    <w:rsid w:val="00FD16CE"/>
    <w:rsid w:val="00FD29B0"/>
    <w:rsid w:val="00FD29E9"/>
    <w:rsid w:val="00FD32C8"/>
    <w:rsid w:val="00FD37CA"/>
    <w:rsid w:val="00FD6729"/>
    <w:rsid w:val="00FD76F1"/>
    <w:rsid w:val="00FD78C5"/>
    <w:rsid w:val="00FD7E8D"/>
    <w:rsid w:val="00FE19A0"/>
    <w:rsid w:val="00FE2203"/>
    <w:rsid w:val="00FE27E7"/>
    <w:rsid w:val="00FE2DA0"/>
    <w:rsid w:val="00FE3013"/>
    <w:rsid w:val="00FE3AB3"/>
    <w:rsid w:val="00FE494F"/>
    <w:rsid w:val="00FE52E5"/>
    <w:rsid w:val="00FE64A5"/>
    <w:rsid w:val="00FE7F06"/>
    <w:rsid w:val="00FF0328"/>
    <w:rsid w:val="00FF05A1"/>
    <w:rsid w:val="00FF164C"/>
    <w:rsid w:val="00FF1CA3"/>
    <w:rsid w:val="00FF292E"/>
    <w:rsid w:val="00FF2B60"/>
    <w:rsid w:val="00FF3DCB"/>
    <w:rsid w:val="00FF448E"/>
    <w:rsid w:val="00FF4B7F"/>
    <w:rsid w:val="00FF5FC2"/>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 w:type="table" w:styleId="TabelaSimples5">
    <w:name w:val="Plain Table 5"/>
    <w:basedOn w:val="Tabelanormal"/>
    <w:uiPriority w:val="45"/>
    <w:rsid w:val="00423D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
    <w:name w:val="List Table 3"/>
    <w:basedOn w:val="Tabelanormal"/>
    <w:uiPriority w:val="48"/>
    <w:rsid w:val="006F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5Escura">
    <w:name w:val="List Table 5 Dark"/>
    <w:basedOn w:val="Tabelanormal"/>
    <w:uiPriority w:val="50"/>
    <w:rsid w:val="006F43D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ade3">
    <w:name w:val="Grid Table 3"/>
    <w:basedOn w:val="Tabelanormal"/>
    <w:uiPriority w:val="48"/>
    <w:rsid w:val="006F43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SimplesTabela3">
    <w:name w:val="Plain Table 3"/>
    <w:basedOn w:val="Tabelanormal"/>
    <w:uiPriority w:val="43"/>
    <w:rsid w:val="006F43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5A39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
    <w:name w:val="Grid Table 2"/>
    <w:basedOn w:val="Tabelanormal"/>
    <w:uiPriority w:val="47"/>
    <w:rsid w:val="005A3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1503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
    <w:name w:val="Title"/>
    <w:basedOn w:val="Normal"/>
    <w:next w:val="Normal"/>
    <w:link w:val="TtuloChar"/>
    <w:qFormat/>
    <w:locked/>
    <w:rsid w:val="00C378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C378D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36340812">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187256277">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4821146">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7540546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795486176">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72570326">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24667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971416">
      <w:bodyDiv w:val="1"/>
      <w:marLeft w:val="0"/>
      <w:marRight w:val="0"/>
      <w:marTop w:val="0"/>
      <w:marBottom w:val="0"/>
      <w:divBdr>
        <w:top w:val="none" w:sz="0" w:space="0" w:color="auto"/>
        <w:left w:val="none" w:sz="0" w:space="0" w:color="auto"/>
        <w:bottom w:val="none" w:sz="0" w:space="0" w:color="auto"/>
        <w:right w:val="none" w:sz="0" w:space="0" w:color="auto"/>
      </w:divBdr>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79731655">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252852727">
      <w:bodyDiv w:val="1"/>
      <w:marLeft w:val="0"/>
      <w:marRight w:val="0"/>
      <w:marTop w:val="0"/>
      <w:marBottom w:val="0"/>
      <w:divBdr>
        <w:top w:val="none" w:sz="0" w:space="0" w:color="auto"/>
        <w:left w:val="none" w:sz="0" w:space="0" w:color="auto"/>
        <w:bottom w:val="none" w:sz="0" w:space="0" w:color="auto"/>
        <w:right w:val="none" w:sz="0" w:space="0" w:color="auto"/>
      </w:divBdr>
    </w:div>
    <w:div w:id="1273974159">
      <w:bodyDiv w:val="1"/>
      <w:marLeft w:val="0"/>
      <w:marRight w:val="0"/>
      <w:marTop w:val="0"/>
      <w:marBottom w:val="0"/>
      <w:divBdr>
        <w:top w:val="none" w:sz="0" w:space="0" w:color="auto"/>
        <w:left w:val="none" w:sz="0" w:space="0" w:color="auto"/>
        <w:bottom w:val="none" w:sz="0" w:space="0" w:color="auto"/>
        <w:right w:val="none" w:sz="0" w:space="0" w:color="auto"/>
      </w:divBdr>
      <w:divsChild>
        <w:div w:id="1942491506">
          <w:marLeft w:val="0"/>
          <w:marRight w:val="0"/>
          <w:marTop w:val="0"/>
          <w:marBottom w:val="0"/>
          <w:divBdr>
            <w:top w:val="none" w:sz="0" w:space="0" w:color="auto"/>
            <w:left w:val="none" w:sz="0" w:space="0" w:color="auto"/>
            <w:bottom w:val="none" w:sz="0" w:space="0" w:color="auto"/>
            <w:right w:val="none" w:sz="0" w:space="0" w:color="auto"/>
          </w:divBdr>
          <w:divsChild>
            <w:div w:id="1823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434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16770648">
      <w:bodyDiv w:val="1"/>
      <w:marLeft w:val="0"/>
      <w:marRight w:val="0"/>
      <w:marTop w:val="0"/>
      <w:marBottom w:val="0"/>
      <w:divBdr>
        <w:top w:val="none" w:sz="0" w:space="0" w:color="auto"/>
        <w:left w:val="none" w:sz="0" w:space="0" w:color="auto"/>
        <w:bottom w:val="none" w:sz="0" w:space="0" w:color="auto"/>
        <w:right w:val="none" w:sz="0" w:space="0" w:color="auto"/>
      </w:divBdr>
      <w:divsChild>
        <w:div w:id="1801608598">
          <w:marLeft w:val="0"/>
          <w:marRight w:val="0"/>
          <w:marTop w:val="0"/>
          <w:marBottom w:val="0"/>
          <w:divBdr>
            <w:top w:val="none" w:sz="0" w:space="0" w:color="auto"/>
            <w:left w:val="none" w:sz="0" w:space="0" w:color="auto"/>
            <w:bottom w:val="none" w:sz="0" w:space="0" w:color="auto"/>
            <w:right w:val="none" w:sz="0" w:space="0" w:color="auto"/>
          </w:divBdr>
          <w:divsChild>
            <w:div w:id="1616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61829712">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1992712887">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8663</TotalTime>
  <Pages>78</Pages>
  <Words>19734</Words>
  <Characters>106567</Characters>
  <Application>Microsoft Office Word</Application>
  <DocSecurity>0</DocSecurity>
  <Lines>888</Lines>
  <Paragraphs>252</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126049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1092</cp:revision>
  <cp:lastPrinted>2022-12-16T19:15:00Z</cp:lastPrinted>
  <dcterms:created xsi:type="dcterms:W3CDTF">2022-12-15T02:08:00Z</dcterms:created>
  <dcterms:modified xsi:type="dcterms:W3CDTF">2024-02-06T02:01:00Z</dcterms:modified>
</cp:coreProperties>
</file>