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9239E7">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2C538C8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A93BAF" w:rsidRPr="006743A8">
        <w:rPr>
          <w:rFonts w:ascii="Times New Roman" w:hAnsi="Times New Roman"/>
          <w:sz w:val="28"/>
          <w:szCs w:val="28"/>
        </w:rPr>
        <w:t>3</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AF1D46">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03FA6650" w:rsidR="006743A8" w:rsidRDefault="00381A10"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Processos de concessão de crédito sempre estarão interligados a perdas, portanto, o objetivo é 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nas linguagens Python e </w:t>
      </w:r>
      <w:proofErr w:type="spellStart"/>
      <w:r w:rsidR="006743A8">
        <w:rPr>
          <w:rFonts w:ascii="Times New Roman" w:hAnsi="Times New Roman"/>
          <w:sz w:val="24"/>
          <w:szCs w:val="24"/>
        </w:rPr>
        <w:t>PySpark</w:t>
      </w:r>
      <w:proofErr w:type="spellEnd"/>
      <w:r w:rsidR="006743A8">
        <w:rPr>
          <w:rFonts w:ascii="Times New Roman" w:hAnsi="Times New Roman"/>
          <w:sz w:val="24"/>
          <w:szCs w:val="24"/>
        </w:rPr>
        <w:t xml:space="preserve">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 e garante que bons pagadores sejam beneficiados com taxas de juros menores</w:t>
      </w:r>
      <w:r w:rsidR="00025DAB">
        <w:rPr>
          <w:rFonts w:ascii="Times New Roman" w:hAnsi="Times New Roman"/>
          <w:sz w:val="24"/>
          <w:szCs w:val="24"/>
        </w:rPr>
        <w:t xml:space="preserve"> e 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lastRenderedPageBreak/>
        <w:t>ABSTRACT</w:t>
      </w:r>
    </w:p>
    <w:p w14:paraId="00B54835" w14:textId="77777777" w:rsidR="00873D90" w:rsidRPr="00873D90" w:rsidRDefault="00873D90" w:rsidP="00873D90">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873D90">
        <w:rPr>
          <w:rFonts w:ascii="Times New Roman" w:hAnsi="Times New Roman"/>
          <w:sz w:val="24"/>
          <w:szCs w:val="24"/>
          <w:lang w:val="en-US"/>
        </w:rPr>
        <w:t xml:space="preserve">Credit granting processes will always be linked to losses, therefore, the objective is to maximize assertiveness and minimize risks, as bad decisions can end up individualizing the customer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and </w:t>
      </w:r>
      <w:proofErr w:type="spellStart"/>
      <w:r w:rsidRPr="00873D90">
        <w:rPr>
          <w:rFonts w:ascii="Times New Roman" w:hAnsi="Times New Roman"/>
          <w:sz w:val="24"/>
          <w:szCs w:val="24"/>
          <w:lang w:val="en-US"/>
        </w:rPr>
        <w:t>PySpark</w:t>
      </w:r>
      <w:proofErr w:type="spellEnd"/>
      <w:r w:rsidRPr="00873D90">
        <w:rPr>
          <w:rFonts w:ascii="Times New Roman" w:hAnsi="Times New Roman"/>
          <w:sz w:val="24"/>
          <w:szCs w:val="24"/>
          <w:lang w:val="en-US"/>
        </w:rPr>
        <w:t xml:space="preserve"> languages ​​aims to obtain a database of new customers, apply modeling and evaluate which customers can or cannot receive credit. During the research, the theoretical basis of credit analysis and machine learning was explained, providing a basic technique for the correct understanding of the processes. This work explores the background of the rational analysis behind a credit analysis process, from statistical analysis, construction of new variables and application of machine learning models. With an automatic credit analysis tool, the institution can explore the full potential of its data and ensure that good payers benefit from lower interest rates and that defaults are minimized. With this, the great importance of implementing automatic methodologies through mathematical software by companies is noted, as the process of granting credit becomes much safer, faster and more profitable.</w:t>
      </w:r>
    </w:p>
    <w:p w14:paraId="7D8B952C" w14:textId="77777777" w:rsidR="00873D90" w:rsidRPr="00873D90" w:rsidRDefault="00873D90" w:rsidP="009B20F4">
      <w:pPr>
        <w:widowControl w:val="0"/>
        <w:tabs>
          <w:tab w:val="left" w:pos="7938"/>
        </w:tabs>
        <w:autoSpaceDE w:val="0"/>
        <w:autoSpaceDN w:val="0"/>
        <w:adjustRightInd w:val="0"/>
        <w:spacing w:after="0" w:line="360" w:lineRule="auto"/>
        <w:jc w:val="both"/>
        <w:rPr>
          <w:rFonts w:ascii="Times New Roman" w:hAnsi="Times New Roman"/>
          <w:sz w:val="24"/>
          <w:szCs w:val="24"/>
          <w:u w:val="single"/>
          <w:lang w:val="en-US"/>
        </w:rPr>
      </w:pP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87116B">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6F0903">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27BBE575" w:rsidR="001F452C"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B56549"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B56549"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B56549"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B56549"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B56549"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B56549"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6F0903">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4A70F3">
        <w:rPr>
          <w:rFonts w:ascii="Times New Roman" w:hAnsi="Times New Roman"/>
          <w:b/>
          <w:bCs/>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08E6B369"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6</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w:t>
      </w:r>
      <w:r w:rsidR="00112204">
        <w:rPr>
          <w:rFonts w:ascii="Times New Roman" w:hAnsi="Times New Roman"/>
          <w:sz w:val="24"/>
          <w:szCs w:val="24"/>
        </w:rPr>
        <w:t>2</w:t>
      </w:r>
    </w:p>
    <w:p w14:paraId="46E052C1" w14:textId="40D67F1B"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7</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w:t>
      </w:r>
      <w:r w:rsidR="003A718D">
        <w:rPr>
          <w:rFonts w:ascii="Times New Roman" w:hAnsi="Times New Roman"/>
          <w:sz w:val="24"/>
          <w:szCs w:val="24"/>
        </w:rPr>
        <w:t>6</w:t>
      </w:r>
    </w:p>
    <w:p w14:paraId="3810E536" w14:textId="7B49DB99"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8</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53E5A360"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Estado da Arte</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 xml:space="preserve">3.1 </w:t>
      </w:r>
      <w:r w:rsidR="00797A1B">
        <w:rPr>
          <w:rFonts w:ascii="Times New Roman" w:hAnsi="Times New Roman"/>
          <w:b/>
          <w:bCs/>
          <w:sz w:val="24"/>
          <w:szCs w:val="24"/>
        </w:rPr>
        <w:t>Produto</w:t>
      </w:r>
      <w:r w:rsidRPr="00F92E7C">
        <w:rPr>
          <w:rFonts w:ascii="Times New Roman" w:hAnsi="Times New Roman"/>
          <w:sz w:val="24"/>
          <w:szCs w:val="24"/>
        </w:rPr>
        <w:tab/>
      </w:r>
      <w:r w:rsidR="00BE1DD4">
        <w:rPr>
          <w:rFonts w:ascii="Times New Roman" w:hAnsi="Times New Roman"/>
          <w:sz w:val="24"/>
          <w:szCs w:val="24"/>
        </w:rPr>
        <w:t>3</w:t>
      </w:r>
      <w:r w:rsidR="003A718D">
        <w:rPr>
          <w:rFonts w:ascii="Times New Roman" w:hAnsi="Times New Roman"/>
          <w:sz w:val="24"/>
          <w:szCs w:val="24"/>
        </w:rPr>
        <w:t>7</w:t>
      </w:r>
    </w:p>
    <w:p w14:paraId="0551A656" w14:textId="12ECC200" w:rsidR="007617C6" w:rsidRPr="00F92E7C"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3.2 </w:t>
      </w:r>
      <w:r>
        <w:rPr>
          <w:rFonts w:ascii="Times New Roman" w:hAnsi="Times New Roman"/>
          <w:b/>
          <w:bCs/>
          <w:sz w:val="24"/>
          <w:szCs w:val="24"/>
        </w:rPr>
        <w:t>Materiais</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7</w:t>
      </w:r>
    </w:p>
    <w:p w14:paraId="6B701AE8" w14:textId="3A07297B"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w:t>
      </w:r>
      <w:r w:rsidR="003A718D">
        <w:rPr>
          <w:rFonts w:ascii="Times New Roman" w:hAnsi="Times New Roman"/>
          <w:sz w:val="24"/>
          <w:szCs w:val="24"/>
        </w:rPr>
        <w:t>7</w:t>
      </w:r>
    </w:p>
    <w:p w14:paraId="13278E7E" w14:textId="7BD08BEA"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797A1B">
        <w:rPr>
          <w:rFonts w:ascii="Times New Roman" w:hAnsi="Times New Roman"/>
          <w:sz w:val="24"/>
          <w:szCs w:val="24"/>
        </w:rPr>
        <w:t>2</w:t>
      </w:r>
      <w:r w:rsidRPr="004308D5">
        <w:rPr>
          <w:rFonts w:ascii="Times New Roman" w:hAnsi="Times New Roman"/>
          <w:sz w:val="24"/>
          <w:szCs w:val="24"/>
        </w:rPr>
        <w:t xml:space="preserve"> GIT</w:t>
      </w:r>
      <w:r w:rsidRPr="004308D5">
        <w:rPr>
          <w:rFonts w:ascii="Times New Roman" w:hAnsi="Times New Roman"/>
          <w:sz w:val="24"/>
          <w:szCs w:val="24"/>
        </w:rPr>
        <w:tab/>
      </w:r>
      <w:r w:rsidR="003A718D">
        <w:rPr>
          <w:rFonts w:ascii="Times New Roman" w:hAnsi="Times New Roman"/>
          <w:sz w:val="24"/>
          <w:szCs w:val="24"/>
        </w:rPr>
        <w:t>38</w:t>
      </w:r>
    </w:p>
    <w:p w14:paraId="680D7962" w14:textId="7F9E42AC"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w:t>
      </w:r>
      <w:r w:rsidR="007617C6">
        <w:rPr>
          <w:rFonts w:ascii="Times New Roman" w:hAnsi="Times New Roman"/>
          <w:sz w:val="24"/>
          <w:szCs w:val="24"/>
        </w:rPr>
        <w:t>2</w:t>
      </w:r>
      <w:r w:rsidRPr="008735DA">
        <w:rPr>
          <w:rFonts w:ascii="Times New Roman" w:hAnsi="Times New Roman"/>
          <w:sz w:val="24"/>
          <w:szCs w:val="24"/>
        </w:rPr>
        <w:t>.</w:t>
      </w:r>
      <w:r w:rsidR="00797A1B">
        <w:rPr>
          <w:rFonts w:ascii="Times New Roman" w:hAnsi="Times New Roman"/>
          <w:sz w:val="24"/>
          <w:szCs w:val="24"/>
        </w:rPr>
        <w:t>3</w:t>
      </w:r>
      <w:r w:rsidRPr="008735DA">
        <w:rPr>
          <w:rFonts w:ascii="Times New Roman" w:hAnsi="Times New Roman"/>
          <w:sz w:val="24"/>
          <w:szCs w:val="24"/>
        </w:rPr>
        <w:t xml:space="preserve">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w:t>
      </w:r>
      <w:r w:rsidR="003A718D">
        <w:rPr>
          <w:rFonts w:ascii="Times New Roman" w:hAnsi="Times New Roman"/>
          <w:sz w:val="24"/>
          <w:szCs w:val="24"/>
        </w:rPr>
        <w:t>8</w:t>
      </w:r>
    </w:p>
    <w:p w14:paraId="294E4439" w14:textId="0110181A" w:rsidR="00797A1B" w:rsidRPr="003C2B9F"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w:t>
      </w:r>
      <w:r>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Metodologia</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9</w:t>
      </w:r>
    </w:p>
    <w:p w14:paraId="259642E3" w14:textId="03EED8C2"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w:t>
      </w:r>
      <w:r w:rsidR="00797A1B">
        <w:rPr>
          <w:rFonts w:ascii="Times New Roman" w:hAnsi="Times New Roman"/>
          <w:sz w:val="24"/>
          <w:szCs w:val="24"/>
        </w:rPr>
        <w:t>3</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w:t>
      </w:r>
      <w:r w:rsidR="003A718D">
        <w:rPr>
          <w:rFonts w:ascii="Times New Roman" w:hAnsi="Times New Roman"/>
          <w:sz w:val="24"/>
          <w:szCs w:val="24"/>
        </w:rPr>
        <w:t>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3C918779"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994990">
        <w:rPr>
          <w:rFonts w:ascii="Times New Roman" w:hAnsi="Times New Roman"/>
          <w:b/>
          <w:bCs/>
          <w:sz w:val="24"/>
          <w:szCs w:val="24"/>
        </w:rPr>
        <w:t>Tradução e Quantificação dos Resultados</w:t>
      </w:r>
      <w:r w:rsidR="00D87ED4" w:rsidRPr="003C2B9F">
        <w:rPr>
          <w:rFonts w:ascii="Times New Roman" w:hAnsi="Times New Roman"/>
          <w:sz w:val="24"/>
          <w:szCs w:val="24"/>
        </w:rPr>
        <w:tab/>
      </w:r>
      <w:r w:rsidR="003A718D">
        <w:rPr>
          <w:rFonts w:ascii="Times New Roman" w:hAnsi="Times New Roman"/>
          <w:sz w:val="24"/>
          <w:szCs w:val="24"/>
        </w:rPr>
        <w:t>40</w:t>
      </w:r>
    </w:p>
    <w:p w14:paraId="5A40EC89" w14:textId="6DD7E8EF"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994990">
        <w:rPr>
          <w:rFonts w:ascii="Times New Roman" w:hAnsi="Times New Roman"/>
          <w:b/>
          <w:bCs/>
          <w:sz w:val="24"/>
          <w:szCs w:val="24"/>
        </w:rPr>
        <w:t>Comparação com a Metodologia Tradicional</w:t>
      </w:r>
      <w:r w:rsidR="0062196B" w:rsidRPr="003C2B9F">
        <w:rPr>
          <w:rFonts w:ascii="Times New Roman" w:hAnsi="Times New Roman"/>
          <w:sz w:val="24"/>
          <w:szCs w:val="24"/>
        </w:rPr>
        <w:tab/>
      </w:r>
      <w:r w:rsidR="003A718D">
        <w:rPr>
          <w:rFonts w:ascii="Times New Roman" w:hAnsi="Times New Roman"/>
          <w:sz w:val="24"/>
          <w:szCs w:val="24"/>
        </w:rPr>
        <w:t>40</w:t>
      </w:r>
    </w:p>
    <w:p w14:paraId="68B05842" w14:textId="75EDC6B0"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994990">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0163764F" w14:textId="295F9C37"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w:t>
      </w:r>
      <w:r w:rsidR="00994990">
        <w:rPr>
          <w:rFonts w:ascii="Times New Roman" w:hAnsi="Times New Roman"/>
          <w:b/>
          <w:bCs/>
          <w:sz w:val="24"/>
          <w:szCs w:val="24"/>
        </w:rPr>
        <w:t>Resumo dos Resultados Obtidos</w:t>
      </w:r>
      <w:r w:rsidRPr="003C2B9F">
        <w:rPr>
          <w:rFonts w:ascii="Times New Roman" w:hAnsi="Times New Roman"/>
          <w:sz w:val="24"/>
          <w:szCs w:val="24"/>
        </w:rPr>
        <w:tab/>
      </w:r>
      <w:r w:rsidR="003A718D">
        <w:rPr>
          <w:rFonts w:ascii="Times New Roman" w:hAnsi="Times New Roman"/>
          <w:sz w:val="24"/>
          <w:szCs w:val="24"/>
        </w:rPr>
        <w:t>40</w:t>
      </w:r>
    </w:p>
    <w:p w14:paraId="4F8A2FED" w14:textId="061BE7E4"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w:t>
      </w:r>
      <w:r w:rsidR="00994990">
        <w:rPr>
          <w:rFonts w:ascii="Times New Roman" w:hAnsi="Times New Roman"/>
          <w:b/>
          <w:bCs/>
          <w:sz w:val="24"/>
          <w:szCs w:val="24"/>
        </w:rPr>
        <w:t>Resposta da Questão de Pesquisa</w:t>
      </w:r>
      <w:r w:rsidRPr="003C2B9F">
        <w:rPr>
          <w:rFonts w:ascii="Times New Roman" w:hAnsi="Times New Roman"/>
          <w:sz w:val="24"/>
          <w:szCs w:val="24"/>
        </w:rPr>
        <w:tab/>
      </w:r>
      <w:r w:rsidR="003A718D">
        <w:rPr>
          <w:rFonts w:ascii="Times New Roman" w:hAnsi="Times New Roman"/>
          <w:sz w:val="24"/>
          <w:szCs w:val="24"/>
        </w:rPr>
        <w:t>40</w:t>
      </w:r>
    </w:p>
    <w:p w14:paraId="530D374C" w14:textId="3060D1AC"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994990">
        <w:rPr>
          <w:rFonts w:ascii="Times New Roman" w:hAnsi="Times New Roman"/>
          <w:b/>
          <w:bCs/>
          <w:sz w:val="24"/>
          <w:szCs w:val="24"/>
        </w:rPr>
        <w:t>Limitações do Estudo</w:t>
      </w:r>
      <w:r w:rsidRPr="003C2B9F">
        <w:rPr>
          <w:rFonts w:ascii="Times New Roman" w:hAnsi="Times New Roman"/>
          <w:sz w:val="24"/>
          <w:szCs w:val="24"/>
        </w:rPr>
        <w:tab/>
      </w:r>
      <w:r w:rsidR="003A718D">
        <w:rPr>
          <w:rFonts w:ascii="Times New Roman" w:hAnsi="Times New Roman"/>
          <w:sz w:val="24"/>
          <w:szCs w:val="24"/>
        </w:rPr>
        <w:t>40</w:t>
      </w:r>
    </w:p>
    <w:p w14:paraId="0AFB5C2B" w14:textId="14F9AB74"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94990">
        <w:rPr>
          <w:rFonts w:ascii="Times New Roman" w:hAnsi="Times New Roman"/>
          <w:b/>
          <w:bCs/>
          <w:sz w:val="24"/>
          <w:szCs w:val="24"/>
        </w:rPr>
        <w:t>Sugestões para trabalhos futuros</w:t>
      </w:r>
      <w:r w:rsidRPr="003C2B9F">
        <w:rPr>
          <w:rFonts w:ascii="Times New Roman" w:hAnsi="Times New Roman"/>
          <w:sz w:val="24"/>
          <w:szCs w:val="24"/>
        </w:rPr>
        <w:tab/>
      </w:r>
      <w:r w:rsidR="003A718D">
        <w:rPr>
          <w:rFonts w:ascii="Times New Roman" w:hAnsi="Times New Roman"/>
          <w:sz w:val="24"/>
          <w:szCs w:val="24"/>
        </w:rPr>
        <w:t>40</w:t>
      </w:r>
    </w:p>
    <w:p w14:paraId="509DB248" w14:textId="0B577A0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6D21F819" w14:textId="4194400B"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ANEXO</w:t>
      </w:r>
      <w:r w:rsidRPr="003C2B9F">
        <w:rPr>
          <w:rFonts w:ascii="Times New Roman" w:hAnsi="Times New Roman"/>
          <w:sz w:val="24"/>
          <w:szCs w:val="24"/>
        </w:rPr>
        <w:tab/>
      </w:r>
      <w:r w:rsidR="00D37133">
        <w:rPr>
          <w:rFonts w:ascii="Times New Roman" w:hAnsi="Times New Roman"/>
          <w:sz w:val="24"/>
          <w:szCs w:val="24"/>
        </w:rPr>
        <w:t>4</w:t>
      </w:r>
      <w:r w:rsidR="00470E0C" w:rsidRPr="003C2B9F">
        <w:rPr>
          <w:rFonts w:ascii="Times New Roman" w:hAnsi="Times New Roman"/>
          <w:sz w:val="24"/>
          <w:szCs w:val="24"/>
        </w:rPr>
        <w:t>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6F0903">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9D3CC9B"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cursos, a instituição naturalmente insere-se em um ambiente extremamente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7F5164DB"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 pagador</w:t>
      </w:r>
      <w:r>
        <w:rPr>
          <w:rFonts w:ascii="Times New Roman" w:hAnsi="Times New Roman"/>
          <w:sz w:val="24"/>
          <w:szCs w:val="24"/>
        </w:rPr>
        <w:t xml:space="preserve"> e definindo quais taxas de juros será submetido.</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5C395753"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lastRenderedPageBreak/>
        <w:t xml:space="preserve">Como envolve diversas variáveis e diversos clientes, as bases de dados costumam ser bastante extensas e analisá-las a olho nu torna-se praticamente impossível. Nesse âmbito, a utilização de softwares baseados em técnicas matemáticas e estatísticas tornam-se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xml:space="preserve">, segundo Laredo (2010),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30C96009" w14:textId="7C5A957C" w:rsidR="004C3D44" w:rsidRDefault="004D4AE3" w:rsidP="000D28D9">
      <w:pPr>
        <w:spacing w:line="360" w:lineRule="auto"/>
        <w:ind w:firstLine="360"/>
        <w:jc w:val="both"/>
        <w:rPr>
          <w:rFonts w:ascii="Times New Roman" w:hAnsi="Times New Roman"/>
          <w:sz w:val="24"/>
          <w:szCs w:val="24"/>
        </w:rPr>
      </w:pPr>
      <w:r>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Segundo levantamentos realizados pelo Serasa e pelo SPC Brasil, a inadimplência brasileira alcançou números alarmantes</w:t>
      </w:r>
      <w:r w:rsidR="00400D98">
        <w:rPr>
          <w:rFonts w:ascii="Times New Roman" w:hAnsi="Times New Roman"/>
          <w:sz w:val="24"/>
          <w:szCs w:val="24"/>
        </w:rPr>
        <w:t xml:space="preserve">. </w:t>
      </w:r>
      <w:r w:rsidR="00344DFA">
        <w:rPr>
          <w:rFonts w:ascii="Times New Roman" w:hAnsi="Times New Roman"/>
          <w:sz w:val="24"/>
          <w:szCs w:val="24"/>
        </w:rPr>
        <w:t>Comportando em torno de</w:t>
      </w:r>
      <w:r w:rsidR="00400D98">
        <w:rPr>
          <w:rFonts w:ascii="Times New Roman" w:hAnsi="Times New Roman"/>
          <w:sz w:val="24"/>
          <w:szCs w:val="24"/>
        </w:rPr>
        <w:t xml:space="preserve"> 65 a 70 milhões de pessoas devedoras, o Brasil conta com uma das maiores inadimplências mundiais.</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1ED7E43F"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podem ser automatizadas. </w:t>
      </w:r>
    </w:p>
    <w:p w14:paraId="010E6B6C" w14:textId="1CB54F00" w:rsidR="00523F0D" w:rsidRPr="00180E5E" w:rsidRDefault="00F04B07" w:rsidP="00640C85">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capaz de classificar corretamente os bons pagadores</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vezes relações entre as variáveis que humanos só enxergam após cálculos extremamente complexos e que demandam muito tempo</w:t>
      </w:r>
      <w:r w:rsidR="00012D04">
        <w:rPr>
          <w:rFonts w:ascii="Times New Roman" w:hAnsi="Times New Roman"/>
          <w:sz w:val="24"/>
          <w:szCs w:val="24"/>
        </w:rPr>
        <w:t>.</w:t>
      </w:r>
      <w:r w:rsidR="00640C85">
        <w:rPr>
          <w:rFonts w:ascii="Times New Roman" w:hAnsi="Times New Roman"/>
          <w:sz w:val="24"/>
          <w:szCs w:val="24"/>
        </w:rPr>
        <w:t xml:space="preserve"> </w:t>
      </w:r>
      <w:r w:rsidR="00F60178">
        <w:rPr>
          <w:rFonts w:ascii="Times New Roman" w:hAnsi="Times New Roman"/>
          <w:sz w:val="24"/>
          <w:szCs w:val="24"/>
        </w:rPr>
        <w:lastRenderedPageBreak/>
        <w:t>Dessa forma, ao invés de analistas de crédito gastarem tempo conferindo as informações a olho nu, eles podem direcionar seus esforços para outras questões, como a implementação do modelo e até mesmo a melhoria constante do algoritmo.</w:t>
      </w: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60A31E8A"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Embora sejam palavras semelhantes, “risco” e “incerteza”, no contexto de crédito, diferem um pouco. Esse risco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1C9ACC67"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607F5B">
        <w:rPr>
          <w:rFonts w:ascii="Times New Roman" w:hAnsi="Times New Roman"/>
          <w:sz w:val="24"/>
          <w:szCs w:val="24"/>
        </w:rPr>
        <w:t xml:space="preserve">o </w:t>
      </w:r>
      <w:r w:rsidR="00EB107E">
        <w:rPr>
          <w:rFonts w:ascii="Times New Roman" w:hAnsi="Times New Roman"/>
          <w:sz w:val="24"/>
          <w:szCs w:val="24"/>
        </w:rPr>
        <w:t>BACEN</w:t>
      </w:r>
      <w:r w:rsidR="00607F5B">
        <w:rPr>
          <w:rFonts w:ascii="Times New Roman" w:hAnsi="Times New Roman"/>
          <w:sz w:val="24"/>
          <w:szCs w:val="24"/>
        </w:rPr>
        <w:t xml:space="preserve"> é um grande balizador sobre a taxa de juros</w:t>
      </w:r>
      <w:r>
        <w:rPr>
          <w:rFonts w:ascii="Times New Roman" w:hAnsi="Times New Roman"/>
          <w:sz w:val="24"/>
          <w:szCs w:val="24"/>
        </w:rPr>
        <w:t xml:space="preserve"> e decide quando a mesma aumenta ou diminui, o cenário de crédito requer mudanças constantes. </w:t>
      </w:r>
      <w:r w:rsidR="00085E7B">
        <w:rPr>
          <w:rFonts w:ascii="Times New Roman" w:hAnsi="Times New Roman"/>
          <w:sz w:val="24"/>
          <w:szCs w:val="24"/>
        </w:rPr>
        <w:t>Dada a situação, o objetivo da análise de risco de crédito é justamente prever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a principal fonte de renda de instituições financeiras, portanto, para facilitar </w:t>
      </w:r>
      <w:r>
        <w:rPr>
          <w:rFonts w:ascii="Times New Roman" w:hAnsi="Times New Roman" w:cs="Times New Roman"/>
          <w:i w:val="0"/>
          <w:iCs/>
          <w:u w:val="none"/>
        </w:rPr>
        <w:lastRenderedPageBreak/>
        <w:t xml:space="preserve">o ecossistema, criou-se um fluxo chamado Ciclo de Crédito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63950869" w14:textId="77777777" w:rsidR="007A5E35" w:rsidRDefault="00496E81" w:rsidP="007A5E35">
      <w:pPr>
        <w:pStyle w:val="LegendadeFiguras"/>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33875D9D"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O processo de decisã</w:t>
      </w:r>
      <w:r w:rsidR="00E50CB7">
        <w:rPr>
          <w:rFonts w:ascii="Times New Roman" w:hAnsi="Times New Roman" w:cs="Times New Roman"/>
        </w:rPr>
        <w:t>o</w:t>
      </w:r>
      <w:r>
        <w:rPr>
          <w:rFonts w:ascii="Times New Roman" w:hAnsi="Times New Roman" w:cs="Times New Roman"/>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2A32CF1C" w14:textId="11D9425D"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w:lastRenderedPageBreak/>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2F1E21ED"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Essa é a principal métrica de risco de crédito, pois representa uma estimativa das perdas prováveis com base na probabilidade de inadimplência, na recuperação esperada e no valor exposto.</w:t>
      </w:r>
    </w:p>
    <w:p w14:paraId="46F4AAAC" w14:textId="1FE974F5" w:rsidR="00BF034F" w:rsidRPr="00D00009" w:rsidRDefault="00002F15" w:rsidP="00D00009">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218B9DDE" w14:textId="448B11F3"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 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7123205F" w14:textId="1F85B0C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lastRenderedPageBreak/>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180CBD">
        <w:rPr>
          <w:rFonts w:ascii="Times New Roman" w:hAnsi="Times New Roman" w:cs="Times New Roman"/>
          <w:i w:val="0"/>
          <w:iCs/>
        </w:rPr>
        <w:t>6</w:t>
      </w:r>
      <w:r w:rsidR="006C55DC" w:rsidRPr="00180CBD">
        <w:rPr>
          <w:rFonts w:ascii="Times New Roman" w:hAnsi="Times New Roman" w:cs="Times New Roman"/>
          <w:i w:val="0"/>
          <w:iCs/>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0B1C816B" w14:textId="75BD9E23" w:rsidR="00763983" w:rsidRPr="00F20F3F" w:rsidRDefault="00773CDF" w:rsidP="00D466D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PD.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66288E86"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um dos grandes especialistas da área, os</w:t>
      </w:r>
      <w:r w:rsidR="00F20F3F">
        <w:rPr>
          <w:rFonts w:ascii="Times New Roman" w:hAnsi="Times New Roman"/>
          <w:sz w:val="24"/>
          <w:szCs w:val="24"/>
        </w:rPr>
        <w:t xml:space="preserve"> </w:t>
      </w:r>
      <w:r>
        <w:rPr>
          <w:rFonts w:ascii="Times New Roman" w:hAnsi="Times New Roman"/>
          <w:sz w:val="24"/>
          <w:szCs w:val="24"/>
        </w:rPr>
        <w:t xml:space="preserve">algoritmos de Aprendizado de Máquina </w:t>
      </w:r>
      <w:r w:rsidR="00F20F3F">
        <w:rPr>
          <w:rFonts w:ascii="Times New Roman" w:hAnsi="Times New Roman"/>
          <w:sz w:val="24"/>
          <w:szCs w:val="24"/>
        </w:rPr>
        <w:t>detém</w:t>
      </w:r>
      <w:r>
        <w:rPr>
          <w:rFonts w:ascii="Times New Roman" w:hAnsi="Times New Roman"/>
          <w:sz w:val="24"/>
          <w:szCs w:val="24"/>
        </w:rPr>
        <w:t xml:space="preserve">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forma, nota-se que técnicas de Aprendizado de Máquina tornaram-se um dos principais segmentos das Ciências Exatas.</w:t>
      </w: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lastRenderedPageBreak/>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1E5BD85F"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w:t>
      </w:r>
      <w:proofErr w:type="gramStart"/>
      <w:r w:rsidR="004B3140" w:rsidRPr="009660C7">
        <w:rPr>
          <w:rFonts w:ascii="Times New Roman" w:hAnsi="Times New Roman"/>
          <w:sz w:val="24"/>
          <w:szCs w:val="24"/>
        </w:rPr>
        <w:t>ajust</w:t>
      </w:r>
      <w:r w:rsidR="00D512DB">
        <w:rPr>
          <w:rFonts w:ascii="Times New Roman" w:hAnsi="Times New Roman"/>
          <w:sz w:val="24"/>
          <w:szCs w:val="24"/>
        </w:rPr>
        <w:t>a</w:t>
      </w:r>
      <w:r w:rsidR="004B3140" w:rsidRPr="009660C7">
        <w:rPr>
          <w:rFonts w:ascii="Times New Roman" w:hAnsi="Times New Roman"/>
          <w:sz w:val="24"/>
          <w:szCs w:val="24"/>
        </w:rPr>
        <w:t>m-se</w:t>
      </w:r>
      <w:proofErr w:type="gramEnd"/>
      <w:r w:rsidR="004B3140" w:rsidRPr="009660C7">
        <w:rPr>
          <w:rFonts w:ascii="Times New Roman" w:hAnsi="Times New Roman"/>
          <w:sz w:val="24"/>
          <w:szCs w:val="24"/>
        </w:rPr>
        <w:t xml:space="preserv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4D1263">
      <w:pPr>
        <w:pStyle w:val="LegendadeFiguras"/>
        <w:rPr>
          <w:iCs/>
        </w:rPr>
      </w:pPr>
      <w:r w:rsidRPr="006C4736">
        <w:rPr>
          <w:iCs/>
        </w:rPr>
        <w:t xml:space="preserve">Figura 8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3"/>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lastRenderedPageBreak/>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lastRenderedPageBreak/>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4"/>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0F691E">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r>
        <w:rPr>
          <w:rFonts w:ascii="Times New Roman" w:hAnsi="Times New Roman"/>
          <w:sz w:val="24"/>
          <w:szCs w:val="24"/>
        </w:rPr>
        <w:t>Bussab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lastRenderedPageBreak/>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5"/>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4025D2" w:rsidRDefault="000F691E" w:rsidP="00B56549">
      <w:pPr>
        <w:pStyle w:val="tituloR3"/>
        <w:spacing w:line="360" w:lineRule="auto"/>
        <w:ind w:firstLine="0"/>
        <w:rPr>
          <w:rFonts w:ascii="Times New Roman" w:hAnsi="Times New Roman" w:cs="Times New Roman"/>
          <w:i w:val="0"/>
          <w:iCs/>
          <w:sz w:val="20"/>
          <w:szCs w:val="20"/>
          <w:u w:val="none"/>
          <w:lang w:val="en-US"/>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EE7204" w:rsidR="00847E88" w:rsidRPr="003F3AC1" w:rsidRDefault="00847E88" w:rsidP="00FA5E2C">
      <w:pPr>
        <w:pStyle w:val="LegendadeFiguras"/>
        <w:ind w:firstLine="0"/>
        <w:rPr>
          <w:iCs/>
        </w:rPr>
      </w:pPr>
      <w:r w:rsidRPr="006C4736">
        <w:rPr>
          <w:iCs/>
        </w:rPr>
        <w:t xml:space="preserve">Figura </w:t>
      </w:r>
      <w:r>
        <w:rPr>
          <w:iCs/>
        </w:rPr>
        <w:t>11</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6"/>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são modelos amplamente utilizados, sendo talvez os mais famosos. Conhecidas pelo seu alto poder preditivo e fácil entendimento, esses algoritmos 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w:t>
      </w:r>
      <w:r w:rsidR="00DB6D38">
        <w:rPr>
          <w:rFonts w:ascii="Times New Roman" w:hAnsi="Times New Roman"/>
          <w:sz w:val="24"/>
          <w:szCs w:val="24"/>
        </w:rPr>
        <w:lastRenderedPageBreak/>
        <w:t xml:space="preserve">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17"/>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w:lastRenderedPageBreak/>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591B1F64" w:rsidR="00780A41" w:rsidRPr="00780A41" w:rsidRDefault="00780A41" w:rsidP="007A6DD2">
      <w:pPr>
        <w:pStyle w:val="LegendadeFiguras"/>
        <w:rPr>
          <w:iCs/>
        </w:rPr>
      </w:pPr>
      <w:r w:rsidRPr="006C4736">
        <w:rPr>
          <w:iCs/>
        </w:rPr>
        <w:t xml:space="preserve">Figura </w:t>
      </w:r>
      <w:r>
        <w:rPr>
          <w:iCs/>
        </w:rPr>
        <w:t>1</w:t>
      </w:r>
      <w:r w:rsidR="00FA7455">
        <w:rPr>
          <w:iCs/>
        </w:rPr>
        <w:t>3</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18"/>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w:t>
      </w:r>
      <w:r w:rsidR="00780A41">
        <w:rPr>
          <w:rFonts w:ascii="Times New Roman" w:hAnsi="Times New Roman"/>
          <w:sz w:val="24"/>
          <w:szCs w:val="24"/>
        </w:rPr>
        <w:lastRenderedPageBreak/>
        <w:t>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19"/>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311F7470" w14:textId="03F96B22" w:rsidR="00613838" w:rsidRPr="00613838"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6FBE8C82" w14:textId="77777777" w:rsidR="002435CD" w:rsidRDefault="00957975" w:rsidP="002435CD">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1D215050" w:rsidR="002435CD" w:rsidRDefault="002435CD" w:rsidP="002435C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7451004C" w:rsidR="00CA76B5" w:rsidRPr="00CA76B5" w:rsidRDefault="00CA76B5" w:rsidP="00D612C8">
      <w:pPr>
        <w:pStyle w:val="LegendadeFiguras"/>
        <w:rPr>
          <w:iCs/>
        </w:rPr>
      </w:pPr>
      <w:r w:rsidRPr="006C4736">
        <w:rPr>
          <w:iCs/>
        </w:rPr>
        <w:t xml:space="preserve">Figura </w:t>
      </w:r>
      <w:r>
        <w:rPr>
          <w:iCs/>
        </w:rPr>
        <w:t>1</w:t>
      </w:r>
      <w:r w:rsidR="00B92397">
        <w:rPr>
          <w:iCs/>
        </w:rPr>
        <w:t>5</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0"/>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45F9C1AE" w14:textId="77777777" w:rsidR="00457F3C" w:rsidRPr="00B56549" w:rsidRDefault="00457F3C" w:rsidP="00FF770A">
      <w:pPr>
        <w:pStyle w:val="tituloR3"/>
        <w:spacing w:line="360" w:lineRule="auto"/>
        <w:ind w:firstLine="0"/>
        <w:jc w:val="left"/>
        <w:rPr>
          <w:rFonts w:ascii="Times New Roman" w:hAnsi="Times New Roman"/>
          <w:i w:val="0"/>
          <w:iCs/>
          <w:u w:val="none"/>
          <w:lang w:val="en-US"/>
        </w:rPr>
      </w:pPr>
    </w:p>
    <w:p w14:paraId="48F5CD94" w14:textId="486F3912" w:rsidR="00457F3C" w:rsidRPr="00FA5E2C" w:rsidRDefault="00457F3C"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Redes Neurais Artificiais</w:t>
      </w:r>
    </w:p>
    <w:p w14:paraId="23A31CB7" w14:textId="4EC4650B" w:rsidR="00555E70" w:rsidRPr="00555E70" w:rsidRDefault="00700BAD" w:rsidP="00555E70">
      <w:pPr>
        <w:spacing w:after="0" w:line="360" w:lineRule="auto"/>
        <w:ind w:firstLine="720"/>
        <w:jc w:val="both"/>
        <w:rPr>
          <w:rFonts w:ascii="Times New Roman" w:hAnsi="Times New Roman"/>
          <w:sz w:val="24"/>
          <w:szCs w:val="24"/>
        </w:rPr>
      </w:pPr>
      <w:r>
        <w:rPr>
          <w:rFonts w:ascii="Times New Roman" w:hAnsi="Times New Roman"/>
          <w:sz w:val="24"/>
          <w:szCs w:val="24"/>
        </w:rPr>
        <w:t xml:space="preserve">Redes Neurais </w:t>
      </w:r>
      <w:r w:rsidR="00EE023E">
        <w:rPr>
          <w:rFonts w:ascii="Times New Roman" w:hAnsi="Times New Roman"/>
          <w:sz w:val="24"/>
          <w:szCs w:val="24"/>
        </w:rPr>
        <w:t>representam um dos maiores avanços no campo da Estatística e da Computação</w:t>
      </w:r>
      <w:r>
        <w:rPr>
          <w:rFonts w:ascii="Times New Roman" w:hAnsi="Times New Roman"/>
          <w:sz w:val="24"/>
          <w:szCs w:val="24"/>
        </w:rPr>
        <w:t>.</w:t>
      </w:r>
      <w:r w:rsidR="00B318BE">
        <w:rPr>
          <w:rFonts w:ascii="Times New Roman" w:hAnsi="Times New Roman"/>
          <w:sz w:val="24"/>
          <w:szCs w:val="24"/>
        </w:rPr>
        <w:t xml:space="preserve"> Através de uma topologia e arquitetura previamente definidas, </w:t>
      </w:r>
      <w:r w:rsidR="00AF45E6">
        <w:rPr>
          <w:rFonts w:ascii="Times New Roman" w:hAnsi="Times New Roman"/>
          <w:sz w:val="24"/>
          <w:szCs w:val="24"/>
        </w:rPr>
        <w:t xml:space="preserve">que </w:t>
      </w:r>
      <w:r w:rsidR="00EE023E">
        <w:rPr>
          <w:rFonts w:ascii="Times New Roman" w:hAnsi="Times New Roman"/>
          <w:sz w:val="24"/>
          <w:szCs w:val="24"/>
        </w:rPr>
        <w:t>elas são algoritmos capazes de imitar o funcionamento do processo de decisão do cérebro humano e destacam-se pela sua ampla gama de aplicações.</w:t>
      </w:r>
      <w:r w:rsidR="00555E70">
        <w:rPr>
          <w:rFonts w:ascii="Times New Roman" w:hAnsi="Times New Roman"/>
          <w:sz w:val="24"/>
          <w:szCs w:val="24"/>
        </w:rPr>
        <w:t xml:space="preserve"> Com o avanço do poder computacional, elas </w:t>
      </w:r>
      <w:r w:rsidR="00555E70">
        <w:rPr>
          <w:rFonts w:ascii="Times New Roman" w:hAnsi="Times New Roman"/>
          <w:sz w:val="24"/>
          <w:szCs w:val="24"/>
        </w:rPr>
        <w:lastRenderedPageBreak/>
        <w:t>tornaram-se uma abordagem muito interessante, pois além de alto poder preditivo, são capazes de extrair componentes dos dados iniciais criando sua própria hierarquia</w:t>
      </w:r>
      <w:r w:rsidR="008156A9">
        <w:rPr>
          <w:rFonts w:ascii="Times New Roman" w:hAnsi="Times New Roman"/>
          <w:sz w:val="24"/>
          <w:szCs w:val="24"/>
        </w:rPr>
        <w:t xml:space="preserve"> a qual</w:t>
      </w:r>
      <w:r w:rsidR="00555E70">
        <w:rPr>
          <w:rFonts w:ascii="Times New Roman" w:hAnsi="Times New Roman"/>
          <w:sz w:val="24"/>
          <w:szCs w:val="24"/>
        </w:rPr>
        <w:t xml:space="preserve"> resulta em um nível de informação </w:t>
      </w:r>
      <w:r w:rsidR="008156A9">
        <w:rPr>
          <w:rFonts w:ascii="Times New Roman" w:hAnsi="Times New Roman"/>
          <w:sz w:val="24"/>
          <w:szCs w:val="24"/>
        </w:rPr>
        <w:t xml:space="preserve">extremamente profundo </w:t>
      </w:r>
      <w:r w:rsidR="00555E70">
        <w:rPr>
          <w:rFonts w:ascii="Times New Roman" w:hAnsi="Times New Roman"/>
          <w:sz w:val="24"/>
          <w:szCs w:val="24"/>
        </w:rPr>
        <w:t>sobre os dados.</w:t>
      </w:r>
    </w:p>
    <w:p w14:paraId="061FBA99" w14:textId="17832DD7" w:rsidR="008D38EC" w:rsidRDefault="00AF45E6" w:rsidP="008D38EC">
      <w:pPr>
        <w:spacing w:after="0" w:line="360" w:lineRule="auto"/>
        <w:ind w:firstLine="720"/>
        <w:jc w:val="both"/>
        <w:rPr>
          <w:rFonts w:ascii="Times New Roman" w:hAnsi="Times New Roman"/>
          <w:sz w:val="24"/>
          <w:szCs w:val="24"/>
        </w:rPr>
      </w:pPr>
      <w:r>
        <w:rPr>
          <w:rFonts w:ascii="Times New Roman" w:hAnsi="Times New Roman"/>
          <w:sz w:val="24"/>
          <w:szCs w:val="24"/>
        </w:rPr>
        <w:t>De maneira geral, u</w:t>
      </w:r>
      <w:r w:rsidR="00EE023E">
        <w:rPr>
          <w:rFonts w:ascii="Times New Roman" w:hAnsi="Times New Roman"/>
          <w:sz w:val="24"/>
          <w:szCs w:val="24"/>
        </w:rPr>
        <w:t xml:space="preserve">ma rede é composta por diversos neurônios </w:t>
      </w:r>
      <w:r w:rsidR="005A26BD">
        <w:rPr>
          <w:rFonts w:ascii="Times New Roman" w:hAnsi="Times New Roman"/>
          <w:sz w:val="24"/>
          <w:szCs w:val="24"/>
        </w:rPr>
        <w:t xml:space="preserve">artificiais </w:t>
      </w:r>
      <w:r w:rsidR="00EE023E">
        <w:rPr>
          <w:rFonts w:ascii="Times New Roman" w:hAnsi="Times New Roman"/>
          <w:sz w:val="24"/>
          <w:szCs w:val="24"/>
        </w:rPr>
        <w:t xml:space="preserve">divididos em camadas conectadas entre si. Cada neurônio </w:t>
      </w:r>
      <w:r w:rsidR="005A26BD">
        <w:rPr>
          <w:rFonts w:ascii="Times New Roman" w:hAnsi="Times New Roman"/>
          <w:sz w:val="24"/>
          <w:szCs w:val="24"/>
        </w:rPr>
        <w:t xml:space="preserve">processa informações e decide se deve passá-las adiante para os demais neurônios. Este processo de decisão é realizado por </w:t>
      </w:r>
      <w:r w:rsidR="00B318BE">
        <w:rPr>
          <w:rFonts w:ascii="Times New Roman" w:hAnsi="Times New Roman"/>
          <w:sz w:val="24"/>
          <w:szCs w:val="24"/>
        </w:rPr>
        <w:t>funções de ativação</w:t>
      </w:r>
      <w:r w:rsidR="005A26BD">
        <w:rPr>
          <w:rFonts w:ascii="Times New Roman" w:hAnsi="Times New Roman"/>
          <w:sz w:val="24"/>
          <w:szCs w:val="24"/>
        </w:rPr>
        <w:t>,</w:t>
      </w:r>
      <w:r w:rsidR="00B318BE">
        <w:rPr>
          <w:rFonts w:ascii="Times New Roman" w:hAnsi="Times New Roman"/>
          <w:sz w:val="24"/>
          <w:szCs w:val="24"/>
        </w:rPr>
        <w:t xml:space="preserve"> as quais são </w:t>
      </w:r>
      <w:r w:rsidR="005A26BD">
        <w:rPr>
          <w:rFonts w:ascii="Times New Roman" w:hAnsi="Times New Roman"/>
          <w:sz w:val="24"/>
          <w:szCs w:val="24"/>
        </w:rPr>
        <w:t>funções matemáticas que, dado um conjunto prévio de dados, realizam cálculos e decidem</w:t>
      </w:r>
      <w:r w:rsidR="00B318BE">
        <w:rPr>
          <w:rFonts w:ascii="Times New Roman" w:hAnsi="Times New Roman"/>
          <w:sz w:val="24"/>
          <w:szCs w:val="24"/>
        </w:rPr>
        <w:t xml:space="preserve"> propagar</w:t>
      </w:r>
      <w:r w:rsidR="005A26BD">
        <w:rPr>
          <w:rFonts w:ascii="Times New Roman" w:hAnsi="Times New Roman"/>
          <w:sz w:val="24"/>
          <w:szCs w:val="24"/>
        </w:rPr>
        <w:t xml:space="preserve"> </w:t>
      </w:r>
      <w:r w:rsidR="00B318BE">
        <w:rPr>
          <w:rFonts w:ascii="Times New Roman" w:hAnsi="Times New Roman"/>
          <w:sz w:val="24"/>
          <w:szCs w:val="24"/>
        </w:rPr>
        <w:t xml:space="preserve">ou não determinada informação. Essa propagação ocorre entre camadas de modo que ao final do processo, a informação restante será </w:t>
      </w:r>
      <w:r w:rsidR="005A26BD">
        <w:rPr>
          <w:rFonts w:ascii="Times New Roman" w:hAnsi="Times New Roman"/>
          <w:sz w:val="24"/>
          <w:szCs w:val="24"/>
        </w:rPr>
        <w:t>o resultado do modelo</w:t>
      </w:r>
      <w:r w:rsidR="00B318BE">
        <w:rPr>
          <w:rFonts w:ascii="Times New Roman" w:hAnsi="Times New Roman"/>
          <w:sz w:val="24"/>
          <w:szCs w:val="24"/>
        </w:rPr>
        <w:t>.</w:t>
      </w:r>
      <w:r w:rsidR="008D38EC">
        <w:rPr>
          <w:rFonts w:ascii="Times New Roman" w:hAnsi="Times New Roman"/>
          <w:sz w:val="24"/>
          <w:szCs w:val="24"/>
        </w:rPr>
        <w:t xml:space="preserve"> Existem diversas funções de ativação, sendo a sigmoide, a qual foi anteriormente explicada em detalhes, a escolhida para este trabalho.</w:t>
      </w:r>
    </w:p>
    <w:p w14:paraId="12AD09B6" w14:textId="765A7977" w:rsidR="002D4613" w:rsidRPr="008D38EC" w:rsidRDefault="00792DC2" w:rsidP="00A024D9">
      <w:pPr>
        <w:spacing w:after="0" w:line="360" w:lineRule="auto"/>
        <w:jc w:val="both"/>
        <w:rPr>
          <w:rFonts w:ascii="Times New Roman" w:hAnsi="Times New Roman"/>
          <w:sz w:val="24"/>
          <w:szCs w:val="24"/>
          <w:u w:val="single"/>
        </w:rPr>
      </w:pPr>
      <w:r>
        <w:rPr>
          <w:rFonts w:ascii="Times New Roman" w:hAnsi="Times New Roman"/>
          <w:sz w:val="24"/>
          <w:szCs w:val="24"/>
        </w:rPr>
        <w:tab/>
      </w:r>
      <w:r w:rsidR="008F63B4" w:rsidRPr="00957975">
        <w:rPr>
          <w:rFonts w:ascii="Times New Roman" w:hAnsi="Times New Roman"/>
          <w:sz w:val="24"/>
          <w:szCs w:val="24"/>
        </w:rPr>
        <w:t>Morettin e Singer (2021)</w:t>
      </w:r>
      <w:r w:rsidR="008F63B4">
        <w:rPr>
          <w:rFonts w:ascii="Times New Roman" w:hAnsi="Times New Roman"/>
          <w:sz w:val="24"/>
          <w:szCs w:val="24"/>
        </w:rPr>
        <w:t xml:space="preserve"> afirmam que o</w:t>
      </w:r>
      <w:r>
        <w:rPr>
          <w:rFonts w:ascii="Times New Roman" w:hAnsi="Times New Roman"/>
          <w:sz w:val="24"/>
          <w:szCs w:val="24"/>
        </w:rPr>
        <w:t xml:space="preserve"> </w:t>
      </w:r>
      <w:proofErr w:type="spellStart"/>
      <w:r>
        <w:rPr>
          <w:rFonts w:ascii="Times New Roman" w:hAnsi="Times New Roman"/>
          <w:sz w:val="24"/>
          <w:szCs w:val="24"/>
        </w:rPr>
        <w:t>Perceptron</w:t>
      </w:r>
      <w:proofErr w:type="spellEnd"/>
      <w:r>
        <w:rPr>
          <w:rFonts w:ascii="Times New Roman" w:hAnsi="Times New Roman"/>
          <w:sz w:val="24"/>
          <w:szCs w:val="24"/>
        </w:rPr>
        <w:t xml:space="preserve"> </w:t>
      </w:r>
      <w:r w:rsidR="008F63B4">
        <w:rPr>
          <w:rFonts w:ascii="Times New Roman" w:hAnsi="Times New Roman"/>
          <w:sz w:val="24"/>
          <w:szCs w:val="24"/>
        </w:rPr>
        <w:t xml:space="preserve">foi o primeiro algoritmo de aprendizado supervisionado e também a primeira Rede Neural. Ele </w:t>
      </w:r>
      <w:r>
        <w:rPr>
          <w:rFonts w:ascii="Times New Roman" w:hAnsi="Times New Roman"/>
          <w:sz w:val="24"/>
          <w:szCs w:val="24"/>
        </w:rPr>
        <w:t>é um</w:t>
      </w:r>
      <w:r w:rsidR="008F63B4">
        <w:rPr>
          <w:rFonts w:ascii="Times New Roman" w:hAnsi="Times New Roman"/>
          <w:sz w:val="24"/>
          <w:szCs w:val="24"/>
        </w:rPr>
        <w:t xml:space="preserve"> classificador binário </w:t>
      </w:r>
      <w:r>
        <w:rPr>
          <w:rFonts w:ascii="Times New Roman" w:hAnsi="Times New Roman"/>
          <w:sz w:val="24"/>
          <w:szCs w:val="24"/>
        </w:rPr>
        <w:t xml:space="preserve">o qual </w:t>
      </w:r>
      <w:r w:rsidR="008F63B4">
        <w:rPr>
          <w:rFonts w:ascii="Times New Roman" w:hAnsi="Times New Roman"/>
          <w:sz w:val="24"/>
          <w:szCs w:val="24"/>
        </w:rPr>
        <w:t xml:space="preserve">recebe um vetor </w:t>
      </w:r>
      <m:oMath>
        <m:sSup>
          <m:sSupPr>
            <m:ctrlPr>
              <w:rPr>
                <w:rFonts w:ascii="Cambria Math" w:hAnsi="Cambria Math"/>
                <w:i/>
                <w:sz w:val="24"/>
                <w:szCs w:val="24"/>
              </w:rPr>
            </m:ctrlPr>
          </m:sSupPr>
          <m:e>
            <m:r>
              <w:rPr>
                <w:rFonts w:ascii="Cambria Math" w:hAnsi="Cambria Math"/>
                <w:sz w:val="24"/>
                <w:szCs w:val="24"/>
              </w:rPr>
              <m:t>x =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m:t>
            </m:r>
            <m:r>
              <m:rPr>
                <m:sty m:val="p"/>
              </m:rPr>
              <w:rPr>
                <w:rFonts w:ascii="Cambria Math" w:hAnsi="Cambria Math"/>
                <w:sz w:val="24"/>
                <w:szCs w:val="24"/>
              </w:rPr>
              <m:t xml:space="preserve"> </m:t>
            </m:r>
          </m:e>
          <m:sup>
            <m:r>
              <w:rPr>
                <w:rFonts w:ascii="Cambria Math" w:hAnsi="Cambria Math"/>
                <w:sz w:val="24"/>
                <w:szCs w:val="24"/>
              </w:rPr>
              <m:t>T</m:t>
            </m:r>
          </m:sup>
        </m:sSup>
      </m:oMath>
      <w:r w:rsidR="008F63B4">
        <w:rPr>
          <w:rFonts w:ascii="Times New Roman" w:hAnsi="Times New Roman"/>
          <w:sz w:val="24"/>
          <w:szCs w:val="24"/>
        </w:rPr>
        <w:t>com os dados de entrada e então atribui um vetor de pesos</w:t>
      </w:r>
      <w:r w:rsidR="00F20A54">
        <w:rPr>
          <w:rFonts w:ascii="Times New Roman" w:hAnsi="Times New Roman"/>
          <w:sz w:val="24"/>
          <w:szCs w:val="24"/>
        </w:rPr>
        <w:t xml:space="preserve"> (ou vieses)</w:t>
      </w:r>
      <w:r w:rsidR="008F63B4">
        <w:rPr>
          <w:rFonts w:ascii="Times New Roman" w:hAnsi="Times New Roman"/>
          <w:sz w:val="24"/>
          <w:szCs w:val="24"/>
        </w:rPr>
        <w:t xml:space="preserve"> </w:t>
      </w:r>
      <m:oMath>
        <m:sSup>
          <m:sSupPr>
            <m:ctrlPr>
              <w:rPr>
                <w:rFonts w:ascii="Cambria Math" w:hAnsi="Cambria Math"/>
                <w:i/>
                <w:iCs/>
                <w:sz w:val="24"/>
                <w:szCs w:val="24"/>
              </w:rPr>
            </m:ctrlPr>
          </m:sSupPr>
          <m:e>
            <m:r>
              <w:rPr>
                <w:rFonts w:ascii="Cambria Math" w:hAnsi="Cambria Math"/>
                <w:sz w:val="24"/>
                <w:szCs w:val="24"/>
              </w:rPr>
              <m:t>w =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p</m:t>
                </m:r>
              </m:sub>
            </m:sSub>
            <m:r>
              <w:rPr>
                <w:rFonts w:ascii="Cambria Math" w:hAnsi="Cambria Math"/>
                <w:sz w:val="24"/>
                <w:szCs w:val="24"/>
              </w:rPr>
              <m:t xml:space="preserve">) </m:t>
            </m:r>
          </m:e>
          <m:sup>
            <m:r>
              <w:rPr>
                <w:rFonts w:ascii="Cambria Math" w:hAnsi="Cambria Math"/>
                <w:sz w:val="24"/>
                <w:szCs w:val="24"/>
              </w:rPr>
              <m:t>T</m:t>
            </m:r>
          </m:sup>
        </m:sSup>
      </m:oMath>
      <w:r w:rsidR="00EA73B0">
        <w:rPr>
          <w:rFonts w:ascii="Times New Roman" w:hAnsi="Times New Roman"/>
          <w:iCs/>
          <w:sz w:val="24"/>
          <w:szCs w:val="24"/>
        </w:rPr>
        <w:t xml:space="preserve"> </w:t>
      </w:r>
      <w:r w:rsidR="008F63B4" w:rsidRPr="00FE27E7">
        <w:rPr>
          <w:rFonts w:ascii="Times New Roman" w:hAnsi="Times New Roman"/>
          <w:sz w:val="24"/>
          <w:szCs w:val="24"/>
        </w:rPr>
        <w:t>a</w:t>
      </w:r>
      <w:r w:rsidR="008F63B4">
        <w:rPr>
          <w:rFonts w:ascii="Times New Roman" w:hAnsi="Times New Roman"/>
          <w:sz w:val="24"/>
          <w:szCs w:val="24"/>
        </w:rPr>
        <w:t xml:space="preserve"> cada um desses dados</w:t>
      </w:r>
      <w:r w:rsidR="002D4613">
        <w:rPr>
          <w:rFonts w:ascii="Times New Roman" w:hAnsi="Times New Roman"/>
          <w:sz w:val="24"/>
          <w:szCs w:val="24"/>
        </w:rPr>
        <w:t xml:space="preserve">, criando </w:t>
      </w:r>
      <w:r w:rsidR="004E077D">
        <w:rPr>
          <w:rFonts w:ascii="Times New Roman" w:hAnsi="Times New Roman"/>
          <w:sz w:val="24"/>
          <w:szCs w:val="24"/>
        </w:rPr>
        <w:t xml:space="preserve">uma </w:t>
      </w:r>
      <w:r w:rsidR="002D4613">
        <w:rPr>
          <w:rFonts w:ascii="Times New Roman" w:hAnsi="Times New Roman"/>
          <w:sz w:val="24"/>
          <w:szCs w:val="24"/>
        </w:rPr>
        <w:t>combinação linear</w:t>
      </w:r>
      <w:r w:rsidR="004E077D">
        <w:rPr>
          <w:rFonts w:ascii="Times New Roman" w:hAnsi="Times New Roman"/>
          <w:sz w:val="24"/>
          <w:szCs w:val="24"/>
        </w:rPr>
        <w:t xml:space="preserve"> </w:t>
      </w:r>
      <w:r w:rsidR="008D38EC">
        <w:rPr>
          <w:rFonts w:ascii="Times New Roman" w:hAnsi="Times New Roman"/>
          <w:sz w:val="24"/>
          <w:szCs w:val="24"/>
        </w:rPr>
        <w:t xml:space="preserve">a qual, dada uma função de ativação </w:t>
      </w:r>
      <w:r w:rsidR="008D38EC">
        <w:rPr>
          <w:rFonts w:ascii="Times New Roman" w:hAnsi="Times New Roman"/>
          <w:i/>
          <w:iCs/>
          <w:sz w:val="24"/>
          <w:szCs w:val="24"/>
        </w:rPr>
        <w:t xml:space="preserve">f(v), </w:t>
      </w:r>
      <w:r w:rsidR="008D38EC" w:rsidRPr="002D4613">
        <w:rPr>
          <w:rFonts w:ascii="Times New Roman" w:hAnsi="Times New Roman"/>
          <w:sz w:val="24"/>
          <w:szCs w:val="24"/>
        </w:rPr>
        <w:t>determina</w:t>
      </w:r>
      <w:r w:rsidR="008D38EC">
        <w:rPr>
          <w:rFonts w:ascii="Times New Roman" w:hAnsi="Times New Roman"/>
          <w:sz w:val="24"/>
          <w:szCs w:val="24"/>
        </w:rPr>
        <w:t xml:space="preserve"> se o resultado final será 0 ou 1 a depender da seguinte condição:</w:t>
      </w:r>
    </w:p>
    <w:p w14:paraId="086ADB88" w14:textId="392CF392" w:rsidR="002D4613" w:rsidRPr="008F63B4" w:rsidRDefault="00A347D3" w:rsidP="002D4613">
      <w:pPr>
        <w:spacing w:after="0" w:line="360" w:lineRule="auto"/>
        <w:jc w:val="center"/>
        <w:rPr>
          <w:rFonts w:ascii="Times New Roman" w:hAnsi="Times New Roman"/>
          <w:sz w:val="24"/>
          <w:szCs w:val="24"/>
        </w:rPr>
      </w:pPr>
      <m:oMathPara>
        <m:oMath>
          <m:r>
            <w:rPr>
              <w:rFonts w:ascii="Cambria Math" w:hAnsi="Cambria Math"/>
              <w:sz w:val="24"/>
              <w:szCs w:val="24"/>
            </w:rPr>
            <m:t xml:space="preserve">v= </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P</m:t>
              </m:r>
            </m:sup>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nary>
        </m:oMath>
      </m:oMathPara>
    </w:p>
    <w:p w14:paraId="018F5F92" w14:textId="76E1EBC2" w:rsidR="002D4613" w:rsidRDefault="00000000" w:rsidP="002D4613">
      <w:pPr>
        <w:spacing w:after="0" w:line="360" w:lineRule="auto"/>
        <w:jc w:val="both"/>
        <w:rPr>
          <w:rFonts w:ascii="Times New Roman" w:hAnsi="Times New Roman"/>
          <w:sz w:val="24"/>
          <w:szCs w:val="24"/>
        </w:rPr>
      </w:pPr>
      <w:r>
        <w:rPr>
          <w:rFonts w:ascii="Times New Roman" w:hAnsi="Times New Roman"/>
          <w:noProof/>
          <w:sz w:val="24"/>
          <w:szCs w:val="24"/>
        </w:rPr>
        <w:pict w14:anchorId="5125125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62.85pt;margin-top:14.55pt;width:19.4pt;height:57pt;z-index:251659776"/>
        </w:pict>
      </w:r>
    </w:p>
    <w:p w14:paraId="40EF460A" w14:textId="33CED539" w:rsidR="002D4613" w:rsidRP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y=0 se f(v)≤0</m:t>
          </m:r>
        </m:oMath>
      </m:oMathPara>
    </w:p>
    <w:p w14:paraId="729FD48E" w14:textId="56D46898" w:rsid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y=1 se f(v)&gt;0</m:t>
          </m:r>
        </m:oMath>
      </m:oMathPara>
    </w:p>
    <w:p w14:paraId="319DCC63" w14:textId="77777777" w:rsidR="006802BD" w:rsidRDefault="006802BD" w:rsidP="00EB2319">
      <w:pPr>
        <w:spacing w:after="0" w:line="360" w:lineRule="auto"/>
        <w:rPr>
          <w:rFonts w:ascii="Times New Roman" w:hAnsi="Times New Roman"/>
          <w:sz w:val="24"/>
          <w:szCs w:val="24"/>
        </w:rPr>
      </w:pPr>
    </w:p>
    <w:p w14:paraId="42516FBC" w14:textId="60D1CDF9" w:rsidR="00AF45E6" w:rsidRPr="006802BD" w:rsidRDefault="006802BD" w:rsidP="00EB2319">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v </w:t>
      </w:r>
      <w:r>
        <w:rPr>
          <w:rFonts w:ascii="Times New Roman" w:hAnsi="Times New Roman"/>
          <w:sz w:val="24"/>
          <w:szCs w:val="24"/>
        </w:rPr>
        <w:t xml:space="preserve">representa a combinação linear, </w:t>
      </w:r>
      <w:r>
        <w:rPr>
          <w:rFonts w:ascii="Times New Roman" w:hAnsi="Times New Roman"/>
          <w:i/>
          <w:iCs/>
          <w:sz w:val="24"/>
          <w:szCs w:val="24"/>
        </w:rPr>
        <w:t>f(v)</w:t>
      </w:r>
      <w:r>
        <w:rPr>
          <w:rFonts w:ascii="Times New Roman" w:hAnsi="Times New Roman"/>
          <w:sz w:val="24"/>
          <w:szCs w:val="24"/>
        </w:rPr>
        <w:t xml:space="preserve"> a função de ativação que recebe a combinação linear e a transforma em uma saída binária no intervalo [0,1].</w:t>
      </w:r>
    </w:p>
    <w:p w14:paraId="132D74F7" w14:textId="79A2DE70" w:rsidR="00AF45E6" w:rsidRPr="00AF45E6" w:rsidRDefault="00AF45E6" w:rsidP="00AF45E6">
      <w:pPr>
        <w:pStyle w:val="LegendadeFiguras"/>
        <w:rPr>
          <w:iCs/>
        </w:rPr>
      </w:pPr>
      <w:r w:rsidRPr="006C4736">
        <w:rPr>
          <w:iCs/>
        </w:rPr>
        <w:lastRenderedPageBreak/>
        <w:t xml:space="preserve">Figura </w:t>
      </w:r>
      <w:r>
        <w:rPr>
          <w:iCs/>
        </w:rPr>
        <w:t>16</w:t>
      </w:r>
      <w:r w:rsidRPr="006C4736">
        <w:rPr>
          <w:iCs/>
        </w:rPr>
        <w:t xml:space="preserve"> – </w:t>
      </w:r>
      <w:proofErr w:type="spellStart"/>
      <w:r w:rsidR="002E7314">
        <w:t>Perceptron</w:t>
      </w:r>
      <w:proofErr w:type="spellEnd"/>
      <w:r>
        <w:rPr>
          <w:iCs/>
        </w:rPr>
        <w:t xml:space="preserve"> </w:t>
      </w:r>
    </w:p>
    <w:p w14:paraId="2F1A1ACC" w14:textId="73AE2709" w:rsidR="00555E70" w:rsidRDefault="00555E70" w:rsidP="00700BAD">
      <w:pPr>
        <w:spacing w:after="0" w:line="360" w:lineRule="auto"/>
        <w:ind w:firstLine="720"/>
        <w:jc w:val="both"/>
        <w:rPr>
          <w:rFonts w:ascii="Times New Roman" w:hAnsi="Times New Roman"/>
          <w:sz w:val="24"/>
          <w:szCs w:val="24"/>
        </w:rPr>
      </w:pPr>
      <w:r w:rsidRPr="00555E70">
        <w:rPr>
          <w:rFonts w:ascii="Times New Roman" w:hAnsi="Times New Roman"/>
          <w:noProof/>
          <w:sz w:val="24"/>
          <w:szCs w:val="24"/>
        </w:rPr>
        <w:drawing>
          <wp:inline distT="0" distB="0" distL="0" distR="0" wp14:anchorId="7B1C812C" wp14:editId="151C866F">
            <wp:extent cx="4969565" cy="1928976"/>
            <wp:effectExtent l="0" t="0" r="0" b="0"/>
            <wp:docPr id="520265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650" name=""/>
                    <pic:cNvPicPr/>
                  </pic:nvPicPr>
                  <pic:blipFill>
                    <a:blip r:embed="rId21"/>
                    <a:stretch>
                      <a:fillRect/>
                    </a:stretch>
                  </pic:blipFill>
                  <pic:spPr>
                    <a:xfrm>
                      <a:off x="0" y="0"/>
                      <a:ext cx="4997669" cy="1939885"/>
                    </a:xfrm>
                    <a:prstGeom prst="rect">
                      <a:avLst/>
                    </a:prstGeom>
                  </pic:spPr>
                </pic:pic>
              </a:graphicData>
            </a:graphic>
          </wp:inline>
        </w:drawing>
      </w:r>
    </w:p>
    <w:p w14:paraId="7795347C" w14:textId="3BB2E122" w:rsidR="00B318BE" w:rsidRPr="00AF45E6" w:rsidRDefault="00AF45E6" w:rsidP="00AF45E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418</w:t>
      </w:r>
      <w:r w:rsidRPr="00036FDA">
        <w:rPr>
          <w:rFonts w:ascii="Times New Roman" w:hAnsi="Times New Roman"/>
          <w:sz w:val="20"/>
          <w:szCs w:val="20"/>
          <w:u w:val="none"/>
        </w:rPr>
        <w:t>.</w:t>
      </w:r>
    </w:p>
    <w:p w14:paraId="256C9E96" w14:textId="52BADDC3" w:rsidR="002E7314" w:rsidRDefault="00EB2319" w:rsidP="004E4D4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inovador, o problema do </w:t>
      </w:r>
      <w:proofErr w:type="spellStart"/>
      <w:r>
        <w:rPr>
          <w:rFonts w:ascii="Times New Roman" w:hAnsi="Times New Roman"/>
          <w:sz w:val="24"/>
          <w:szCs w:val="24"/>
        </w:rPr>
        <w:t>Perceptron</w:t>
      </w:r>
      <w:proofErr w:type="spellEnd"/>
      <w:r>
        <w:rPr>
          <w:rFonts w:ascii="Times New Roman" w:hAnsi="Times New Roman"/>
          <w:sz w:val="24"/>
          <w:szCs w:val="24"/>
        </w:rPr>
        <w:t xml:space="preserve"> é que o algoritmo garante convergência apenas em classes linearmente separáveis. Nesse âmbito, com o avanço dos métodos quantitativos, novas arquiteturas foram criadas, como o </w:t>
      </w:r>
      <w:proofErr w:type="spellStart"/>
      <w:r>
        <w:rPr>
          <w:rFonts w:ascii="Times New Roman" w:hAnsi="Times New Roman"/>
          <w:sz w:val="24"/>
          <w:szCs w:val="24"/>
        </w:rPr>
        <w:t>Multi-</w:t>
      </w:r>
      <w:r w:rsidR="00FB42CE">
        <w:rPr>
          <w:rFonts w:ascii="Times New Roman" w:hAnsi="Times New Roman"/>
          <w:sz w:val="24"/>
          <w:szCs w:val="24"/>
        </w:rPr>
        <w:t>L</w:t>
      </w:r>
      <w:r>
        <w:rPr>
          <w:rFonts w:ascii="Times New Roman" w:hAnsi="Times New Roman"/>
          <w:sz w:val="24"/>
          <w:szCs w:val="24"/>
        </w:rPr>
        <w:t>ayer</w:t>
      </w:r>
      <w:proofErr w:type="spellEnd"/>
      <w:r>
        <w:rPr>
          <w:rFonts w:ascii="Times New Roman" w:hAnsi="Times New Roman"/>
          <w:sz w:val="24"/>
          <w:szCs w:val="24"/>
        </w:rPr>
        <w:t xml:space="preserve"> </w:t>
      </w:r>
      <w:proofErr w:type="spellStart"/>
      <w:r>
        <w:rPr>
          <w:rFonts w:ascii="Times New Roman" w:hAnsi="Times New Roman"/>
          <w:sz w:val="24"/>
          <w:szCs w:val="24"/>
        </w:rPr>
        <w:t>Perceptron</w:t>
      </w:r>
      <w:proofErr w:type="spellEnd"/>
      <w:r w:rsidR="00FB42CE">
        <w:rPr>
          <w:rFonts w:ascii="Times New Roman" w:hAnsi="Times New Roman"/>
          <w:sz w:val="24"/>
          <w:szCs w:val="24"/>
        </w:rPr>
        <w:t xml:space="preserve"> (MLP)</w:t>
      </w:r>
      <w:r w:rsidR="00792DC2">
        <w:rPr>
          <w:rFonts w:ascii="Times New Roman" w:hAnsi="Times New Roman"/>
          <w:sz w:val="24"/>
          <w:szCs w:val="24"/>
        </w:rPr>
        <w:t xml:space="preserve">. </w:t>
      </w:r>
      <w:r w:rsidR="00580241">
        <w:rPr>
          <w:rFonts w:ascii="Times New Roman" w:hAnsi="Times New Roman"/>
          <w:sz w:val="24"/>
          <w:szCs w:val="24"/>
        </w:rPr>
        <w:t>Esta topologia implementa uma ou mais camadas entre a camada de entrada e saída, denominadas camadas ocultas, as quais servem para adicionar mais neurônios. Dessa forma, pode-se conectar os neurônios e pesos da camada de entrada com a camada oculta, realizando uma nova soma ponderada</w:t>
      </w:r>
      <w:r w:rsidR="002E7314">
        <w:rPr>
          <w:rFonts w:ascii="Times New Roman" w:hAnsi="Times New Roman"/>
          <w:sz w:val="24"/>
          <w:szCs w:val="24"/>
        </w:rPr>
        <w:t>,</w:t>
      </w:r>
      <w:r w:rsidR="00580241">
        <w:rPr>
          <w:rFonts w:ascii="Times New Roman" w:hAnsi="Times New Roman"/>
          <w:sz w:val="24"/>
          <w:szCs w:val="24"/>
        </w:rPr>
        <w:t xml:space="preserve"> propagando os resultados através de funções de ativação</w:t>
      </w:r>
      <w:r w:rsidR="002E7314">
        <w:rPr>
          <w:rFonts w:ascii="Times New Roman" w:hAnsi="Times New Roman"/>
          <w:sz w:val="24"/>
          <w:szCs w:val="24"/>
        </w:rPr>
        <w:t xml:space="preserve"> e trazendo</w:t>
      </w:r>
      <w:r w:rsidR="00580241">
        <w:rPr>
          <w:rFonts w:ascii="Times New Roman" w:hAnsi="Times New Roman"/>
          <w:sz w:val="24"/>
          <w:szCs w:val="24"/>
        </w:rPr>
        <w:t xml:space="preserve"> maior complexidade e capacidade de aprendizado para o modelo</w:t>
      </w:r>
      <w:r w:rsidR="002E7314">
        <w:rPr>
          <w:rFonts w:ascii="Times New Roman" w:hAnsi="Times New Roman"/>
          <w:sz w:val="24"/>
          <w:szCs w:val="24"/>
        </w:rPr>
        <w:t>. Dependendo do número de camadas ocultas e de sua complexidade, o algoritmo pode ser até mesmo considerado uma Rede Neural Profunda.</w:t>
      </w:r>
      <w:r w:rsidR="00FB42CE">
        <w:rPr>
          <w:rFonts w:ascii="Times New Roman" w:hAnsi="Times New Roman"/>
          <w:sz w:val="24"/>
          <w:szCs w:val="24"/>
        </w:rPr>
        <w:t xml:space="preserve"> A equação do MLP pode ser representada a seguir:</w:t>
      </w:r>
    </w:p>
    <w:p w14:paraId="0652047F" w14:textId="77777777" w:rsidR="004E4D47" w:rsidRDefault="004E4D47" w:rsidP="004E4D47">
      <w:pPr>
        <w:spacing w:after="0" w:line="360" w:lineRule="auto"/>
        <w:ind w:firstLine="720"/>
        <w:jc w:val="both"/>
        <w:rPr>
          <w:rFonts w:ascii="Times New Roman" w:hAnsi="Times New Roman"/>
          <w:sz w:val="24"/>
          <w:szCs w:val="24"/>
        </w:rPr>
      </w:pPr>
    </w:p>
    <w:p w14:paraId="2BF43E21" w14:textId="05FC9299" w:rsidR="004E4D47" w:rsidRDefault="00A347D3" w:rsidP="004E4D4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u=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e>
                <m:sup>
                  <m:r>
                    <w:rPr>
                      <w:rFonts w:ascii="Cambria Math" w:hAnsi="Cambria Math"/>
                      <w:sz w:val="24"/>
                      <w:szCs w:val="24"/>
                    </w:rPr>
                    <m:t>T</m:t>
                  </m:r>
                </m:sup>
              </m:sSup>
              <m:r>
                <w:rPr>
                  <w:rFonts w:ascii="Cambria Math" w:hAnsi="Cambria Math"/>
                  <w:sz w:val="24"/>
                  <w:szCs w:val="24"/>
                </w:rPr>
                <m:t>f</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e>
                        <m:sup>
                          <m:r>
                            <w:rPr>
                              <w:rFonts w:ascii="Cambria Math" w:hAnsi="Cambria Math"/>
                              <w:sz w:val="24"/>
                              <w:szCs w:val="24"/>
                            </w:rPr>
                            <m:t>T</m:t>
                          </m:r>
                        </m:sup>
                      </m:sSup>
                      <m:r>
                        <w:rPr>
                          <w:rFonts w:ascii="Cambria Math" w:hAnsi="Cambria Math"/>
                          <w:sz w:val="24"/>
                          <w:szCs w:val="24"/>
                        </w:rPr>
                        <m:t>X</m:t>
                      </m:r>
                    </m:e>
                  </m:nary>
                </m:e>
              </m:d>
            </m:e>
          </m:nary>
        </m:oMath>
      </m:oMathPara>
    </w:p>
    <w:p w14:paraId="28F51C4E" w14:textId="77777777" w:rsidR="00A347D3" w:rsidRDefault="00000000" w:rsidP="00A347D3">
      <w:pPr>
        <w:spacing w:after="0" w:line="360" w:lineRule="auto"/>
        <w:jc w:val="both"/>
        <w:rPr>
          <w:rFonts w:ascii="Times New Roman" w:hAnsi="Times New Roman"/>
          <w:sz w:val="24"/>
          <w:szCs w:val="24"/>
        </w:rPr>
      </w:pPr>
      <w:r>
        <w:rPr>
          <w:rFonts w:ascii="Times New Roman" w:hAnsi="Times New Roman"/>
          <w:noProof/>
          <w:sz w:val="24"/>
          <w:szCs w:val="24"/>
        </w:rPr>
        <w:pict w14:anchorId="786DD79A">
          <v:shape id="_x0000_s2051" type="#_x0000_t87" style="position:absolute;left:0;text-align:left;margin-left:162.85pt;margin-top:14.55pt;width:19.4pt;height:57pt;z-index:251661824"/>
        </w:pict>
      </w:r>
    </w:p>
    <w:p w14:paraId="5E4BA70A" w14:textId="6BA633E6" w:rsidR="00A347D3" w:rsidRPr="002D461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y=0 se f(u)≤0</m:t>
          </m:r>
        </m:oMath>
      </m:oMathPara>
    </w:p>
    <w:p w14:paraId="17540825" w14:textId="4840A363" w:rsidR="00A347D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y=1 se f(u)&gt;0</m:t>
          </m:r>
        </m:oMath>
      </m:oMathPara>
    </w:p>
    <w:p w14:paraId="0DC9414C" w14:textId="77777777" w:rsidR="00A347D3" w:rsidRPr="002D4613" w:rsidRDefault="00A347D3" w:rsidP="00A347D3">
      <w:pPr>
        <w:spacing w:after="0" w:line="360" w:lineRule="auto"/>
        <w:rPr>
          <w:rFonts w:ascii="Times New Roman" w:hAnsi="Times New Roman"/>
          <w:sz w:val="24"/>
          <w:szCs w:val="24"/>
        </w:rPr>
      </w:pPr>
    </w:p>
    <w:p w14:paraId="299D28D4" w14:textId="3DCE2617" w:rsidR="002E7314" w:rsidRDefault="006802BD" w:rsidP="0054009B">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u </w:t>
      </w:r>
      <w:r>
        <w:rPr>
          <w:rFonts w:ascii="Times New Roman" w:hAnsi="Times New Roman"/>
          <w:sz w:val="24"/>
          <w:szCs w:val="24"/>
        </w:rPr>
        <w:t xml:space="preserve">representa a combinação linear composta pelo resultado da função de ativação da camada anterior, </w:t>
      </w:r>
      <w:r>
        <w:rPr>
          <w:rFonts w:ascii="Times New Roman" w:hAnsi="Times New Roman"/>
          <w:i/>
          <w:iCs/>
          <w:sz w:val="24"/>
          <w:szCs w:val="24"/>
        </w:rPr>
        <w:t>f(v)</w:t>
      </w:r>
      <w:r>
        <w:rPr>
          <w:rFonts w:ascii="Times New Roman" w:hAnsi="Times New Roman"/>
          <w:sz w:val="24"/>
          <w:szCs w:val="24"/>
        </w:rPr>
        <w:t xml:space="preserve"> a função de ativação da camada atual e </w:t>
      </w:r>
      <w:r>
        <w:rPr>
          <w:rFonts w:ascii="Times New Roman" w:hAnsi="Times New Roman"/>
          <w:i/>
          <w:iCs/>
          <w:sz w:val="24"/>
          <w:szCs w:val="24"/>
        </w:rPr>
        <w:t>y</w:t>
      </w:r>
      <w:r>
        <w:rPr>
          <w:rFonts w:ascii="Times New Roman" w:hAnsi="Times New Roman"/>
          <w:sz w:val="24"/>
          <w:szCs w:val="24"/>
        </w:rPr>
        <w:t xml:space="preserve"> a saída binária no intervalo [0,1].</w:t>
      </w:r>
    </w:p>
    <w:p w14:paraId="64D3A203" w14:textId="0CE48751" w:rsidR="002E7314" w:rsidRPr="002E7314" w:rsidRDefault="002E7314" w:rsidP="002E7314">
      <w:pPr>
        <w:pStyle w:val="LegendadeFiguras"/>
        <w:ind w:firstLine="0"/>
        <w:rPr>
          <w:iCs/>
        </w:rPr>
      </w:pPr>
      <w:r w:rsidRPr="006C4736">
        <w:rPr>
          <w:iCs/>
        </w:rPr>
        <w:lastRenderedPageBreak/>
        <w:t xml:space="preserve">Figura </w:t>
      </w:r>
      <w:r>
        <w:rPr>
          <w:iCs/>
        </w:rPr>
        <w:t>16</w:t>
      </w:r>
      <w:r w:rsidRPr="006C4736">
        <w:rPr>
          <w:iCs/>
        </w:rPr>
        <w:t xml:space="preserve"> – </w:t>
      </w:r>
      <w:proofErr w:type="spellStart"/>
      <w:r>
        <w:t>Multi-Layer</w:t>
      </w:r>
      <w:proofErr w:type="spellEnd"/>
      <w:r>
        <w:t xml:space="preserve"> </w:t>
      </w:r>
      <w:proofErr w:type="spellStart"/>
      <w:r>
        <w:t>Perceptron</w:t>
      </w:r>
      <w:proofErr w:type="spellEnd"/>
    </w:p>
    <w:p w14:paraId="2FBAE281" w14:textId="138E1C84" w:rsidR="002E7314" w:rsidRDefault="002E7314" w:rsidP="002E7314">
      <w:pPr>
        <w:spacing w:after="0" w:line="360" w:lineRule="auto"/>
        <w:jc w:val="center"/>
        <w:rPr>
          <w:rFonts w:ascii="Times New Roman" w:hAnsi="Times New Roman"/>
          <w:sz w:val="24"/>
          <w:szCs w:val="24"/>
        </w:rPr>
      </w:pPr>
      <w:r w:rsidRPr="002E7314">
        <w:rPr>
          <w:rFonts w:ascii="Times New Roman" w:hAnsi="Times New Roman"/>
          <w:noProof/>
          <w:sz w:val="24"/>
          <w:szCs w:val="24"/>
        </w:rPr>
        <w:drawing>
          <wp:inline distT="0" distB="0" distL="0" distR="0" wp14:anchorId="4DE8B883" wp14:editId="73FB5B25">
            <wp:extent cx="4477375" cy="3200847"/>
            <wp:effectExtent l="0" t="0" r="0" b="0"/>
            <wp:docPr id="1418794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4616" name=""/>
                    <pic:cNvPicPr/>
                  </pic:nvPicPr>
                  <pic:blipFill>
                    <a:blip r:embed="rId22"/>
                    <a:stretch>
                      <a:fillRect/>
                    </a:stretch>
                  </pic:blipFill>
                  <pic:spPr>
                    <a:xfrm>
                      <a:off x="0" y="0"/>
                      <a:ext cx="4477375" cy="3200847"/>
                    </a:xfrm>
                    <a:prstGeom prst="rect">
                      <a:avLst/>
                    </a:prstGeom>
                  </pic:spPr>
                </pic:pic>
              </a:graphicData>
            </a:graphic>
          </wp:inline>
        </w:drawing>
      </w:r>
    </w:p>
    <w:p w14:paraId="41CCBC91" w14:textId="30F10093" w:rsidR="002E7314" w:rsidRPr="00AF45E6" w:rsidRDefault="002E7314" w:rsidP="002E7314">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421</w:t>
      </w:r>
      <w:r w:rsidRPr="00036FDA">
        <w:rPr>
          <w:rFonts w:ascii="Times New Roman" w:hAnsi="Times New Roman"/>
          <w:sz w:val="20"/>
          <w:szCs w:val="20"/>
          <w:u w:val="none"/>
        </w:rPr>
        <w:t>.</w:t>
      </w:r>
    </w:p>
    <w:p w14:paraId="7FB8A066" w14:textId="77777777" w:rsidR="00700BAD" w:rsidRPr="00700BAD" w:rsidRDefault="00700BAD" w:rsidP="00700BAD">
      <w:pPr>
        <w:spacing w:after="0" w:line="360" w:lineRule="auto"/>
        <w:ind w:firstLine="720"/>
        <w:jc w:val="both"/>
        <w:rPr>
          <w:rFonts w:ascii="Times New Roman" w:hAnsi="Times New Roman"/>
          <w:sz w:val="24"/>
          <w:szCs w:val="24"/>
        </w:rPr>
      </w:pPr>
    </w:p>
    <w:p w14:paraId="41E4AFB9" w14:textId="51F098B5" w:rsidR="004D1263"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 xml:space="preserve">O principal objetivo do pré-processamento é melhorar a qualidade e a utilidade dos dados, tornando-os mais adequados para o treinamento de modelos de Aprendizado de </w:t>
      </w:r>
      <w:r w:rsidRPr="00434545">
        <w:rPr>
          <w:rFonts w:ascii="Times New Roman" w:hAnsi="Times New Roman"/>
          <w:i w:val="0"/>
          <w:iCs/>
          <w:u w:val="none"/>
        </w:rPr>
        <w:lastRenderedPageBreak/>
        <w:t>Máquina. Isso envolve uma série de técnicas e transformações aplicadas aos dados brutos, como limpeza para corrigir erros, tratamento de valores ausentes, normalização e seleção de características relevantes.</w:t>
      </w:r>
    </w:p>
    <w:p w14:paraId="06568805" w14:textId="42266E1B" w:rsidR="00D22A4F" w:rsidRDefault="00434545" w:rsidP="00D22A4F">
      <w:pPr>
        <w:pStyle w:val="tituloR3"/>
        <w:spacing w:line="360" w:lineRule="auto"/>
        <w:rPr>
          <w:rFonts w:ascii="Times New Roman" w:hAnsi="Times New Roman"/>
          <w:i w:val="0"/>
          <w:iCs/>
          <w:u w:val="none"/>
        </w:rPr>
      </w:pPr>
      <w:r w:rsidRPr="00434545">
        <w:rPr>
          <w:rFonts w:ascii="Times New Roman" w:hAnsi="Times New Roman"/>
          <w:i w:val="0"/>
          <w:iCs/>
          <w:u w:val="none"/>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r w:rsidR="00B41103">
        <w:rPr>
          <w:rFonts w:ascii="Times New Roman" w:hAnsi="Times New Roman"/>
          <w:i w:val="0"/>
          <w:iCs/>
          <w:u w:val="none"/>
        </w:rPr>
        <w:t>Target</w:t>
      </w:r>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w:t>
      </w:r>
      <w:proofErr w:type="spellStart"/>
      <w:r w:rsidR="00D22A4F">
        <w:rPr>
          <w:rFonts w:ascii="Times New Roman" w:hAnsi="Times New Roman"/>
          <w:i w:val="0"/>
          <w:iCs/>
          <w:u w:val="none"/>
        </w:rPr>
        <w:t>Simple</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54D43387" w14:textId="77777777" w:rsidR="00D22A4F" w:rsidRPr="00BC0600" w:rsidRDefault="00D22A4F" w:rsidP="00D22A4F">
      <w:pPr>
        <w:pStyle w:val="tituloR3"/>
        <w:spacing w:line="360" w:lineRule="auto"/>
        <w:rPr>
          <w:rFonts w:ascii="Times New Roman" w:hAnsi="Times New Roman"/>
          <w:i w:val="0"/>
          <w:iCs/>
          <w:u w:val="none"/>
        </w:rPr>
      </w:pPr>
    </w:p>
    <w:p w14:paraId="3849E788" w14:textId="583366E1" w:rsidR="00BD7E43" w:rsidRDefault="00730D35" w:rsidP="00FA5E2C">
      <w:pPr>
        <w:spacing w:after="0" w:line="360" w:lineRule="auto"/>
        <w:jc w:val="center"/>
        <w:rPr>
          <w:rFonts w:ascii="Times New Roman" w:hAnsi="Times New Roman"/>
          <w:b/>
          <w:bCs/>
          <w:i/>
          <w:iCs/>
          <w:sz w:val="20"/>
          <w:szCs w:val="20"/>
        </w:rPr>
      </w:pPr>
      <w:proofErr w:type="spellStart"/>
      <w:r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 xml:space="preserve"> </w:t>
      </w:r>
      <w:r w:rsidR="0033511A">
        <w:rPr>
          <w:rFonts w:ascii="Times New Roman" w:hAnsi="Times New Roman"/>
          <w:b/>
          <w:bCs/>
          <w:i/>
          <w:iCs/>
          <w:sz w:val="20"/>
          <w:szCs w:val="20"/>
        </w:rPr>
        <w:t>Alvo</w:t>
      </w:r>
      <w:r w:rsidRPr="00FA5E2C">
        <w:rPr>
          <w:rFonts w:ascii="Times New Roman" w:hAnsi="Times New Roman"/>
          <w:b/>
          <w:bCs/>
          <w:i/>
          <w:iCs/>
          <w:sz w:val="20"/>
          <w:szCs w:val="20"/>
        </w:rPr>
        <w:t xml:space="preserve"> (</w:t>
      </w:r>
      <w:r w:rsidR="0033511A">
        <w:rPr>
          <w:rFonts w:ascii="Times New Roman" w:hAnsi="Times New Roman"/>
          <w:b/>
          <w:bCs/>
          <w:i/>
          <w:iCs/>
          <w:sz w:val="20"/>
          <w:szCs w:val="20"/>
        </w:rPr>
        <w:t>Target</w:t>
      </w:r>
      <w:r w:rsidR="00BD7E43" w:rsidRPr="00FA5E2C">
        <w:rPr>
          <w:rFonts w:ascii="Times New Roman" w:hAnsi="Times New Roman"/>
          <w:b/>
          <w:bCs/>
          <w:i/>
          <w:iCs/>
          <w:sz w:val="20"/>
          <w:szCs w:val="20"/>
        </w:rPr>
        <w:t xml:space="preserve"> </w:t>
      </w:r>
      <w:proofErr w:type="spellStart"/>
      <w:r w:rsidR="00BD7E43"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w:t>
      </w:r>
    </w:p>
    <w:p w14:paraId="1E230FEB" w14:textId="77777777" w:rsidR="00D22A4F" w:rsidRPr="00FA5E2C" w:rsidRDefault="00D22A4F" w:rsidP="00FA5E2C">
      <w:pPr>
        <w:spacing w:after="0" w:line="360" w:lineRule="auto"/>
        <w:jc w:val="center"/>
        <w:rPr>
          <w:rFonts w:ascii="Times New Roman" w:hAnsi="Times New Roman"/>
          <w:b/>
          <w:bCs/>
          <w:i/>
          <w:iCs/>
          <w:sz w:val="20"/>
          <w:szCs w:val="20"/>
        </w:rPr>
      </w:pPr>
    </w:p>
    <w:p w14:paraId="34F635EF" w14:textId="2D1A8951"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w:t>
      </w:r>
      <w:r w:rsidR="00700BAD">
        <w:rPr>
          <w:rFonts w:ascii="Times New Roman" w:hAnsi="Times New Roman"/>
          <w:sz w:val="24"/>
          <w:szCs w:val="24"/>
        </w:rPr>
        <w:t>se lida</w:t>
      </w:r>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03DF90FA"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r w:rsidR="0033511A">
        <w:rPr>
          <w:rFonts w:ascii="Times New Roman" w:hAnsi="Times New Roman"/>
          <w:sz w:val="24"/>
          <w:szCs w:val="24"/>
        </w:rPr>
        <w:t>Target</w:t>
      </w:r>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w:t>
      </w:r>
      <w:r w:rsidR="0033511A">
        <w:rPr>
          <w:rFonts w:ascii="Times New Roman" w:hAnsi="Times New Roman"/>
          <w:sz w:val="24"/>
          <w:szCs w:val="24"/>
        </w:rPr>
        <w:t>discretas ou contínuas</w:t>
      </w:r>
      <w:r>
        <w:rPr>
          <w:rFonts w:ascii="Times New Roman" w:hAnsi="Times New Roman"/>
          <w:sz w:val="24"/>
          <w:szCs w:val="24"/>
        </w:rPr>
        <w:t xml:space="preserve"> de forma inteligente. Ao invés de criar uma coluna para cada categoria, ele </w:t>
      </w:r>
      <w:r w:rsidR="0033511A">
        <w:rPr>
          <w:rFonts w:ascii="Times New Roman" w:hAnsi="Times New Roman"/>
          <w:sz w:val="24"/>
          <w:szCs w:val="24"/>
        </w:rPr>
        <w:t>mantém a coluna de variável categórica de forma a substituir cada categoria por um valor numérico específico</w:t>
      </w:r>
      <w:r>
        <w:rPr>
          <w:rFonts w:ascii="Times New Roman" w:hAnsi="Times New Roman"/>
          <w:sz w:val="24"/>
          <w:szCs w:val="24"/>
        </w:rPr>
        <w:t>.</w:t>
      </w:r>
      <w:r w:rsidR="0033511A">
        <w:rPr>
          <w:rFonts w:ascii="Times New Roman" w:hAnsi="Times New Roman"/>
          <w:sz w:val="24"/>
          <w:szCs w:val="24"/>
        </w:rPr>
        <w:t xml:space="preserve"> Neste caso, geralmente utiliza-se alguma variável contínua agrupada pela categórica.</w:t>
      </w:r>
      <w:r>
        <w:rPr>
          <w:rFonts w:ascii="Times New Roman" w:hAnsi="Times New Roman"/>
          <w:sz w:val="24"/>
          <w:szCs w:val="24"/>
        </w:rPr>
        <w:t xml:space="preserv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C60E3A0"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r w:rsidR="0033511A">
        <w:rPr>
          <w:rFonts w:ascii="Times New Roman" w:hAnsi="Times New Roman"/>
          <w:sz w:val="24"/>
          <w:szCs w:val="24"/>
        </w:rPr>
        <w:t>transformação</w:t>
      </w:r>
      <w:r w:rsidR="009E6DCE">
        <w:rPr>
          <w:rFonts w:ascii="Times New Roman" w:hAnsi="Times New Roman"/>
          <w:sz w:val="24"/>
          <w:szCs w:val="24"/>
        </w:rPr>
        <w:t xml:space="preserve"> de uma variável categórica denominada como “Faixa de Idade”</w:t>
      </w:r>
      <w:r w:rsidR="0033511A">
        <w:rPr>
          <w:rFonts w:ascii="Times New Roman" w:hAnsi="Times New Roman"/>
          <w:sz w:val="24"/>
          <w:szCs w:val="24"/>
        </w:rPr>
        <w:t xml:space="preserve"> com o auxílio da variável “Renda”</w:t>
      </w:r>
      <w:r w:rsidR="009E6DCE">
        <w:rPr>
          <w:rFonts w:ascii="Times New Roman" w:hAnsi="Times New Roman"/>
          <w:sz w:val="24"/>
          <w:szCs w:val="24"/>
        </w:rPr>
        <w:t xml:space="preserve">. Através do </w:t>
      </w:r>
      <w:r w:rsidR="0033511A">
        <w:rPr>
          <w:rFonts w:ascii="Times New Roman" w:hAnsi="Times New Roman"/>
          <w:sz w:val="24"/>
          <w:szCs w:val="24"/>
        </w:rPr>
        <w:t>Target</w:t>
      </w:r>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xml:space="preserve">, pôde-se transformar nove categorias em </w:t>
      </w:r>
      <w:r w:rsidR="0033511A">
        <w:rPr>
          <w:rFonts w:ascii="Times New Roman" w:hAnsi="Times New Roman"/>
          <w:sz w:val="24"/>
          <w:szCs w:val="24"/>
        </w:rPr>
        <w:t>nove valores</w:t>
      </w:r>
      <w:r w:rsidR="009E6DCE">
        <w:rPr>
          <w:rFonts w:ascii="Times New Roman" w:hAnsi="Times New Roman"/>
          <w:sz w:val="24"/>
          <w:szCs w:val="24"/>
        </w:rPr>
        <w:t>, criando uma representação compacta e eficaz das informações categóricas para uso em modelos de Aprendizado de Máquina.</w:t>
      </w:r>
    </w:p>
    <w:p w14:paraId="70669504" w14:textId="4914148D" w:rsidR="009E6DCE" w:rsidRPr="00D52819" w:rsidRDefault="00D52819" w:rsidP="004D1263">
      <w:pPr>
        <w:pStyle w:val="LegendadeFiguras"/>
        <w:rPr>
          <w:iCs/>
        </w:rPr>
      </w:pPr>
      <w:r w:rsidRPr="003D5EA3">
        <w:rPr>
          <w:iCs/>
        </w:rPr>
        <w:lastRenderedPageBreak/>
        <w:t xml:space="preserve">Tabela </w:t>
      </w:r>
      <w:r>
        <w:rPr>
          <w:iCs/>
        </w:rPr>
        <w:t>1</w:t>
      </w:r>
      <w:r w:rsidRPr="003D5EA3">
        <w:rPr>
          <w:iCs/>
        </w:rPr>
        <w:t xml:space="preserve"> – </w:t>
      </w:r>
      <w:r w:rsidRPr="00D52819">
        <w:t xml:space="preserve">Aplicação do </w:t>
      </w:r>
      <w:r w:rsidR="00327F80">
        <w:t>Target</w:t>
      </w:r>
      <w:r w:rsidRPr="00D52819">
        <w:t xml:space="preserve"> </w:t>
      </w:r>
      <w:proofErr w:type="spellStart"/>
      <w:r w:rsidRPr="00D52819">
        <w:t>Encoder</w:t>
      </w:r>
      <w:proofErr w:type="spellEnd"/>
      <w:r>
        <w:rPr>
          <w:iCs/>
        </w:rPr>
        <w:t xml:space="preserve"> </w:t>
      </w:r>
    </w:p>
    <w:p w14:paraId="1AE2B628" w14:textId="7243180D" w:rsidR="009E6DCE" w:rsidRDefault="00327F80" w:rsidP="00327F80">
      <w:pPr>
        <w:pStyle w:val="LegendadeFiguras"/>
      </w:pPr>
      <w:r w:rsidRPr="00327F80">
        <w:rPr>
          <w:noProof/>
        </w:rPr>
        <w:drawing>
          <wp:inline distT="0" distB="0" distL="0" distR="0" wp14:anchorId="12FEAEE6" wp14:editId="4F8870EA">
            <wp:extent cx="3886742" cy="2486372"/>
            <wp:effectExtent l="0" t="0" r="0" b="9525"/>
            <wp:docPr id="5166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0633" name=""/>
                    <pic:cNvPicPr/>
                  </pic:nvPicPr>
                  <pic:blipFill>
                    <a:blip r:embed="rId23"/>
                    <a:stretch>
                      <a:fillRect/>
                    </a:stretch>
                  </pic:blipFill>
                  <pic:spPr>
                    <a:xfrm>
                      <a:off x="0" y="0"/>
                      <a:ext cx="3886742" cy="2486372"/>
                    </a:xfrm>
                    <a:prstGeom prst="rect">
                      <a:avLst/>
                    </a:prstGeom>
                  </pic:spPr>
                </pic:pic>
              </a:graphicData>
            </a:graphic>
          </wp:inline>
        </w:drawing>
      </w:r>
    </w:p>
    <w:p w14:paraId="23F93031" w14:textId="0EB1E194" w:rsidR="004D1263" w:rsidRPr="00A659A3" w:rsidRDefault="00D52819" w:rsidP="00FA5E2C">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D75DA84" w14:textId="5F0AEF3E" w:rsidR="00BD7E43" w:rsidRDefault="00730D35"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Escalonamento pelo Mínimo e Máximo (</w:t>
      </w:r>
      <w:r w:rsidR="00BD7E43" w:rsidRPr="00FA5E2C">
        <w:rPr>
          <w:rFonts w:ascii="Times New Roman" w:hAnsi="Times New Roman"/>
          <w:b/>
          <w:bCs/>
          <w:i/>
          <w:iCs/>
          <w:sz w:val="20"/>
          <w:szCs w:val="20"/>
        </w:rPr>
        <w:t xml:space="preserve">Min-Max </w:t>
      </w:r>
      <w:proofErr w:type="spellStart"/>
      <w:r w:rsidR="00BD7E43" w:rsidRPr="00FA5E2C">
        <w:rPr>
          <w:rFonts w:ascii="Times New Roman" w:hAnsi="Times New Roman"/>
          <w:b/>
          <w:bCs/>
          <w:i/>
          <w:iCs/>
          <w:sz w:val="20"/>
          <w:szCs w:val="20"/>
        </w:rPr>
        <w:t>Scaler</w:t>
      </w:r>
      <w:proofErr w:type="spellEnd"/>
      <w:r w:rsidRPr="00FA5E2C">
        <w:rPr>
          <w:rFonts w:ascii="Times New Roman" w:hAnsi="Times New Roman"/>
          <w:b/>
          <w:bCs/>
          <w:i/>
          <w:iCs/>
          <w:sz w:val="20"/>
          <w:szCs w:val="20"/>
        </w:rPr>
        <w:t>)</w:t>
      </w:r>
    </w:p>
    <w:p w14:paraId="706CC69A" w14:textId="77777777" w:rsidR="00D22A4F" w:rsidRPr="00FA5E2C" w:rsidRDefault="00D22A4F" w:rsidP="00FA5E2C">
      <w:pPr>
        <w:spacing w:after="0" w:line="360" w:lineRule="auto"/>
        <w:jc w:val="center"/>
        <w:rPr>
          <w:rFonts w:ascii="Times New Roman" w:hAnsi="Times New Roman"/>
          <w:b/>
          <w:bCs/>
          <w:i/>
          <w:iCs/>
          <w:sz w:val="20"/>
          <w:szCs w:val="20"/>
        </w:rPr>
      </w:pPr>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no processo 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777EC642" w14:textId="5815A836" w:rsidR="004D1263" w:rsidRDefault="004D1263" w:rsidP="00D22A4F">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Imputação </w:t>
      </w:r>
      <w:r w:rsidR="00D22A4F">
        <w:rPr>
          <w:rFonts w:ascii="Times New Roman" w:hAnsi="Times New Roman"/>
          <w:b/>
          <w:bCs/>
          <w:i/>
          <w:iCs/>
          <w:sz w:val="20"/>
          <w:szCs w:val="20"/>
        </w:rPr>
        <w:t>Simples</w:t>
      </w:r>
      <w:r>
        <w:rPr>
          <w:rFonts w:ascii="Times New Roman" w:hAnsi="Times New Roman"/>
          <w:b/>
          <w:bCs/>
          <w:i/>
          <w:iCs/>
          <w:sz w:val="20"/>
          <w:szCs w:val="20"/>
        </w:rPr>
        <w:t xml:space="preserve"> (</w:t>
      </w:r>
      <w:proofErr w:type="spellStart"/>
      <w:r w:rsidR="00D22A4F">
        <w:rPr>
          <w:rFonts w:ascii="Times New Roman" w:hAnsi="Times New Roman"/>
          <w:b/>
          <w:bCs/>
          <w:i/>
          <w:iCs/>
          <w:sz w:val="20"/>
          <w:szCs w:val="20"/>
        </w:rPr>
        <w:t>Simple</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Imputer</w:t>
      </w:r>
      <w:proofErr w:type="spellEnd"/>
      <w:r>
        <w:rPr>
          <w:rFonts w:ascii="Times New Roman" w:hAnsi="Times New Roman"/>
          <w:b/>
          <w:bCs/>
          <w:i/>
          <w:iCs/>
          <w:sz w:val="20"/>
          <w:szCs w:val="20"/>
        </w:rPr>
        <w:t>)</w:t>
      </w:r>
    </w:p>
    <w:p w14:paraId="5E37DC63" w14:textId="77777777" w:rsidR="00D22A4F" w:rsidRPr="00D22A4F" w:rsidRDefault="00D22A4F" w:rsidP="00D22A4F">
      <w:pPr>
        <w:pStyle w:val="PargrafodaLista"/>
        <w:spacing w:after="0" w:line="360" w:lineRule="auto"/>
        <w:ind w:left="1080"/>
        <w:jc w:val="center"/>
        <w:rPr>
          <w:rFonts w:ascii="Times New Roman" w:hAnsi="Times New Roman"/>
          <w:b/>
          <w:bCs/>
          <w:i/>
          <w:iCs/>
          <w:sz w:val="20"/>
          <w:szCs w:val="20"/>
        </w:rPr>
      </w:pPr>
    </w:p>
    <w:p w14:paraId="272DFC53" w14:textId="50FB1BC3" w:rsidR="00BD7E43" w:rsidRDefault="00E05B0B" w:rsidP="003D294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r w:rsidR="003D2942">
        <w:rPr>
          <w:rFonts w:ascii="Times New Roman" w:hAnsi="Times New Roman"/>
          <w:sz w:val="24"/>
          <w:szCs w:val="24"/>
        </w:rPr>
        <w:t xml:space="preserve"> </w:t>
      </w:r>
      <w:r w:rsidR="00620E72">
        <w:rPr>
          <w:rFonts w:ascii="Times New Roman" w:hAnsi="Times New Roman"/>
          <w:sz w:val="24"/>
          <w:szCs w:val="24"/>
        </w:rPr>
        <w:t>A imputação de valores faltantes tornou-se essencial para modelos de Aprendizado de Máquina</w:t>
      </w:r>
      <w:r>
        <w:rPr>
          <w:rFonts w:ascii="Times New Roman" w:hAnsi="Times New Roman"/>
          <w:sz w:val="24"/>
          <w:szCs w:val="24"/>
        </w:rPr>
        <w:t xml:space="preserve"> justamente para permitir que essas informações sejam levadas em consideração pelo algoritmo. Embora fundamental, a imputação deve ser realizada da forma correta. </w:t>
      </w:r>
    </w:p>
    <w:p w14:paraId="67F2A2F3" w14:textId="6EC9D2C8" w:rsidR="004051FA" w:rsidRDefault="00E05B0B" w:rsidP="000F4EA6">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00D22A4F">
        <w:rPr>
          <w:rFonts w:ascii="Times New Roman" w:hAnsi="Times New Roman"/>
          <w:sz w:val="24"/>
          <w:szCs w:val="24"/>
        </w:rPr>
        <w:t>Simple</w:t>
      </w:r>
      <w:proofErr w:type="spellEnd"/>
      <w:r>
        <w:rPr>
          <w:rFonts w:ascii="Times New Roman" w:hAnsi="Times New Roman"/>
          <w:sz w:val="24"/>
          <w:szCs w:val="24"/>
        </w:rPr>
        <w:t xml:space="preserve"> </w:t>
      </w:r>
      <w:proofErr w:type="spellStart"/>
      <w:r>
        <w:rPr>
          <w:rFonts w:ascii="Times New Roman" w:hAnsi="Times New Roman"/>
          <w:sz w:val="24"/>
          <w:szCs w:val="24"/>
        </w:rPr>
        <w:t>Imputer</w:t>
      </w:r>
      <w:proofErr w:type="spellEnd"/>
      <w:r>
        <w:rPr>
          <w:rFonts w:ascii="Times New Roman" w:hAnsi="Times New Roman"/>
          <w:sz w:val="24"/>
          <w:szCs w:val="24"/>
        </w:rPr>
        <w:t xml:space="preserve">. O </w:t>
      </w:r>
      <w:proofErr w:type="spellStart"/>
      <w:r w:rsidR="00D22A4F">
        <w:rPr>
          <w:rFonts w:ascii="Times New Roman" w:hAnsi="Times New Roman"/>
          <w:sz w:val="24"/>
          <w:szCs w:val="24"/>
        </w:rPr>
        <w:t>Simple</w:t>
      </w:r>
      <w:proofErr w:type="spellEnd"/>
      <w:r>
        <w:rPr>
          <w:rFonts w:ascii="Times New Roman" w:hAnsi="Times New Roman"/>
          <w:sz w:val="24"/>
          <w:szCs w:val="24"/>
        </w:rPr>
        <w:t xml:space="preserve">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w:t>
      </w:r>
      <w:r w:rsidR="00D22A4F">
        <w:rPr>
          <w:rFonts w:ascii="Times New Roman" w:hAnsi="Times New Roman"/>
          <w:sz w:val="24"/>
          <w:szCs w:val="24"/>
        </w:rPr>
        <w:t xml:space="preserve">permite de forma automática que o elemento faltante seja substituído </w:t>
      </w:r>
      <w:r w:rsidR="004A7440">
        <w:rPr>
          <w:rFonts w:ascii="Times New Roman" w:hAnsi="Times New Roman"/>
          <w:sz w:val="24"/>
          <w:szCs w:val="24"/>
        </w:rPr>
        <w:t>pela média</w:t>
      </w:r>
      <w:r w:rsidR="00D22A4F">
        <w:rPr>
          <w:rFonts w:ascii="Times New Roman" w:hAnsi="Times New Roman"/>
          <w:sz w:val="24"/>
          <w:szCs w:val="24"/>
        </w:rPr>
        <w:t xml:space="preserve">/mediana (em caso de variáveis quantitativas) </w:t>
      </w:r>
      <w:r w:rsidR="004A7440">
        <w:rPr>
          <w:rFonts w:ascii="Times New Roman" w:hAnsi="Times New Roman"/>
          <w:sz w:val="24"/>
          <w:szCs w:val="24"/>
        </w:rPr>
        <w:t>ou moda (em caso de variáveis qualitativas)</w:t>
      </w:r>
      <w:r w:rsidR="0093058C">
        <w:rPr>
          <w:rFonts w:ascii="Times New Roman" w:hAnsi="Times New Roman"/>
          <w:sz w:val="24"/>
          <w:szCs w:val="24"/>
        </w:rPr>
        <w:t xml:space="preserve">. Essa abordagem é interessante pois traz </w:t>
      </w:r>
      <w:r w:rsidR="00D22A4F">
        <w:rPr>
          <w:rFonts w:ascii="Times New Roman" w:hAnsi="Times New Roman"/>
          <w:sz w:val="24"/>
          <w:szCs w:val="24"/>
        </w:rPr>
        <w:t>facilidade na hora de tratar inúmeras variáveis de maneira automática.</w:t>
      </w:r>
    </w:p>
    <w:p w14:paraId="22729257" w14:textId="77777777" w:rsidR="004D1263" w:rsidRDefault="004D1263" w:rsidP="000F4EA6">
      <w:pPr>
        <w:spacing w:after="0" w:line="360" w:lineRule="auto"/>
        <w:ind w:firstLine="720"/>
        <w:jc w:val="both"/>
        <w:rPr>
          <w:rFonts w:ascii="Times New Roman" w:hAnsi="Times New Roman"/>
          <w:sz w:val="24"/>
          <w:szCs w:val="24"/>
        </w:rPr>
      </w:pPr>
    </w:p>
    <w:p w14:paraId="6DB38252" w14:textId="38232E58" w:rsidR="004051FA"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Isso ocorre pois costuma-se decidir o melhor modelo dentre vários testados e, então, otimizá-</w:t>
      </w:r>
      <w:r>
        <w:rPr>
          <w:rFonts w:ascii="Times New Roman" w:hAnsi="Times New Roman"/>
          <w:i w:val="0"/>
          <w:iCs/>
          <w:u w:val="none"/>
        </w:rPr>
        <w:lastRenderedPageBreak/>
        <w:t xml:space="preserve">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r w:rsidR="00725466">
        <w:rPr>
          <w:rFonts w:ascii="Times New Roman" w:hAnsi="Times New Roman"/>
          <w:i w:val="0"/>
          <w:iCs/>
          <w:u w:val="none"/>
        </w:rPr>
        <w:t>h</w:t>
      </w:r>
      <w:r>
        <w:rPr>
          <w:rFonts w:ascii="Times New Roman" w:hAnsi="Times New Roman"/>
          <w:i w:val="0"/>
          <w:iCs/>
          <w:u w:val="none"/>
        </w:rPr>
        <w:t>iperparâmetros.</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r>
        <w:rPr>
          <w:rFonts w:ascii="Times New Roman" w:hAnsi="Times New Roman"/>
          <w:i w:val="0"/>
          <w:iCs/>
          <w:u w:val="none"/>
        </w:rPr>
        <w:t xml:space="preserve">Hiperparâmetros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w:t>
      </w:r>
      <w:r w:rsidR="00AF25AF">
        <w:rPr>
          <w:rFonts w:ascii="Times New Roman" w:hAnsi="Times New Roman"/>
          <w:i w:val="0"/>
          <w:iCs/>
          <w:u w:val="none"/>
        </w:rPr>
        <w:t>a fim de aperfeiçoar o modelo, conquistando os melhores resultados possíveis.</w:t>
      </w:r>
    </w:p>
    <w:p w14:paraId="5508756D" w14:textId="648313A3" w:rsidR="006F47C1" w:rsidRDefault="00BB5C5A" w:rsidP="0033511A">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hiperparâmetros utilizou-se </w:t>
      </w:r>
      <w:r w:rsidR="0033511A">
        <w:rPr>
          <w:rFonts w:ascii="Times New Roman" w:hAnsi="Times New Roman"/>
          <w:i w:val="0"/>
          <w:iCs/>
          <w:u w:val="none"/>
        </w:rPr>
        <w:t>quatro</w:t>
      </w:r>
      <w:r>
        <w:rPr>
          <w:rFonts w:ascii="Times New Roman" w:hAnsi="Times New Roman"/>
          <w:i w:val="0"/>
          <w:iCs/>
          <w:u w:val="none"/>
        </w:rPr>
        <w:t xml:space="preserve"> técnicas consolidadas, sendo elas </w:t>
      </w:r>
      <w:r w:rsidR="0033511A">
        <w:rPr>
          <w:rFonts w:ascii="Times New Roman" w:hAnsi="Times New Roman"/>
          <w:i w:val="0"/>
          <w:iCs/>
          <w:u w:val="none"/>
        </w:rPr>
        <w:t>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5DA73A29" w14:textId="77777777" w:rsidR="0033511A" w:rsidRPr="0033511A" w:rsidRDefault="0033511A" w:rsidP="0033511A">
      <w:pPr>
        <w:pStyle w:val="tituloR3"/>
        <w:spacing w:line="360" w:lineRule="auto"/>
        <w:rPr>
          <w:rFonts w:ascii="Times New Roman" w:hAnsi="Times New Roman"/>
          <w:i w:val="0"/>
          <w:iCs/>
          <w:u w:val="none"/>
        </w:rPr>
      </w:pPr>
    </w:p>
    <w:p w14:paraId="514F0F80" w14:textId="6501F284" w:rsidR="007B3490" w:rsidRPr="0033511A" w:rsidRDefault="00A24405" w:rsidP="0033511A">
      <w:pPr>
        <w:pStyle w:val="LegendadeFiguras"/>
        <w:rPr>
          <w:b/>
          <w:bCs/>
        </w:rPr>
      </w:pPr>
      <w:r w:rsidRPr="0033511A">
        <w:rPr>
          <w:b/>
          <w:bCs/>
        </w:rPr>
        <w:t>Corte de Variância (</w:t>
      </w:r>
      <w:proofErr w:type="spellStart"/>
      <w:r w:rsidR="007B3490" w:rsidRPr="0033511A">
        <w:rPr>
          <w:b/>
          <w:bCs/>
        </w:rPr>
        <w:t>Variance</w:t>
      </w:r>
      <w:proofErr w:type="spellEnd"/>
      <w:r w:rsidR="007B3490" w:rsidRPr="0033511A">
        <w:rPr>
          <w:b/>
          <w:bCs/>
        </w:rPr>
        <w:t xml:space="preserve"> </w:t>
      </w:r>
      <w:proofErr w:type="spellStart"/>
      <w:r w:rsidR="007B3490" w:rsidRPr="0033511A">
        <w:rPr>
          <w:b/>
          <w:bCs/>
        </w:rPr>
        <w:t>Threshold</w:t>
      </w:r>
      <w:proofErr w:type="spellEnd"/>
      <w:r w:rsidRPr="0033511A">
        <w:rPr>
          <w:b/>
          <w:bCs/>
        </w:rPr>
        <w:t>)</w:t>
      </w:r>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4EFC2E66"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Informação Mútua (</w:t>
      </w:r>
      <w:r w:rsidR="001D1E28" w:rsidRPr="004D1263">
        <w:rPr>
          <w:rFonts w:ascii="Times New Roman" w:hAnsi="Times New Roman"/>
          <w:b/>
          <w:bCs/>
          <w:i/>
          <w:iCs/>
          <w:sz w:val="20"/>
          <w:szCs w:val="20"/>
        </w:rPr>
        <w:t xml:space="preserve">Mutual </w:t>
      </w:r>
      <w:proofErr w:type="spellStart"/>
      <w:r w:rsidR="001D1E28" w:rsidRPr="004D1263">
        <w:rPr>
          <w:rFonts w:ascii="Times New Roman" w:hAnsi="Times New Roman"/>
          <w:b/>
          <w:bCs/>
          <w:i/>
          <w:iCs/>
          <w:sz w:val="20"/>
          <w:szCs w:val="20"/>
        </w:rPr>
        <w:t>Information</w:t>
      </w:r>
      <w:proofErr w:type="spellEnd"/>
      <w:r>
        <w:rPr>
          <w:rFonts w:ascii="Times New Roman" w:hAnsi="Times New Roman"/>
          <w:b/>
          <w:bCs/>
          <w:i/>
          <w:iCs/>
          <w:sz w:val="20"/>
          <w:szCs w:val="20"/>
        </w:rPr>
        <w:t>)</w:t>
      </w:r>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4821B228"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 xml:space="preserve">Importância das </w:t>
      </w:r>
      <w:proofErr w:type="spellStart"/>
      <w:r>
        <w:rPr>
          <w:rFonts w:ascii="Times New Roman" w:hAnsi="Times New Roman"/>
          <w:b/>
          <w:bCs/>
          <w:i/>
          <w:iCs/>
          <w:sz w:val="20"/>
          <w:szCs w:val="20"/>
        </w:rPr>
        <w:t>Features</w:t>
      </w:r>
      <w:proofErr w:type="spellEnd"/>
      <w:r>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Feature</w:t>
      </w:r>
      <w:proofErr w:type="spellEnd"/>
      <w:r w:rsidR="00E01142" w:rsidRPr="004D1263">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Importance</w:t>
      </w:r>
      <w:proofErr w:type="spellEnd"/>
      <w:r>
        <w:rPr>
          <w:rFonts w:ascii="Times New Roman" w:hAnsi="Times New Roman"/>
          <w:b/>
          <w:bCs/>
          <w:i/>
          <w:iCs/>
          <w:sz w:val="20"/>
          <w:szCs w:val="20"/>
        </w:rPr>
        <w:t>)</w:t>
      </w:r>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B9A965A" w14:textId="55C009DB" w:rsidR="004021F4" w:rsidRDefault="0092456C" w:rsidP="004D1263">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0E496DE" w14:textId="5F279421" w:rsidR="00C4289B" w:rsidRPr="00C4289B" w:rsidRDefault="00C4289B" w:rsidP="004D1263">
      <w:pPr>
        <w:pStyle w:val="LegendadeFiguras"/>
        <w:rPr>
          <w:iCs/>
        </w:rPr>
      </w:pPr>
      <w:r w:rsidRPr="006C4736">
        <w:rPr>
          <w:iCs/>
        </w:rPr>
        <w:t xml:space="preserve">Figura </w:t>
      </w:r>
      <w:r>
        <w:rPr>
          <w:iCs/>
        </w:rPr>
        <w:t>17</w:t>
      </w:r>
      <w:r w:rsidRPr="006C4736">
        <w:rPr>
          <w:iCs/>
        </w:rPr>
        <w:t xml:space="preserve"> – </w:t>
      </w:r>
      <w:proofErr w:type="spellStart"/>
      <w:r>
        <w:t>Feature</w:t>
      </w:r>
      <w:proofErr w:type="spellEnd"/>
      <w:r>
        <w:t xml:space="preserve"> </w:t>
      </w:r>
      <w:proofErr w:type="spellStart"/>
      <w:r>
        <w:t>Importance</w:t>
      </w:r>
      <w:proofErr w:type="spellEnd"/>
      <w:r>
        <w:rPr>
          <w:iCs/>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5"/>
                    <a:stretch>
                      <a:fillRect/>
                    </a:stretch>
                  </pic:blipFill>
                  <pic:spPr>
                    <a:xfrm>
                      <a:off x="0" y="0"/>
                      <a:ext cx="3635706" cy="2344854"/>
                    </a:xfrm>
                    <a:prstGeom prst="rect">
                      <a:avLst/>
                    </a:prstGeom>
                  </pic:spPr>
                </pic:pic>
              </a:graphicData>
            </a:graphic>
          </wp:inline>
        </w:drawing>
      </w:r>
    </w:p>
    <w:p w14:paraId="71B7784A" w14:textId="143B1F23" w:rsidR="00C4289B" w:rsidRDefault="00C4289B" w:rsidP="00C4289B">
      <w:pPr>
        <w:pStyle w:val="tituloR3"/>
        <w:spacing w:line="360" w:lineRule="auto"/>
        <w:ind w:firstLine="0"/>
        <w:jc w:val="center"/>
        <w:rPr>
          <w:rFonts w:ascii="Times New Roman" w:hAnsi="Times New Roman" w:cs="Times New Roman"/>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17EAC1C5" w14:textId="77777777" w:rsidR="004D1263" w:rsidRPr="00C4289B" w:rsidRDefault="004D1263" w:rsidP="00C4289B">
      <w:pPr>
        <w:pStyle w:val="tituloR3"/>
        <w:spacing w:line="360" w:lineRule="auto"/>
        <w:ind w:firstLine="0"/>
        <w:jc w:val="center"/>
        <w:rPr>
          <w:rFonts w:ascii="Times New Roman" w:hAnsi="Times New Roman" w:cs="Times New Roman"/>
          <w:i w:val="0"/>
          <w:iCs/>
          <w:sz w:val="20"/>
          <w:szCs w:val="20"/>
          <w:u w:val="none"/>
        </w:rPr>
      </w:pPr>
    </w:p>
    <w:p w14:paraId="434576FD" w14:textId="0C127B19" w:rsidR="00F82609"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Busca Bayesiana (</w:t>
      </w:r>
      <w:proofErr w:type="spellStart"/>
      <w:r w:rsidR="00E01142" w:rsidRPr="004D1263">
        <w:rPr>
          <w:rFonts w:ascii="Times New Roman" w:hAnsi="Times New Roman"/>
          <w:b/>
          <w:bCs/>
          <w:i/>
          <w:iCs/>
          <w:sz w:val="20"/>
          <w:szCs w:val="20"/>
        </w:rPr>
        <w:t>Bayes</w:t>
      </w:r>
      <w:proofErr w:type="spellEnd"/>
      <w:r w:rsidR="00E01142" w:rsidRPr="004D1263">
        <w:rPr>
          <w:rFonts w:ascii="Times New Roman" w:hAnsi="Times New Roman"/>
          <w:b/>
          <w:bCs/>
          <w:i/>
          <w:iCs/>
          <w:sz w:val="20"/>
          <w:szCs w:val="20"/>
        </w:rPr>
        <w:t xml:space="preserve"> Search</w:t>
      </w:r>
      <w:r>
        <w:rPr>
          <w:rFonts w:ascii="Times New Roman" w:hAnsi="Times New Roman"/>
          <w:b/>
          <w:bCs/>
          <w:i/>
          <w:iCs/>
          <w:sz w:val="20"/>
          <w:szCs w:val="20"/>
        </w:rPr>
        <w:t>)</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hiperparâmetros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hiperparâmetros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hiperparâmetros,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hiperparâmetros inseridos nos espaços de busca mais promissoras. </w:t>
      </w:r>
      <w:r>
        <w:rPr>
          <w:rFonts w:ascii="Times New Roman" w:hAnsi="Times New Roman"/>
          <w:sz w:val="24"/>
          <w:szCs w:val="24"/>
        </w:rPr>
        <w:t xml:space="preserve">A combinação de hiperparâmetros escolhida será aquela </w:t>
      </w:r>
      <w:proofErr w:type="spellStart"/>
      <w:r>
        <w:rPr>
          <w:rFonts w:ascii="Times New Roman" w:hAnsi="Times New Roman"/>
          <w:sz w:val="24"/>
          <w:szCs w:val="24"/>
        </w:rPr>
        <w:t>a</w:t>
      </w:r>
      <w:proofErr w:type="spellEnd"/>
      <w:r>
        <w:rPr>
          <w:rFonts w:ascii="Times New Roman" w:hAnsi="Times New Roman"/>
          <w:sz w:val="24"/>
          <w:szCs w:val="24"/>
        </w:rPr>
        <w:t xml:space="preserve">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A principal vantagem desta metodologia é o uso da informação adquirida durante a busca para selecionar novos valores de hiperparâmetros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4D1263">
      <w:pPr>
        <w:pStyle w:val="tituloR3"/>
        <w:spacing w:line="360" w:lineRule="auto"/>
        <w:ind w:firstLine="0"/>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6"/>
                    <a:stretch>
                      <a:fillRect/>
                    </a:stretch>
                  </pic:blipFill>
                  <pic:spPr>
                    <a:xfrm>
                      <a:off x="0" y="0"/>
                      <a:ext cx="4253865" cy="2732405"/>
                    </a:xfrm>
                    <a:prstGeom prst="rect">
                      <a:avLst/>
                    </a:prstGeom>
                  </pic:spPr>
                </pic:pic>
              </a:graphicData>
            </a:graphic>
          </wp:anchor>
        </w:drawing>
      </w:r>
      <w:proofErr w:type="spellStart"/>
      <w:r w:rsidR="00D629CD" w:rsidRPr="00873D90">
        <w:rPr>
          <w:lang w:val="en-US"/>
        </w:rPr>
        <w:t>Figura</w:t>
      </w:r>
      <w:proofErr w:type="spellEnd"/>
      <w:r w:rsidR="00D629CD" w:rsidRPr="00873D90">
        <w:rPr>
          <w:lang w:val="en-US"/>
        </w:rPr>
        <w:t xml:space="preserve">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6D3DA992" w14:textId="77777777" w:rsidR="002B64A4" w:rsidRDefault="002B64A4" w:rsidP="00D629CD">
      <w:pPr>
        <w:pStyle w:val="tituloR3"/>
        <w:spacing w:line="360" w:lineRule="auto"/>
        <w:ind w:firstLine="0"/>
        <w:jc w:val="center"/>
        <w:rPr>
          <w:rFonts w:ascii="Times New Roman" w:hAnsi="Times New Roman" w:cs="Times New Roman"/>
          <w:sz w:val="20"/>
          <w:szCs w:val="20"/>
          <w:u w:val="none"/>
        </w:rPr>
      </w:pP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FCDC15B" w14:textId="5C8430C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26ECD9F6" w:rsidR="0093301D" w:rsidRDefault="0093301D" w:rsidP="00D14BA3">
      <w:pPr>
        <w:spacing w:after="0" w:line="360" w:lineRule="auto"/>
        <w:ind w:firstLine="72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7"/>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pagará o empréstimo.</w:t>
      </w:r>
    </w:p>
    <w:p w14:paraId="6422F549" w14:textId="18B98495" w:rsidR="0093301D" w:rsidRDefault="001A0A48" w:rsidP="001A0A4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42CA58EC" w14:textId="77777777" w:rsidR="004D1263" w:rsidRDefault="004D1263" w:rsidP="0093301D">
      <w:pPr>
        <w:pStyle w:val="PargrafodaLista"/>
        <w:spacing w:after="0" w:line="360" w:lineRule="auto"/>
        <w:ind w:left="360"/>
        <w:jc w:val="both"/>
        <w:rPr>
          <w:rFonts w:ascii="Times New Roman" w:hAnsi="Times New Roman"/>
          <w:b/>
          <w:bCs/>
          <w:sz w:val="24"/>
          <w:szCs w:val="24"/>
        </w:rPr>
      </w:pPr>
    </w:p>
    <w:p w14:paraId="5B3F80DE" w14:textId="77777777" w:rsidR="001114C9" w:rsidRDefault="001114C9" w:rsidP="001114C9">
      <w:pPr>
        <w:spacing w:after="0" w:line="360" w:lineRule="auto"/>
        <w:ind w:firstLine="360"/>
        <w:jc w:val="both"/>
        <w:rPr>
          <w:rFonts w:ascii="Times New Roman" w:hAnsi="Times New Roman"/>
          <w:sz w:val="24"/>
          <w:szCs w:val="24"/>
        </w:rPr>
      </w:pPr>
    </w:p>
    <w:p w14:paraId="5B8FFD7C" w14:textId="77777777" w:rsidR="001114C9" w:rsidRDefault="001114C9" w:rsidP="001114C9">
      <w:pPr>
        <w:spacing w:after="0" w:line="360" w:lineRule="auto"/>
        <w:ind w:firstLine="360"/>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lastRenderedPageBreak/>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02E54ABD" w14:textId="5EC8B9A8" w:rsidR="0093301D" w:rsidRPr="006D084E" w:rsidRDefault="0093301D" w:rsidP="00D32EB5">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7777777" w:rsidR="0093301D" w:rsidRPr="00D52819" w:rsidRDefault="0093301D" w:rsidP="00B8276E">
      <w:pPr>
        <w:pStyle w:val="LegendadeFiguras"/>
      </w:pPr>
      <w:r w:rsidRPr="00730F4E">
        <w:rPr>
          <w:iCs/>
        </w:rPr>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28"/>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lastRenderedPageBreak/>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O valor do KS é calculado como a maior distância entre as curvas de distribuição de probabilidade acumulada, podendo variar no intervalo [0, 1]. Quanto mais próximo de 1, mais evidente a separação entre as duas classes, indicando melhor poder de discriminação do modelo.</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lastRenderedPageBreak/>
        <w:t xml:space="preserve">Figura </w:t>
      </w:r>
      <w:r>
        <w:t>5</w:t>
      </w:r>
      <w:r w:rsidRPr="00730F4E">
        <w:t xml:space="preserve"> – </w:t>
      </w:r>
      <w:proofErr w:type="spellStart"/>
      <w:r w:rsidRPr="00D52819">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0"/>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t xml:space="preserve">Figura </w:t>
      </w:r>
      <w:r>
        <w:rPr>
          <w:iCs/>
        </w:rPr>
        <w:t>6</w:t>
      </w:r>
      <w:r w:rsidRPr="00730F4E">
        <w:rPr>
          <w:iCs/>
        </w:rPr>
        <w:t xml:space="preserve"> – </w:t>
      </w:r>
      <w:r w:rsidRPr="00D52819">
        <w:t xml:space="preserve">Cross </w:t>
      </w:r>
      <w:proofErr w:type="spellStart"/>
      <w:r w:rsidRPr="00D52819">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1"/>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08FB57E" w14:textId="77777777" w:rsidR="004D1263" w:rsidRDefault="004D1263" w:rsidP="0093301D">
      <w:pPr>
        <w:pStyle w:val="tituloR3"/>
        <w:spacing w:line="360" w:lineRule="auto"/>
        <w:ind w:firstLine="0"/>
        <w:jc w:val="center"/>
        <w:rPr>
          <w:rFonts w:ascii="Times New Roman" w:hAnsi="Times New Roman"/>
          <w:sz w:val="20"/>
          <w:szCs w:val="20"/>
          <w:u w:val="none"/>
        </w:rPr>
      </w:pPr>
    </w:p>
    <w:p w14:paraId="08FCCA26" w14:textId="77777777" w:rsidR="0093301D"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lastRenderedPageBreak/>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proofErr w:type="spellStart"/>
      <w:r w:rsidRPr="00FC0EA5">
        <w:rPr>
          <w:iCs/>
          <w:lang w:val="en-US"/>
        </w:rPr>
        <w:t>Figura</w:t>
      </w:r>
      <w:proofErr w:type="spellEnd"/>
      <w:r w:rsidRPr="00FC0EA5">
        <w:rPr>
          <w:iCs/>
          <w:lang w:val="en-US"/>
        </w:rPr>
        <w:t xml:space="preserve"> 7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2"/>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50A539D" w14:textId="77777777" w:rsidR="00813704" w:rsidRDefault="00813704" w:rsidP="0093301D">
      <w:pPr>
        <w:pStyle w:val="tituloR3"/>
        <w:spacing w:line="360" w:lineRule="auto"/>
        <w:ind w:firstLine="0"/>
        <w:jc w:val="center"/>
        <w:rPr>
          <w:rFonts w:ascii="Times New Roman" w:hAnsi="Times New Roman"/>
          <w:sz w:val="20"/>
          <w:szCs w:val="20"/>
          <w:u w:val="none"/>
        </w:rPr>
      </w:pPr>
    </w:p>
    <w:p w14:paraId="6CB3D264" w14:textId="6E5C8B37" w:rsidR="00BA642E"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lastRenderedPageBreak/>
        <w:t>2.2 Estado da Arte</w:t>
      </w:r>
    </w:p>
    <w:p w14:paraId="43CF4DDC" w14:textId="13687211" w:rsidR="00671F32"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Citar trabalhos como os meus que já existem na literatura e deram certo</w:t>
      </w:r>
    </w:p>
    <w:p w14:paraId="3A00B4CD" w14:textId="77777777" w:rsidR="00B30377" w:rsidRPr="00BA642E"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3F82A273" w14:textId="041C0342" w:rsidR="009C0153" w:rsidRPr="000806B6" w:rsidRDefault="00483B2C" w:rsidP="000806B6">
      <w:pPr>
        <w:spacing w:line="360" w:lineRule="auto"/>
        <w:ind w:firstLine="360"/>
        <w:jc w:val="both"/>
        <w:rPr>
          <w:rFonts w:ascii="Times New Roman" w:hAnsi="Times New Roman"/>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 e KS.</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28268D6" w14:textId="1BF98136" w:rsidR="00394C87" w:rsidRDefault="008E3DC5" w:rsidP="00D77AB0">
      <w:pPr>
        <w:spacing w:after="0" w:line="360" w:lineRule="auto"/>
        <w:ind w:firstLine="360"/>
        <w:jc w:val="both"/>
        <w:rPr>
          <w:rFonts w:ascii="Times New Roman" w:hAnsi="Times New Roman"/>
          <w:sz w:val="24"/>
          <w:szCs w:val="24"/>
        </w:rPr>
      </w:pPr>
      <w:r>
        <w:rPr>
          <w:rFonts w:ascii="Times New Roman" w:hAnsi="Times New Roman"/>
          <w:sz w:val="24"/>
          <w:szCs w:val="24"/>
        </w:rPr>
        <w:t xml:space="preserve">Além disso, ela é utilizada em muitas outras áreas da computação, facilitando a integração de softwares e profissionalizando todo o ecossistema. Por fim, ela conta com a maior </w:t>
      </w:r>
      <w:r>
        <w:rPr>
          <w:rFonts w:ascii="Times New Roman" w:hAnsi="Times New Roman"/>
          <w:sz w:val="24"/>
          <w:szCs w:val="24"/>
        </w:rPr>
        <w:lastRenderedPageBreak/>
        <w:t>comunidade do mundo, logo, correção de bugs e inconsistências tornam-se naturalmente mais rápidas.</w:t>
      </w:r>
      <w:r w:rsidR="00A1151C">
        <w:rPr>
          <w:rFonts w:ascii="Times New Roman" w:hAnsi="Times New Roman"/>
          <w:sz w:val="24"/>
          <w:szCs w:val="24"/>
        </w:rPr>
        <w:t xml:space="preserve"> </w:t>
      </w:r>
    </w:p>
    <w:p w14:paraId="6541C4E0" w14:textId="41B5A649" w:rsidR="00807300" w:rsidRPr="0063234A" w:rsidRDefault="0027567C" w:rsidP="000806B6">
      <w:pPr>
        <w:spacing w:after="0" w:line="360" w:lineRule="auto"/>
        <w:ind w:firstLine="360"/>
        <w:jc w:val="both"/>
        <w:rPr>
          <w:rFonts w:ascii="Times New Roman" w:hAnsi="Times New Roman"/>
          <w:sz w:val="24"/>
          <w:szCs w:val="24"/>
        </w:rPr>
      </w:pPr>
      <w:r>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5DB8811E" w14:textId="70B917E8"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6CE82681" w14:textId="5074BD29" w:rsidR="003F6099" w:rsidRPr="00684F31" w:rsidRDefault="003F6099" w:rsidP="00F80038">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0C9AA4D3" w14:textId="2473FA3B" w:rsidR="005D128D" w:rsidRPr="00060D4D" w:rsidRDefault="003F6099" w:rsidP="008434CF">
      <w:pPr>
        <w:spacing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base de dados de </w:t>
      </w:r>
      <w:r w:rsidR="00657B45">
        <w:rPr>
          <w:rFonts w:ascii="Times New Roman" w:hAnsi="Times New Roman"/>
          <w:sz w:val="24"/>
          <w:szCs w:val="24"/>
        </w:rPr>
        <w:t>competição</w:t>
      </w:r>
      <w:r>
        <w:rPr>
          <w:rFonts w:ascii="Times New Roman" w:hAnsi="Times New Roman"/>
          <w:sz w:val="24"/>
          <w:szCs w:val="24"/>
        </w:rPr>
        <w:t xml:space="preserve"> do </w:t>
      </w:r>
      <w:proofErr w:type="spellStart"/>
      <w:r>
        <w:rPr>
          <w:rFonts w:ascii="Times New Roman" w:hAnsi="Times New Roman"/>
          <w:sz w:val="24"/>
          <w:szCs w:val="24"/>
        </w:rPr>
        <w:t>Kaggle</w:t>
      </w:r>
      <w:proofErr w:type="spellEnd"/>
      <w:r>
        <w:rPr>
          <w:rFonts w:ascii="Times New Roman" w:hAnsi="Times New Roman"/>
          <w:sz w:val="24"/>
          <w:szCs w:val="24"/>
        </w:rPr>
        <w:t>, simulando um ambiente real de uma instituição financeira.</w:t>
      </w: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lastRenderedPageBreak/>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lastRenderedPageBreak/>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20B22682" w:rsidR="00E61A21" w:rsidRPr="001F6F84" w:rsidRDefault="001F6F84" w:rsidP="001F6F84">
      <w:pPr>
        <w:pStyle w:val="LegendadeFiguras"/>
      </w:pPr>
      <w:r w:rsidRPr="00D52819">
        <w:rPr>
          <w:iCs/>
        </w:rPr>
        <w:t>Tabela 2</w:t>
      </w:r>
      <w:r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3284B3" w14:textId="77777777" w:rsidR="001F6F84" w:rsidRPr="00D52819" w:rsidRDefault="001F6F84" w:rsidP="001F6F8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5D084CE" w14:textId="77777777" w:rsidR="00E61A21" w:rsidRPr="001B6640" w:rsidRDefault="00E61A21" w:rsidP="00127167">
      <w:pPr>
        <w:pStyle w:val="tituloR3"/>
        <w:spacing w:line="360" w:lineRule="auto"/>
        <w:ind w:firstLine="720"/>
        <w:rPr>
          <w:rFonts w:ascii="Times New Roman" w:hAnsi="Times New Roman" w:cs="Times New Roman"/>
          <w:i w:val="0"/>
          <w:iCs/>
          <w:u w:val="none"/>
        </w:rPr>
      </w:pPr>
    </w:p>
    <w:p w14:paraId="6B468C81" w14:textId="77777777" w:rsidR="00B811AF" w:rsidRDefault="00B811AF" w:rsidP="00B811AF">
      <w:pPr>
        <w:spacing w:after="0" w:line="360" w:lineRule="auto"/>
        <w:jc w:val="both"/>
        <w:rPr>
          <w:rFonts w:ascii="Times New Roman" w:hAnsi="Times New Roman"/>
          <w:b/>
          <w:bCs/>
          <w:sz w:val="24"/>
          <w:szCs w:val="24"/>
        </w:rPr>
      </w:pPr>
      <w:r w:rsidRPr="003C2B9F">
        <w:rPr>
          <w:rFonts w:ascii="Times New Roman" w:hAnsi="Times New Roman"/>
          <w:b/>
          <w:bCs/>
          <w:sz w:val="24"/>
          <w:szCs w:val="24"/>
        </w:rPr>
        <w:t xml:space="preserve">4) </w:t>
      </w:r>
      <w:r>
        <w:rPr>
          <w:rFonts w:ascii="Times New Roman" w:hAnsi="Times New Roman"/>
          <w:b/>
          <w:bCs/>
          <w:sz w:val="24"/>
          <w:szCs w:val="24"/>
        </w:rPr>
        <w:t>RESULTADOS</w:t>
      </w:r>
    </w:p>
    <w:p w14:paraId="0C89258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os resultados do software</w:t>
      </w:r>
    </w:p>
    <w:p w14:paraId="04717ED8"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Realizar a análise dos resultados</w:t>
      </w:r>
    </w:p>
    <w:p w14:paraId="111BCCEF"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Mostrar que o software atende aos meus requisitos previamente definidos</w:t>
      </w:r>
    </w:p>
    <w:p w14:paraId="7291A398" w14:textId="77777777" w:rsidR="00B811AF" w:rsidRDefault="00B811AF" w:rsidP="00B811AF">
      <w:pPr>
        <w:spacing w:after="0" w:line="360" w:lineRule="auto"/>
        <w:jc w:val="both"/>
        <w:rPr>
          <w:rFonts w:ascii="Times New Roman" w:hAnsi="Times New Roman"/>
          <w:b/>
          <w:bCs/>
          <w:sz w:val="24"/>
          <w:szCs w:val="24"/>
        </w:rPr>
      </w:pPr>
    </w:p>
    <w:p w14:paraId="583DF5F4" w14:textId="77777777" w:rsidR="00B811AF" w:rsidRPr="003C2B9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Tradução e Quantificação dos Resultados</w:t>
      </w:r>
    </w:p>
    <w:p w14:paraId="5C1175AB" w14:textId="77777777" w:rsidR="00B811AF" w:rsidRPr="003C2B9F" w:rsidRDefault="00B811AF" w:rsidP="00B811AF">
      <w:pPr>
        <w:spacing w:after="0" w:line="360" w:lineRule="auto"/>
        <w:rPr>
          <w:rFonts w:ascii="Times New Roman" w:hAnsi="Times New Roman"/>
          <w:sz w:val="24"/>
          <w:szCs w:val="24"/>
        </w:rPr>
      </w:pPr>
    </w:p>
    <w:p w14:paraId="24DC0DC5"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Comparação com a Metodologia Tradicional</w:t>
      </w:r>
    </w:p>
    <w:p w14:paraId="29090094" w14:textId="77777777" w:rsidR="00B811AF" w:rsidRDefault="00B811AF" w:rsidP="00B811AF">
      <w:pPr>
        <w:spacing w:after="0" w:line="360" w:lineRule="auto"/>
        <w:jc w:val="both"/>
        <w:rPr>
          <w:rFonts w:ascii="Times New Roman" w:hAnsi="Times New Roman"/>
          <w:b/>
          <w:bCs/>
          <w:sz w:val="24"/>
          <w:szCs w:val="24"/>
        </w:rPr>
      </w:pPr>
    </w:p>
    <w:p w14:paraId="59680894"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 CONCLUSÃO</w:t>
      </w:r>
    </w:p>
    <w:p w14:paraId="071DF54E" w14:textId="77777777" w:rsidR="00B811AF" w:rsidRDefault="00B811AF" w:rsidP="00B811AF">
      <w:pPr>
        <w:spacing w:after="0" w:line="360" w:lineRule="auto"/>
        <w:jc w:val="both"/>
        <w:rPr>
          <w:rFonts w:ascii="Times New Roman" w:hAnsi="Times New Roman"/>
          <w:b/>
          <w:bCs/>
          <w:sz w:val="24"/>
          <w:szCs w:val="24"/>
        </w:rPr>
      </w:pPr>
    </w:p>
    <w:p w14:paraId="23585527"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Resumo dos Resultados Obtidos</w:t>
      </w:r>
    </w:p>
    <w:p w14:paraId="0EC78C44"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85CD10A"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3BCC3949"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24BE7864"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.3 </w:t>
      </w:r>
      <w:r>
        <w:rPr>
          <w:rFonts w:ascii="Times New Roman" w:hAnsi="Times New Roman"/>
          <w:b/>
          <w:bCs/>
          <w:sz w:val="24"/>
          <w:szCs w:val="24"/>
        </w:rPr>
        <w:t>Limitações do Estudo</w:t>
      </w:r>
    </w:p>
    <w:p w14:paraId="3A1D6A1F"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57D0048"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5</w:t>
      </w:r>
      <w:r w:rsidRPr="003C2B9F">
        <w:rPr>
          <w:rFonts w:ascii="Times New Roman" w:hAnsi="Times New Roman"/>
          <w:b/>
          <w:bCs/>
          <w:sz w:val="24"/>
          <w:szCs w:val="24"/>
        </w:rPr>
        <w:t>.</w:t>
      </w:r>
      <w:r>
        <w:rPr>
          <w:rFonts w:ascii="Times New Roman" w:hAnsi="Times New Roman"/>
          <w:b/>
          <w:bCs/>
          <w:sz w:val="24"/>
          <w:szCs w:val="24"/>
        </w:rPr>
        <w:t>4</w:t>
      </w:r>
      <w:r w:rsidRPr="003C2B9F">
        <w:rPr>
          <w:rFonts w:ascii="Times New Roman" w:hAnsi="Times New Roman"/>
          <w:b/>
          <w:bCs/>
          <w:sz w:val="24"/>
          <w:szCs w:val="24"/>
        </w:rPr>
        <w:t xml:space="preserve"> </w:t>
      </w:r>
      <w:r>
        <w:rPr>
          <w:rFonts w:ascii="Times New Roman" w:hAnsi="Times New Roman"/>
          <w:b/>
          <w:bCs/>
          <w:sz w:val="24"/>
          <w:szCs w:val="24"/>
        </w:rPr>
        <w:t>Sugestões para trabalhos futuros e próximos passos</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F20F3F">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33511A">
        <w:rPr>
          <w:rFonts w:ascii="Times New Roman" w:hAnsi="Times New Roman"/>
          <w:sz w:val="24"/>
          <w:szCs w:val="24"/>
        </w:rPr>
        <w:t>O’Really</w:t>
      </w:r>
      <w:proofErr w:type="spellEnd"/>
      <w:r w:rsidRPr="0033511A">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61EBEF1E" w14:textId="77777777" w:rsidR="008F0AE3" w:rsidRPr="003C2B9F" w:rsidRDefault="008F0AE3" w:rsidP="00956DE6">
      <w:pPr>
        <w:spacing w:line="360" w:lineRule="auto"/>
        <w:jc w:val="both"/>
        <w:rPr>
          <w:rFonts w:ascii="Times New Roman" w:hAnsi="Times New Roman"/>
          <w:sz w:val="24"/>
          <w:szCs w:val="24"/>
        </w:rPr>
      </w:pPr>
    </w:p>
    <w:p w14:paraId="40551D63" w14:textId="77777777" w:rsidR="00956DE6" w:rsidRPr="003C2B9F" w:rsidRDefault="00956DE6" w:rsidP="00956DE6">
      <w:pPr>
        <w:spacing w:line="360" w:lineRule="auto"/>
        <w:jc w:val="both"/>
        <w:rPr>
          <w:rFonts w:ascii="Times New Roman" w:hAnsi="Times New Roman"/>
          <w:sz w:val="24"/>
          <w:szCs w:val="24"/>
        </w:rPr>
      </w:pPr>
    </w:p>
    <w:p w14:paraId="2BE7AF65" w14:textId="77777777" w:rsidR="00956DE6" w:rsidRPr="003C2B9F" w:rsidRDefault="00956DE6" w:rsidP="00956DE6">
      <w:pPr>
        <w:spacing w:line="360" w:lineRule="auto"/>
        <w:jc w:val="both"/>
        <w:rPr>
          <w:rFonts w:ascii="Times New Roman" w:hAnsi="Times New Roman"/>
          <w:sz w:val="24"/>
          <w:szCs w:val="24"/>
        </w:rPr>
      </w:pPr>
    </w:p>
    <w:p w14:paraId="452EF70F" w14:textId="77777777" w:rsidR="0052560A" w:rsidRDefault="0052560A" w:rsidP="001B6640">
      <w:pPr>
        <w:spacing w:line="360" w:lineRule="auto"/>
        <w:jc w:val="both"/>
        <w:rPr>
          <w:rFonts w:ascii="Times New Roman" w:hAnsi="Times New Roman"/>
          <w:sz w:val="24"/>
          <w:szCs w:val="24"/>
        </w:rPr>
      </w:pPr>
    </w:p>
    <w:p w14:paraId="7A77FD53" w14:textId="77777777" w:rsidR="00043EEB" w:rsidRPr="003C2B9F" w:rsidRDefault="00043EEB" w:rsidP="001B6640">
      <w:pPr>
        <w:spacing w:line="360" w:lineRule="auto"/>
        <w:jc w:val="both"/>
        <w:rPr>
          <w:rFonts w:ascii="Times New Roman" w:hAnsi="Times New Roman"/>
          <w:sz w:val="24"/>
          <w:szCs w:val="24"/>
        </w:rPr>
      </w:pPr>
    </w:p>
    <w:p w14:paraId="035554ED" w14:textId="77777777" w:rsidR="00B4149E" w:rsidRPr="003C2B9F" w:rsidRDefault="00B4149E" w:rsidP="001B6640">
      <w:pPr>
        <w:spacing w:after="0" w:line="360" w:lineRule="auto"/>
        <w:jc w:val="center"/>
        <w:rPr>
          <w:rFonts w:ascii="Times New Roman" w:hAnsi="Times New Roman"/>
          <w:b/>
          <w:bCs/>
          <w:sz w:val="24"/>
          <w:szCs w:val="24"/>
        </w:rPr>
      </w:pPr>
      <w:r w:rsidRPr="003C2B9F">
        <w:rPr>
          <w:rFonts w:ascii="Times New Roman" w:hAnsi="Times New Roman"/>
          <w:b/>
          <w:bCs/>
          <w:caps/>
          <w:sz w:val="24"/>
          <w:szCs w:val="24"/>
        </w:rPr>
        <w:t>ANEXO</w:t>
      </w:r>
    </w:p>
    <w:p w14:paraId="7BA7BB6C" w14:textId="77777777" w:rsidR="00B4149E" w:rsidRPr="003C2B9F" w:rsidRDefault="00B4149E" w:rsidP="001B6640">
      <w:pPr>
        <w:spacing w:line="360" w:lineRule="auto"/>
        <w:jc w:val="center"/>
        <w:rPr>
          <w:rFonts w:ascii="Times New Roman" w:hAnsi="Times New Roman"/>
          <w:b/>
          <w:bCs/>
          <w:sz w:val="24"/>
          <w:szCs w:val="24"/>
        </w:rPr>
      </w:pPr>
      <w:r w:rsidRPr="003C2B9F">
        <w:rPr>
          <w:rFonts w:ascii="Times New Roman" w:hAnsi="Times New Roman"/>
          <w:b/>
          <w:bCs/>
          <w:sz w:val="24"/>
          <w:szCs w:val="24"/>
        </w:rPr>
        <w:t>Código Fonte do Software Desenvolvido</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64B12">
      <w:headerReference w:type="default" r:id="rId3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3615E" w14:textId="77777777" w:rsidR="00464F22" w:rsidRDefault="00464F22">
      <w:pPr>
        <w:spacing w:after="0" w:line="240" w:lineRule="auto"/>
      </w:pPr>
      <w:r>
        <w:separator/>
      </w:r>
    </w:p>
  </w:endnote>
  <w:endnote w:type="continuationSeparator" w:id="0">
    <w:p w14:paraId="167B7330" w14:textId="77777777" w:rsidR="00464F22" w:rsidRDefault="00464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A98F6" w14:textId="77777777" w:rsidR="00464F22" w:rsidRDefault="00464F22">
      <w:pPr>
        <w:spacing w:after="0" w:line="240" w:lineRule="auto"/>
      </w:pPr>
      <w:r>
        <w:separator/>
      </w:r>
    </w:p>
  </w:footnote>
  <w:footnote w:type="continuationSeparator" w:id="0">
    <w:p w14:paraId="38B207D9" w14:textId="77777777" w:rsidR="00464F22" w:rsidRDefault="00464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5"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9"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2"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3"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139802299">
    <w:abstractNumId w:val="12"/>
  </w:num>
  <w:num w:numId="2" w16cid:durableId="2005090502">
    <w:abstractNumId w:val="7"/>
  </w:num>
  <w:num w:numId="3" w16cid:durableId="242221197">
    <w:abstractNumId w:val="11"/>
  </w:num>
  <w:num w:numId="4" w16cid:durableId="2004356215">
    <w:abstractNumId w:val="13"/>
  </w:num>
  <w:num w:numId="5" w16cid:durableId="28189506">
    <w:abstractNumId w:val="10"/>
  </w:num>
  <w:num w:numId="6" w16cid:durableId="2075809260">
    <w:abstractNumId w:val="0"/>
  </w:num>
  <w:num w:numId="7" w16cid:durableId="2020159035">
    <w:abstractNumId w:val="5"/>
  </w:num>
  <w:num w:numId="8" w16cid:durableId="605190509">
    <w:abstractNumId w:val="8"/>
  </w:num>
  <w:num w:numId="9" w16cid:durableId="1315601016">
    <w:abstractNumId w:val="4"/>
  </w:num>
  <w:num w:numId="10" w16cid:durableId="845366650">
    <w:abstractNumId w:val="3"/>
  </w:num>
  <w:num w:numId="11" w16cid:durableId="2086490496">
    <w:abstractNumId w:val="14"/>
  </w:num>
  <w:num w:numId="12" w16cid:durableId="694235033">
    <w:abstractNumId w:val="15"/>
  </w:num>
  <w:num w:numId="13" w16cid:durableId="959455151">
    <w:abstractNumId w:val="9"/>
  </w:num>
  <w:num w:numId="14" w16cid:durableId="25644203">
    <w:abstractNumId w:val="17"/>
  </w:num>
  <w:num w:numId="15" w16cid:durableId="576866181">
    <w:abstractNumId w:val="16"/>
  </w:num>
  <w:num w:numId="16" w16cid:durableId="661200507">
    <w:abstractNumId w:val="2"/>
  </w:num>
  <w:num w:numId="17" w16cid:durableId="2071534024">
    <w:abstractNumId w:val="6"/>
  </w:num>
  <w:num w:numId="18" w16cid:durableId="2279639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2307"/>
    <w:rsid w:val="00002F15"/>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DC2"/>
    <w:rsid w:val="00022ED3"/>
    <w:rsid w:val="0002388B"/>
    <w:rsid w:val="00024770"/>
    <w:rsid w:val="00025DAB"/>
    <w:rsid w:val="00030815"/>
    <w:rsid w:val="000315A6"/>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06B6"/>
    <w:rsid w:val="00081EC5"/>
    <w:rsid w:val="000822DC"/>
    <w:rsid w:val="000832A8"/>
    <w:rsid w:val="000836F7"/>
    <w:rsid w:val="00083BF3"/>
    <w:rsid w:val="00083EFA"/>
    <w:rsid w:val="00085E7B"/>
    <w:rsid w:val="000869F9"/>
    <w:rsid w:val="00090260"/>
    <w:rsid w:val="000918F7"/>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578C"/>
    <w:rsid w:val="000B6B5A"/>
    <w:rsid w:val="000B70B8"/>
    <w:rsid w:val="000B76D8"/>
    <w:rsid w:val="000C05B5"/>
    <w:rsid w:val="000C194B"/>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707F"/>
    <w:rsid w:val="000E235A"/>
    <w:rsid w:val="000E275E"/>
    <w:rsid w:val="000E3BA2"/>
    <w:rsid w:val="000E52CE"/>
    <w:rsid w:val="000E65F6"/>
    <w:rsid w:val="000E673C"/>
    <w:rsid w:val="000E67D4"/>
    <w:rsid w:val="000F1098"/>
    <w:rsid w:val="000F2B7B"/>
    <w:rsid w:val="000F466A"/>
    <w:rsid w:val="000F4EA6"/>
    <w:rsid w:val="000F5B1A"/>
    <w:rsid w:val="000F6845"/>
    <w:rsid w:val="000F691E"/>
    <w:rsid w:val="000F7E9A"/>
    <w:rsid w:val="000F7F80"/>
    <w:rsid w:val="00101221"/>
    <w:rsid w:val="001040D2"/>
    <w:rsid w:val="00104DA3"/>
    <w:rsid w:val="001057D2"/>
    <w:rsid w:val="00105BB9"/>
    <w:rsid w:val="001062EF"/>
    <w:rsid w:val="001065E3"/>
    <w:rsid w:val="00106C3E"/>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2089"/>
    <w:rsid w:val="001321E2"/>
    <w:rsid w:val="00133E54"/>
    <w:rsid w:val="001342DA"/>
    <w:rsid w:val="0013523C"/>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3025"/>
    <w:rsid w:val="0016357D"/>
    <w:rsid w:val="00163CB8"/>
    <w:rsid w:val="0016483E"/>
    <w:rsid w:val="001666D9"/>
    <w:rsid w:val="00166CC5"/>
    <w:rsid w:val="00170106"/>
    <w:rsid w:val="001713A2"/>
    <w:rsid w:val="00174329"/>
    <w:rsid w:val="00174425"/>
    <w:rsid w:val="00174DEB"/>
    <w:rsid w:val="00176A57"/>
    <w:rsid w:val="00180AE2"/>
    <w:rsid w:val="00180CBD"/>
    <w:rsid w:val="00180E5E"/>
    <w:rsid w:val="00180E68"/>
    <w:rsid w:val="00181A8D"/>
    <w:rsid w:val="0018221A"/>
    <w:rsid w:val="00182887"/>
    <w:rsid w:val="00184E32"/>
    <w:rsid w:val="00185454"/>
    <w:rsid w:val="00186BA8"/>
    <w:rsid w:val="00186BE5"/>
    <w:rsid w:val="0018738F"/>
    <w:rsid w:val="00187C91"/>
    <w:rsid w:val="00187E1B"/>
    <w:rsid w:val="0019290A"/>
    <w:rsid w:val="00192960"/>
    <w:rsid w:val="0019382F"/>
    <w:rsid w:val="00193DD2"/>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942"/>
    <w:rsid w:val="001A4C5B"/>
    <w:rsid w:val="001A4DE8"/>
    <w:rsid w:val="001B01EF"/>
    <w:rsid w:val="001B068F"/>
    <w:rsid w:val="001B120F"/>
    <w:rsid w:val="001B3439"/>
    <w:rsid w:val="001B6640"/>
    <w:rsid w:val="001B6F6E"/>
    <w:rsid w:val="001C0679"/>
    <w:rsid w:val="001C0A62"/>
    <w:rsid w:val="001C2E1E"/>
    <w:rsid w:val="001C41CF"/>
    <w:rsid w:val="001D0576"/>
    <w:rsid w:val="001D1C5A"/>
    <w:rsid w:val="001D1E28"/>
    <w:rsid w:val="001D3623"/>
    <w:rsid w:val="001D4315"/>
    <w:rsid w:val="001D458F"/>
    <w:rsid w:val="001D5E4B"/>
    <w:rsid w:val="001D6AD7"/>
    <w:rsid w:val="001E0351"/>
    <w:rsid w:val="001E0471"/>
    <w:rsid w:val="001E0742"/>
    <w:rsid w:val="001E1881"/>
    <w:rsid w:val="001E2073"/>
    <w:rsid w:val="001E2962"/>
    <w:rsid w:val="001E46A8"/>
    <w:rsid w:val="001E4F88"/>
    <w:rsid w:val="001E5930"/>
    <w:rsid w:val="001F0303"/>
    <w:rsid w:val="001F061C"/>
    <w:rsid w:val="001F33A3"/>
    <w:rsid w:val="001F452C"/>
    <w:rsid w:val="001F573A"/>
    <w:rsid w:val="001F589A"/>
    <w:rsid w:val="001F64FE"/>
    <w:rsid w:val="001F6AD7"/>
    <w:rsid w:val="001F6F84"/>
    <w:rsid w:val="001F6FEC"/>
    <w:rsid w:val="001F7360"/>
    <w:rsid w:val="002010C8"/>
    <w:rsid w:val="002039CC"/>
    <w:rsid w:val="0020405E"/>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879"/>
    <w:rsid w:val="0028136F"/>
    <w:rsid w:val="002820A3"/>
    <w:rsid w:val="002823D3"/>
    <w:rsid w:val="002827E6"/>
    <w:rsid w:val="00282C35"/>
    <w:rsid w:val="00283414"/>
    <w:rsid w:val="00284119"/>
    <w:rsid w:val="002845A9"/>
    <w:rsid w:val="002846A4"/>
    <w:rsid w:val="002847B1"/>
    <w:rsid w:val="00287E31"/>
    <w:rsid w:val="002907B6"/>
    <w:rsid w:val="002914FE"/>
    <w:rsid w:val="00293C66"/>
    <w:rsid w:val="00296A2D"/>
    <w:rsid w:val="002A102F"/>
    <w:rsid w:val="002A1F92"/>
    <w:rsid w:val="002A21DE"/>
    <w:rsid w:val="002A23B7"/>
    <w:rsid w:val="002A3DA0"/>
    <w:rsid w:val="002A5084"/>
    <w:rsid w:val="002A5AA9"/>
    <w:rsid w:val="002A78DC"/>
    <w:rsid w:val="002A7D01"/>
    <w:rsid w:val="002B00BE"/>
    <w:rsid w:val="002B2DA8"/>
    <w:rsid w:val="002B49B8"/>
    <w:rsid w:val="002B4FB4"/>
    <w:rsid w:val="002B62F0"/>
    <w:rsid w:val="002B64A4"/>
    <w:rsid w:val="002B6C1A"/>
    <w:rsid w:val="002C0B74"/>
    <w:rsid w:val="002C1AF7"/>
    <w:rsid w:val="002C1C11"/>
    <w:rsid w:val="002C1FEB"/>
    <w:rsid w:val="002C24B9"/>
    <w:rsid w:val="002C29C9"/>
    <w:rsid w:val="002C3D81"/>
    <w:rsid w:val="002C510A"/>
    <w:rsid w:val="002C670C"/>
    <w:rsid w:val="002C67CA"/>
    <w:rsid w:val="002C6A58"/>
    <w:rsid w:val="002D0689"/>
    <w:rsid w:val="002D0851"/>
    <w:rsid w:val="002D0A29"/>
    <w:rsid w:val="002D2203"/>
    <w:rsid w:val="002D287B"/>
    <w:rsid w:val="002D31E7"/>
    <w:rsid w:val="002D3B7E"/>
    <w:rsid w:val="002D45AE"/>
    <w:rsid w:val="002D4613"/>
    <w:rsid w:val="002D491F"/>
    <w:rsid w:val="002D57E9"/>
    <w:rsid w:val="002D5B57"/>
    <w:rsid w:val="002D5F9D"/>
    <w:rsid w:val="002D664F"/>
    <w:rsid w:val="002D6D54"/>
    <w:rsid w:val="002E1239"/>
    <w:rsid w:val="002E19D7"/>
    <w:rsid w:val="002E1AED"/>
    <w:rsid w:val="002E3C21"/>
    <w:rsid w:val="002E515D"/>
    <w:rsid w:val="002E62B4"/>
    <w:rsid w:val="002E7314"/>
    <w:rsid w:val="002E731D"/>
    <w:rsid w:val="002E7600"/>
    <w:rsid w:val="002F0025"/>
    <w:rsid w:val="002F2463"/>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1081D"/>
    <w:rsid w:val="0031146E"/>
    <w:rsid w:val="00311B32"/>
    <w:rsid w:val="00311BB7"/>
    <w:rsid w:val="00312A11"/>
    <w:rsid w:val="00313022"/>
    <w:rsid w:val="00314882"/>
    <w:rsid w:val="003150B8"/>
    <w:rsid w:val="00317BAD"/>
    <w:rsid w:val="00320492"/>
    <w:rsid w:val="0032100A"/>
    <w:rsid w:val="00323795"/>
    <w:rsid w:val="003244B9"/>
    <w:rsid w:val="00325420"/>
    <w:rsid w:val="003267CD"/>
    <w:rsid w:val="003268FF"/>
    <w:rsid w:val="003275C7"/>
    <w:rsid w:val="00327F80"/>
    <w:rsid w:val="00330307"/>
    <w:rsid w:val="003314B7"/>
    <w:rsid w:val="0033227A"/>
    <w:rsid w:val="00332680"/>
    <w:rsid w:val="00334ABF"/>
    <w:rsid w:val="00334C13"/>
    <w:rsid w:val="0033511A"/>
    <w:rsid w:val="0033552F"/>
    <w:rsid w:val="00337D19"/>
    <w:rsid w:val="00341262"/>
    <w:rsid w:val="003415E9"/>
    <w:rsid w:val="0034445B"/>
    <w:rsid w:val="00344DFA"/>
    <w:rsid w:val="00344E60"/>
    <w:rsid w:val="00350B01"/>
    <w:rsid w:val="003518C1"/>
    <w:rsid w:val="00351AE2"/>
    <w:rsid w:val="0035379C"/>
    <w:rsid w:val="00355046"/>
    <w:rsid w:val="003551C4"/>
    <w:rsid w:val="0036059C"/>
    <w:rsid w:val="00360924"/>
    <w:rsid w:val="00360DA0"/>
    <w:rsid w:val="00360EFD"/>
    <w:rsid w:val="00362C96"/>
    <w:rsid w:val="00363089"/>
    <w:rsid w:val="003638B2"/>
    <w:rsid w:val="00363C2A"/>
    <w:rsid w:val="00364FBA"/>
    <w:rsid w:val="003652B8"/>
    <w:rsid w:val="00365A0F"/>
    <w:rsid w:val="0036714F"/>
    <w:rsid w:val="003701A3"/>
    <w:rsid w:val="003712D4"/>
    <w:rsid w:val="00373481"/>
    <w:rsid w:val="00375BF7"/>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4848"/>
    <w:rsid w:val="003A5B00"/>
    <w:rsid w:val="003A62CC"/>
    <w:rsid w:val="003A718D"/>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2942"/>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4593"/>
    <w:rsid w:val="004051FA"/>
    <w:rsid w:val="0040625F"/>
    <w:rsid w:val="004063DA"/>
    <w:rsid w:val="004066ED"/>
    <w:rsid w:val="0041080C"/>
    <w:rsid w:val="00410ED9"/>
    <w:rsid w:val="00412AE4"/>
    <w:rsid w:val="004153A8"/>
    <w:rsid w:val="004160A8"/>
    <w:rsid w:val="0041633D"/>
    <w:rsid w:val="004167DE"/>
    <w:rsid w:val="00417627"/>
    <w:rsid w:val="004200DC"/>
    <w:rsid w:val="00420DA1"/>
    <w:rsid w:val="00421498"/>
    <w:rsid w:val="00422C57"/>
    <w:rsid w:val="00423663"/>
    <w:rsid w:val="00424187"/>
    <w:rsid w:val="00424311"/>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44ED"/>
    <w:rsid w:val="004545E0"/>
    <w:rsid w:val="00455285"/>
    <w:rsid w:val="0045575A"/>
    <w:rsid w:val="00456CEA"/>
    <w:rsid w:val="004578A0"/>
    <w:rsid w:val="00457F3C"/>
    <w:rsid w:val="00460225"/>
    <w:rsid w:val="00460934"/>
    <w:rsid w:val="00461639"/>
    <w:rsid w:val="00462B10"/>
    <w:rsid w:val="00462F07"/>
    <w:rsid w:val="00463181"/>
    <w:rsid w:val="00464F22"/>
    <w:rsid w:val="004654E7"/>
    <w:rsid w:val="00465E63"/>
    <w:rsid w:val="00466A4D"/>
    <w:rsid w:val="00470E0C"/>
    <w:rsid w:val="004743AC"/>
    <w:rsid w:val="00474D29"/>
    <w:rsid w:val="0047614C"/>
    <w:rsid w:val="004803C6"/>
    <w:rsid w:val="004808E0"/>
    <w:rsid w:val="00480C2D"/>
    <w:rsid w:val="00480CFD"/>
    <w:rsid w:val="00481B9F"/>
    <w:rsid w:val="004839D2"/>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8B6"/>
    <w:rsid w:val="004A57D6"/>
    <w:rsid w:val="004A70F3"/>
    <w:rsid w:val="004A7440"/>
    <w:rsid w:val="004A7A81"/>
    <w:rsid w:val="004A7C41"/>
    <w:rsid w:val="004B12F9"/>
    <w:rsid w:val="004B14D1"/>
    <w:rsid w:val="004B3140"/>
    <w:rsid w:val="004B3912"/>
    <w:rsid w:val="004B4491"/>
    <w:rsid w:val="004C0143"/>
    <w:rsid w:val="004C17E1"/>
    <w:rsid w:val="004C2112"/>
    <w:rsid w:val="004C358B"/>
    <w:rsid w:val="004C3D44"/>
    <w:rsid w:val="004C4B2A"/>
    <w:rsid w:val="004C62B2"/>
    <w:rsid w:val="004C657D"/>
    <w:rsid w:val="004C6C5D"/>
    <w:rsid w:val="004D06EC"/>
    <w:rsid w:val="004D0CD2"/>
    <w:rsid w:val="004D1263"/>
    <w:rsid w:val="004D12E7"/>
    <w:rsid w:val="004D1409"/>
    <w:rsid w:val="004D1A72"/>
    <w:rsid w:val="004D1EA2"/>
    <w:rsid w:val="004D40CF"/>
    <w:rsid w:val="004D416D"/>
    <w:rsid w:val="004D4AE3"/>
    <w:rsid w:val="004E0495"/>
    <w:rsid w:val="004E077D"/>
    <w:rsid w:val="004E0B38"/>
    <w:rsid w:val="004E1F57"/>
    <w:rsid w:val="004E461A"/>
    <w:rsid w:val="004E4D47"/>
    <w:rsid w:val="004E5904"/>
    <w:rsid w:val="004E6559"/>
    <w:rsid w:val="004E6F06"/>
    <w:rsid w:val="004E72CB"/>
    <w:rsid w:val="004F13F3"/>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E94"/>
    <w:rsid w:val="00507F1E"/>
    <w:rsid w:val="0051126D"/>
    <w:rsid w:val="00511677"/>
    <w:rsid w:val="00512B4B"/>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7A36"/>
    <w:rsid w:val="0054009B"/>
    <w:rsid w:val="00540C69"/>
    <w:rsid w:val="005420EE"/>
    <w:rsid w:val="0054639B"/>
    <w:rsid w:val="00547E14"/>
    <w:rsid w:val="00551BC7"/>
    <w:rsid w:val="00552BD1"/>
    <w:rsid w:val="00552C35"/>
    <w:rsid w:val="00553895"/>
    <w:rsid w:val="00553BA1"/>
    <w:rsid w:val="00554294"/>
    <w:rsid w:val="0055491E"/>
    <w:rsid w:val="00554DED"/>
    <w:rsid w:val="00555E70"/>
    <w:rsid w:val="0055751B"/>
    <w:rsid w:val="005610E0"/>
    <w:rsid w:val="00561F4D"/>
    <w:rsid w:val="00562EA0"/>
    <w:rsid w:val="00563C08"/>
    <w:rsid w:val="00564536"/>
    <w:rsid w:val="005657FB"/>
    <w:rsid w:val="0057434D"/>
    <w:rsid w:val="00575C5E"/>
    <w:rsid w:val="00575FE3"/>
    <w:rsid w:val="00580241"/>
    <w:rsid w:val="00582400"/>
    <w:rsid w:val="00585575"/>
    <w:rsid w:val="005855CA"/>
    <w:rsid w:val="0058774A"/>
    <w:rsid w:val="0059097C"/>
    <w:rsid w:val="005914BF"/>
    <w:rsid w:val="00592356"/>
    <w:rsid w:val="00593793"/>
    <w:rsid w:val="00593C33"/>
    <w:rsid w:val="00593FAC"/>
    <w:rsid w:val="00594205"/>
    <w:rsid w:val="005944DF"/>
    <w:rsid w:val="005A031E"/>
    <w:rsid w:val="005A09C6"/>
    <w:rsid w:val="005A0DAC"/>
    <w:rsid w:val="005A13E1"/>
    <w:rsid w:val="005A18A8"/>
    <w:rsid w:val="005A26BD"/>
    <w:rsid w:val="005A2B06"/>
    <w:rsid w:val="005A3B27"/>
    <w:rsid w:val="005A4896"/>
    <w:rsid w:val="005A628D"/>
    <w:rsid w:val="005B0FF1"/>
    <w:rsid w:val="005B28A2"/>
    <w:rsid w:val="005B2CB1"/>
    <w:rsid w:val="005B374B"/>
    <w:rsid w:val="005B375F"/>
    <w:rsid w:val="005B3CB3"/>
    <w:rsid w:val="005B3E44"/>
    <w:rsid w:val="005B4081"/>
    <w:rsid w:val="005B5C6C"/>
    <w:rsid w:val="005C01C4"/>
    <w:rsid w:val="005C2733"/>
    <w:rsid w:val="005C3C8E"/>
    <w:rsid w:val="005C6AC0"/>
    <w:rsid w:val="005C7282"/>
    <w:rsid w:val="005C7CA7"/>
    <w:rsid w:val="005D128D"/>
    <w:rsid w:val="005D25EB"/>
    <w:rsid w:val="005D3033"/>
    <w:rsid w:val="005D46D5"/>
    <w:rsid w:val="005D4E50"/>
    <w:rsid w:val="005D55D0"/>
    <w:rsid w:val="005D6365"/>
    <w:rsid w:val="005D656B"/>
    <w:rsid w:val="005E0539"/>
    <w:rsid w:val="005E11A7"/>
    <w:rsid w:val="005E1481"/>
    <w:rsid w:val="005E4664"/>
    <w:rsid w:val="005E4A0B"/>
    <w:rsid w:val="005E56D2"/>
    <w:rsid w:val="005E6D61"/>
    <w:rsid w:val="005E79FB"/>
    <w:rsid w:val="005E7B34"/>
    <w:rsid w:val="005F0EAC"/>
    <w:rsid w:val="005F134A"/>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DFD"/>
    <w:rsid w:val="00616F2D"/>
    <w:rsid w:val="00620E72"/>
    <w:rsid w:val="00621798"/>
    <w:rsid w:val="0062196B"/>
    <w:rsid w:val="0062771F"/>
    <w:rsid w:val="00630F48"/>
    <w:rsid w:val="0063234A"/>
    <w:rsid w:val="00633B97"/>
    <w:rsid w:val="00634664"/>
    <w:rsid w:val="00635FBF"/>
    <w:rsid w:val="0063691B"/>
    <w:rsid w:val="00637DBE"/>
    <w:rsid w:val="00640C85"/>
    <w:rsid w:val="00641167"/>
    <w:rsid w:val="00642925"/>
    <w:rsid w:val="00642EA3"/>
    <w:rsid w:val="00642F04"/>
    <w:rsid w:val="00642F5B"/>
    <w:rsid w:val="00643760"/>
    <w:rsid w:val="0064389E"/>
    <w:rsid w:val="0064441C"/>
    <w:rsid w:val="00644988"/>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292"/>
    <w:rsid w:val="00665355"/>
    <w:rsid w:val="00666D5A"/>
    <w:rsid w:val="006700DF"/>
    <w:rsid w:val="006702FD"/>
    <w:rsid w:val="00671F32"/>
    <w:rsid w:val="00672506"/>
    <w:rsid w:val="006725EA"/>
    <w:rsid w:val="00673531"/>
    <w:rsid w:val="00673E8A"/>
    <w:rsid w:val="006743A8"/>
    <w:rsid w:val="0067480B"/>
    <w:rsid w:val="00674BA6"/>
    <w:rsid w:val="006802BD"/>
    <w:rsid w:val="006811AA"/>
    <w:rsid w:val="00681941"/>
    <w:rsid w:val="0068350E"/>
    <w:rsid w:val="00683792"/>
    <w:rsid w:val="006837A0"/>
    <w:rsid w:val="0068440E"/>
    <w:rsid w:val="00684F31"/>
    <w:rsid w:val="00684F37"/>
    <w:rsid w:val="00686E70"/>
    <w:rsid w:val="0068789C"/>
    <w:rsid w:val="00687A05"/>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D06D1"/>
    <w:rsid w:val="006D084E"/>
    <w:rsid w:val="006D1DB5"/>
    <w:rsid w:val="006D221B"/>
    <w:rsid w:val="006D2A9D"/>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3089"/>
    <w:rsid w:val="006F31E3"/>
    <w:rsid w:val="006F4292"/>
    <w:rsid w:val="006F47C1"/>
    <w:rsid w:val="006F535B"/>
    <w:rsid w:val="006F7C15"/>
    <w:rsid w:val="00700BAA"/>
    <w:rsid w:val="00700BAD"/>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17AD4"/>
    <w:rsid w:val="00722A9B"/>
    <w:rsid w:val="00725466"/>
    <w:rsid w:val="00727A1D"/>
    <w:rsid w:val="0073060F"/>
    <w:rsid w:val="007309CC"/>
    <w:rsid w:val="00730D35"/>
    <w:rsid w:val="00730E4F"/>
    <w:rsid w:val="00730F4E"/>
    <w:rsid w:val="00731CF5"/>
    <w:rsid w:val="00732F74"/>
    <w:rsid w:val="00734D2B"/>
    <w:rsid w:val="00735C73"/>
    <w:rsid w:val="00735CEF"/>
    <w:rsid w:val="00736A31"/>
    <w:rsid w:val="007400C6"/>
    <w:rsid w:val="007414B1"/>
    <w:rsid w:val="00744B06"/>
    <w:rsid w:val="00745BE1"/>
    <w:rsid w:val="00747046"/>
    <w:rsid w:val="00747F98"/>
    <w:rsid w:val="00750D7D"/>
    <w:rsid w:val="00752349"/>
    <w:rsid w:val="00752FF2"/>
    <w:rsid w:val="007530A0"/>
    <w:rsid w:val="00753295"/>
    <w:rsid w:val="00753489"/>
    <w:rsid w:val="00753A03"/>
    <w:rsid w:val="00754FF3"/>
    <w:rsid w:val="007555FC"/>
    <w:rsid w:val="00756106"/>
    <w:rsid w:val="00760DC8"/>
    <w:rsid w:val="007617C6"/>
    <w:rsid w:val="00761C61"/>
    <w:rsid w:val="007631C9"/>
    <w:rsid w:val="00763983"/>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2DC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7B5"/>
    <w:rsid w:val="007B7128"/>
    <w:rsid w:val="007B7703"/>
    <w:rsid w:val="007B7DCC"/>
    <w:rsid w:val="007B7E94"/>
    <w:rsid w:val="007C0807"/>
    <w:rsid w:val="007C08A2"/>
    <w:rsid w:val="007C0927"/>
    <w:rsid w:val="007C0D26"/>
    <w:rsid w:val="007C217E"/>
    <w:rsid w:val="007C43D7"/>
    <w:rsid w:val="007C4E4A"/>
    <w:rsid w:val="007C6F44"/>
    <w:rsid w:val="007C76BE"/>
    <w:rsid w:val="007C7E23"/>
    <w:rsid w:val="007D05CD"/>
    <w:rsid w:val="007D0A75"/>
    <w:rsid w:val="007D16D9"/>
    <w:rsid w:val="007D1CD9"/>
    <w:rsid w:val="007D57C0"/>
    <w:rsid w:val="007E1363"/>
    <w:rsid w:val="007E1FD2"/>
    <w:rsid w:val="007E221B"/>
    <w:rsid w:val="007E29AB"/>
    <w:rsid w:val="007E2A8F"/>
    <w:rsid w:val="007E46C5"/>
    <w:rsid w:val="007E49B1"/>
    <w:rsid w:val="007E4DEA"/>
    <w:rsid w:val="007E5104"/>
    <w:rsid w:val="007E5143"/>
    <w:rsid w:val="007E5C28"/>
    <w:rsid w:val="007E6165"/>
    <w:rsid w:val="007F1251"/>
    <w:rsid w:val="007F36B1"/>
    <w:rsid w:val="007F4EC2"/>
    <w:rsid w:val="007F4ECB"/>
    <w:rsid w:val="007F6B9D"/>
    <w:rsid w:val="007F7261"/>
    <w:rsid w:val="00800107"/>
    <w:rsid w:val="00800D70"/>
    <w:rsid w:val="00800D98"/>
    <w:rsid w:val="00801E5D"/>
    <w:rsid w:val="0080220D"/>
    <w:rsid w:val="008037B1"/>
    <w:rsid w:val="00807300"/>
    <w:rsid w:val="00810864"/>
    <w:rsid w:val="00810DEF"/>
    <w:rsid w:val="00811210"/>
    <w:rsid w:val="00812B4D"/>
    <w:rsid w:val="00813704"/>
    <w:rsid w:val="008156A9"/>
    <w:rsid w:val="008177C4"/>
    <w:rsid w:val="00817A94"/>
    <w:rsid w:val="00820433"/>
    <w:rsid w:val="00821ADC"/>
    <w:rsid w:val="00822033"/>
    <w:rsid w:val="00822D08"/>
    <w:rsid w:val="00822D84"/>
    <w:rsid w:val="0082721C"/>
    <w:rsid w:val="00827C66"/>
    <w:rsid w:val="008315C9"/>
    <w:rsid w:val="00832788"/>
    <w:rsid w:val="00834188"/>
    <w:rsid w:val="0083505F"/>
    <w:rsid w:val="00835444"/>
    <w:rsid w:val="008413B7"/>
    <w:rsid w:val="008419E1"/>
    <w:rsid w:val="00841D24"/>
    <w:rsid w:val="00841D4F"/>
    <w:rsid w:val="00842974"/>
    <w:rsid w:val="008434CF"/>
    <w:rsid w:val="00844938"/>
    <w:rsid w:val="00845044"/>
    <w:rsid w:val="00845E69"/>
    <w:rsid w:val="00847142"/>
    <w:rsid w:val="0084787F"/>
    <w:rsid w:val="00847E88"/>
    <w:rsid w:val="00850892"/>
    <w:rsid w:val="00850C6E"/>
    <w:rsid w:val="00851510"/>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3D90"/>
    <w:rsid w:val="00874BB1"/>
    <w:rsid w:val="0087529B"/>
    <w:rsid w:val="008754BB"/>
    <w:rsid w:val="00875F80"/>
    <w:rsid w:val="00877A1E"/>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3682"/>
    <w:rsid w:val="008A3F3C"/>
    <w:rsid w:val="008A51AD"/>
    <w:rsid w:val="008A6099"/>
    <w:rsid w:val="008B092B"/>
    <w:rsid w:val="008B0CC8"/>
    <w:rsid w:val="008B14E9"/>
    <w:rsid w:val="008B2520"/>
    <w:rsid w:val="008B38C7"/>
    <w:rsid w:val="008B432C"/>
    <w:rsid w:val="008B4F62"/>
    <w:rsid w:val="008B50CC"/>
    <w:rsid w:val="008C1DC3"/>
    <w:rsid w:val="008C23E4"/>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8E3"/>
    <w:rsid w:val="008D69C2"/>
    <w:rsid w:val="008E0822"/>
    <w:rsid w:val="008E387A"/>
    <w:rsid w:val="008E3DC5"/>
    <w:rsid w:val="008E60E0"/>
    <w:rsid w:val="008E6336"/>
    <w:rsid w:val="008E7898"/>
    <w:rsid w:val="008F0088"/>
    <w:rsid w:val="008F0474"/>
    <w:rsid w:val="008F0AE3"/>
    <w:rsid w:val="008F163D"/>
    <w:rsid w:val="008F2967"/>
    <w:rsid w:val="008F2978"/>
    <w:rsid w:val="008F3C26"/>
    <w:rsid w:val="008F5268"/>
    <w:rsid w:val="008F5A66"/>
    <w:rsid w:val="008F60B9"/>
    <w:rsid w:val="008F63B4"/>
    <w:rsid w:val="009040F0"/>
    <w:rsid w:val="00907CA6"/>
    <w:rsid w:val="0091039A"/>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6316"/>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48C8"/>
    <w:rsid w:val="00974981"/>
    <w:rsid w:val="0097551B"/>
    <w:rsid w:val="00976304"/>
    <w:rsid w:val="00977010"/>
    <w:rsid w:val="00980A34"/>
    <w:rsid w:val="00980FEC"/>
    <w:rsid w:val="009811A9"/>
    <w:rsid w:val="009813CE"/>
    <w:rsid w:val="009818CE"/>
    <w:rsid w:val="0098247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FF"/>
    <w:rsid w:val="009B1D13"/>
    <w:rsid w:val="009B20F4"/>
    <w:rsid w:val="009B5BC0"/>
    <w:rsid w:val="009B7C5D"/>
    <w:rsid w:val="009C0153"/>
    <w:rsid w:val="009C21F7"/>
    <w:rsid w:val="009C5026"/>
    <w:rsid w:val="009C763F"/>
    <w:rsid w:val="009C7EA4"/>
    <w:rsid w:val="009D05FA"/>
    <w:rsid w:val="009D0614"/>
    <w:rsid w:val="009D3AB2"/>
    <w:rsid w:val="009D54FC"/>
    <w:rsid w:val="009D5C43"/>
    <w:rsid w:val="009D67BC"/>
    <w:rsid w:val="009D791E"/>
    <w:rsid w:val="009E0B40"/>
    <w:rsid w:val="009E4573"/>
    <w:rsid w:val="009E6C6E"/>
    <w:rsid w:val="009E6DCE"/>
    <w:rsid w:val="009E763F"/>
    <w:rsid w:val="009F33D1"/>
    <w:rsid w:val="009F3AF9"/>
    <w:rsid w:val="009F3ED0"/>
    <w:rsid w:val="009F5C13"/>
    <w:rsid w:val="009F5D9C"/>
    <w:rsid w:val="009F638C"/>
    <w:rsid w:val="009F68EA"/>
    <w:rsid w:val="00A00568"/>
    <w:rsid w:val="00A00A82"/>
    <w:rsid w:val="00A01DF4"/>
    <w:rsid w:val="00A024D9"/>
    <w:rsid w:val="00A038A2"/>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5C2"/>
    <w:rsid w:val="00A347D3"/>
    <w:rsid w:val="00A34E3F"/>
    <w:rsid w:val="00A34E51"/>
    <w:rsid w:val="00A34F3A"/>
    <w:rsid w:val="00A36B93"/>
    <w:rsid w:val="00A41DF2"/>
    <w:rsid w:val="00A446FE"/>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6B41"/>
    <w:rsid w:val="00A80CBE"/>
    <w:rsid w:val="00A8176D"/>
    <w:rsid w:val="00A8194A"/>
    <w:rsid w:val="00A8237A"/>
    <w:rsid w:val="00A85BBC"/>
    <w:rsid w:val="00A8601C"/>
    <w:rsid w:val="00A93058"/>
    <w:rsid w:val="00A93BAF"/>
    <w:rsid w:val="00A945F0"/>
    <w:rsid w:val="00A94879"/>
    <w:rsid w:val="00A94AEB"/>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6681"/>
    <w:rsid w:val="00B00090"/>
    <w:rsid w:val="00B00BFA"/>
    <w:rsid w:val="00B02413"/>
    <w:rsid w:val="00B04A6A"/>
    <w:rsid w:val="00B04A9D"/>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789C"/>
    <w:rsid w:val="00B379A0"/>
    <w:rsid w:val="00B4065B"/>
    <w:rsid w:val="00B41103"/>
    <w:rsid w:val="00B4149E"/>
    <w:rsid w:val="00B41A46"/>
    <w:rsid w:val="00B420A8"/>
    <w:rsid w:val="00B44C66"/>
    <w:rsid w:val="00B44EA0"/>
    <w:rsid w:val="00B452E7"/>
    <w:rsid w:val="00B47256"/>
    <w:rsid w:val="00B4732F"/>
    <w:rsid w:val="00B478C9"/>
    <w:rsid w:val="00B4793E"/>
    <w:rsid w:val="00B47BA2"/>
    <w:rsid w:val="00B513C8"/>
    <w:rsid w:val="00B53C1D"/>
    <w:rsid w:val="00B553BB"/>
    <w:rsid w:val="00B56549"/>
    <w:rsid w:val="00B61B9B"/>
    <w:rsid w:val="00B61F2D"/>
    <w:rsid w:val="00B62286"/>
    <w:rsid w:val="00B62C44"/>
    <w:rsid w:val="00B67E83"/>
    <w:rsid w:val="00B70089"/>
    <w:rsid w:val="00B73330"/>
    <w:rsid w:val="00B73EFA"/>
    <w:rsid w:val="00B7449C"/>
    <w:rsid w:val="00B74804"/>
    <w:rsid w:val="00B74B72"/>
    <w:rsid w:val="00B75014"/>
    <w:rsid w:val="00B75E5A"/>
    <w:rsid w:val="00B76B17"/>
    <w:rsid w:val="00B76B26"/>
    <w:rsid w:val="00B76F80"/>
    <w:rsid w:val="00B77A3C"/>
    <w:rsid w:val="00B811AF"/>
    <w:rsid w:val="00B818B2"/>
    <w:rsid w:val="00B81BAF"/>
    <w:rsid w:val="00B81C22"/>
    <w:rsid w:val="00B8276E"/>
    <w:rsid w:val="00B82B90"/>
    <w:rsid w:val="00B83128"/>
    <w:rsid w:val="00B8356A"/>
    <w:rsid w:val="00B83F2C"/>
    <w:rsid w:val="00B84566"/>
    <w:rsid w:val="00B857C0"/>
    <w:rsid w:val="00B858E1"/>
    <w:rsid w:val="00B86C04"/>
    <w:rsid w:val="00B86F1B"/>
    <w:rsid w:val="00B8738B"/>
    <w:rsid w:val="00B873AC"/>
    <w:rsid w:val="00B90F58"/>
    <w:rsid w:val="00B92397"/>
    <w:rsid w:val="00B9668C"/>
    <w:rsid w:val="00B96A20"/>
    <w:rsid w:val="00B96A69"/>
    <w:rsid w:val="00B978D6"/>
    <w:rsid w:val="00BA0948"/>
    <w:rsid w:val="00BA172B"/>
    <w:rsid w:val="00BA380F"/>
    <w:rsid w:val="00BA45BC"/>
    <w:rsid w:val="00BA4BC8"/>
    <w:rsid w:val="00BA4E50"/>
    <w:rsid w:val="00BA59D9"/>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BAE"/>
    <w:rsid w:val="00BF51C7"/>
    <w:rsid w:val="00BF5270"/>
    <w:rsid w:val="00BF564C"/>
    <w:rsid w:val="00BF651D"/>
    <w:rsid w:val="00BF7F52"/>
    <w:rsid w:val="00BF7F9E"/>
    <w:rsid w:val="00C0189C"/>
    <w:rsid w:val="00C031E7"/>
    <w:rsid w:val="00C03E68"/>
    <w:rsid w:val="00C057B1"/>
    <w:rsid w:val="00C05CBC"/>
    <w:rsid w:val="00C061AD"/>
    <w:rsid w:val="00C06AAC"/>
    <w:rsid w:val="00C1219C"/>
    <w:rsid w:val="00C1299E"/>
    <w:rsid w:val="00C13A3B"/>
    <w:rsid w:val="00C13D92"/>
    <w:rsid w:val="00C142B5"/>
    <w:rsid w:val="00C14489"/>
    <w:rsid w:val="00C14EAB"/>
    <w:rsid w:val="00C150E8"/>
    <w:rsid w:val="00C1622B"/>
    <w:rsid w:val="00C1630C"/>
    <w:rsid w:val="00C163CA"/>
    <w:rsid w:val="00C2046C"/>
    <w:rsid w:val="00C22468"/>
    <w:rsid w:val="00C22544"/>
    <w:rsid w:val="00C25012"/>
    <w:rsid w:val="00C25916"/>
    <w:rsid w:val="00C26BBF"/>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FA"/>
    <w:rsid w:val="00C4289B"/>
    <w:rsid w:val="00C42D4D"/>
    <w:rsid w:val="00C44BA6"/>
    <w:rsid w:val="00C44CC7"/>
    <w:rsid w:val="00C44DB6"/>
    <w:rsid w:val="00C460BE"/>
    <w:rsid w:val="00C46A2F"/>
    <w:rsid w:val="00C47714"/>
    <w:rsid w:val="00C47EBA"/>
    <w:rsid w:val="00C5055F"/>
    <w:rsid w:val="00C50BC2"/>
    <w:rsid w:val="00C51177"/>
    <w:rsid w:val="00C519DB"/>
    <w:rsid w:val="00C526E2"/>
    <w:rsid w:val="00C53BD4"/>
    <w:rsid w:val="00C54BEC"/>
    <w:rsid w:val="00C55741"/>
    <w:rsid w:val="00C55FDC"/>
    <w:rsid w:val="00C56BC9"/>
    <w:rsid w:val="00C56EE8"/>
    <w:rsid w:val="00C57B32"/>
    <w:rsid w:val="00C643E7"/>
    <w:rsid w:val="00C6530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CF6"/>
    <w:rsid w:val="00C904E6"/>
    <w:rsid w:val="00C90FC1"/>
    <w:rsid w:val="00C9114D"/>
    <w:rsid w:val="00C93F93"/>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0009"/>
    <w:rsid w:val="00D01C05"/>
    <w:rsid w:val="00D038B2"/>
    <w:rsid w:val="00D05835"/>
    <w:rsid w:val="00D059EF"/>
    <w:rsid w:val="00D05A5D"/>
    <w:rsid w:val="00D10CCA"/>
    <w:rsid w:val="00D12375"/>
    <w:rsid w:val="00D12D4B"/>
    <w:rsid w:val="00D12E4E"/>
    <w:rsid w:val="00D1321D"/>
    <w:rsid w:val="00D13B19"/>
    <w:rsid w:val="00D14BA3"/>
    <w:rsid w:val="00D14D7A"/>
    <w:rsid w:val="00D151A6"/>
    <w:rsid w:val="00D177A5"/>
    <w:rsid w:val="00D205F9"/>
    <w:rsid w:val="00D20972"/>
    <w:rsid w:val="00D209B7"/>
    <w:rsid w:val="00D20A5B"/>
    <w:rsid w:val="00D22A4F"/>
    <w:rsid w:val="00D25097"/>
    <w:rsid w:val="00D277C6"/>
    <w:rsid w:val="00D31B92"/>
    <w:rsid w:val="00D32EB5"/>
    <w:rsid w:val="00D335E6"/>
    <w:rsid w:val="00D34029"/>
    <w:rsid w:val="00D35114"/>
    <w:rsid w:val="00D35269"/>
    <w:rsid w:val="00D35275"/>
    <w:rsid w:val="00D36B62"/>
    <w:rsid w:val="00D36E3B"/>
    <w:rsid w:val="00D37133"/>
    <w:rsid w:val="00D405FF"/>
    <w:rsid w:val="00D40AE6"/>
    <w:rsid w:val="00D43A5B"/>
    <w:rsid w:val="00D44676"/>
    <w:rsid w:val="00D446FE"/>
    <w:rsid w:val="00D4500C"/>
    <w:rsid w:val="00D450CB"/>
    <w:rsid w:val="00D45895"/>
    <w:rsid w:val="00D459E1"/>
    <w:rsid w:val="00D466D2"/>
    <w:rsid w:val="00D468FE"/>
    <w:rsid w:val="00D4755C"/>
    <w:rsid w:val="00D50D8A"/>
    <w:rsid w:val="00D512DB"/>
    <w:rsid w:val="00D5144F"/>
    <w:rsid w:val="00D52819"/>
    <w:rsid w:val="00D52CE6"/>
    <w:rsid w:val="00D53BAF"/>
    <w:rsid w:val="00D560BB"/>
    <w:rsid w:val="00D568FA"/>
    <w:rsid w:val="00D56F33"/>
    <w:rsid w:val="00D57A7E"/>
    <w:rsid w:val="00D610D7"/>
    <w:rsid w:val="00D612C8"/>
    <w:rsid w:val="00D61555"/>
    <w:rsid w:val="00D62499"/>
    <w:rsid w:val="00D626C3"/>
    <w:rsid w:val="00D629CD"/>
    <w:rsid w:val="00D633F7"/>
    <w:rsid w:val="00D63BD1"/>
    <w:rsid w:val="00D63D29"/>
    <w:rsid w:val="00D646CE"/>
    <w:rsid w:val="00D64B92"/>
    <w:rsid w:val="00D6500E"/>
    <w:rsid w:val="00D66897"/>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1E"/>
    <w:rsid w:val="00DC28F6"/>
    <w:rsid w:val="00DC3292"/>
    <w:rsid w:val="00DC3DB1"/>
    <w:rsid w:val="00DC71ED"/>
    <w:rsid w:val="00DC7426"/>
    <w:rsid w:val="00DD09D8"/>
    <w:rsid w:val="00DD10A7"/>
    <w:rsid w:val="00DD10A9"/>
    <w:rsid w:val="00DD1E6A"/>
    <w:rsid w:val="00DD2531"/>
    <w:rsid w:val="00DD31C4"/>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550D"/>
    <w:rsid w:val="00E25817"/>
    <w:rsid w:val="00E25D7E"/>
    <w:rsid w:val="00E25F2D"/>
    <w:rsid w:val="00E26112"/>
    <w:rsid w:val="00E261F4"/>
    <w:rsid w:val="00E2799A"/>
    <w:rsid w:val="00E3084F"/>
    <w:rsid w:val="00E310F8"/>
    <w:rsid w:val="00E31DA0"/>
    <w:rsid w:val="00E31F2C"/>
    <w:rsid w:val="00E335CD"/>
    <w:rsid w:val="00E33F1E"/>
    <w:rsid w:val="00E3414B"/>
    <w:rsid w:val="00E34754"/>
    <w:rsid w:val="00E34999"/>
    <w:rsid w:val="00E353CF"/>
    <w:rsid w:val="00E36E76"/>
    <w:rsid w:val="00E40433"/>
    <w:rsid w:val="00E4067D"/>
    <w:rsid w:val="00E40AA5"/>
    <w:rsid w:val="00E40D6A"/>
    <w:rsid w:val="00E41226"/>
    <w:rsid w:val="00E42128"/>
    <w:rsid w:val="00E43218"/>
    <w:rsid w:val="00E453A2"/>
    <w:rsid w:val="00E457D8"/>
    <w:rsid w:val="00E46C43"/>
    <w:rsid w:val="00E471F9"/>
    <w:rsid w:val="00E47F2E"/>
    <w:rsid w:val="00E50CB7"/>
    <w:rsid w:val="00E5469D"/>
    <w:rsid w:val="00E54B62"/>
    <w:rsid w:val="00E570F7"/>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18A9"/>
    <w:rsid w:val="00E81ABE"/>
    <w:rsid w:val="00E824EB"/>
    <w:rsid w:val="00E85014"/>
    <w:rsid w:val="00E85D9A"/>
    <w:rsid w:val="00E91870"/>
    <w:rsid w:val="00E92043"/>
    <w:rsid w:val="00E9276E"/>
    <w:rsid w:val="00E92957"/>
    <w:rsid w:val="00E95239"/>
    <w:rsid w:val="00E95AB4"/>
    <w:rsid w:val="00E95BB3"/>
    <w:rsid w:val="00E9694A"/>
    <w:rsid w:val="00E977DF"/>
    <w:rsid w:val="00EA0CBE"/>
    <w:rsid w:val="00EA1DD4"/>
    <w:rsid w:val="00EA35C6"/>
    <w:rsid w:val="00EA4FA8"/>
    <w:rsid w:val="00EA5880"/>
    <w:rsid w:val="00EA651F"/>
    <w:rsid w:val="00EA73B0"/>
    <w:rsid w:val="00EA7AC0"/>
    <w:rsid w:val="00EB107E"/>
    <w:rsid w:val="00EB2135"/>
    <w:rsid w:val="00EB21DE"/>
    <w:rsid w:val="00EB2319"/>
    <w:rsid w:val="00EB5645"/>
    <w:rsid w:val="00EB72D2"/>
    <w:rsid w:val="00EC088C"/>
    <w:rsid w:val="00EC0C84"/>
    <w:rsid w:val="00EC1FDE"/>
    <w:rsid w:val="00EC381D"/>
    <w:rsid w:val="00EC5F13"/>
    <w:rsid w:val="00EC6B4C"/>
    <w:rsid w:val="00EC78D8"/>
    <w:rsid w:val="00ED0207"/>
    <w:rsid w:val="00ED0A58"/>
    <w:rsid w:val="00ED0A6C"/>
    <w:rsid w:val="00ED214F"/>
    <w:rsid w:val="00ED26E5"/>
    <w:rsid w:val="00ED28F0"/>
    <w:rsid w:val="00ED32A2"/>
    <w:rsid w:val="00ED3C88"/>
    <w:rsid w:val="00ED47C0"/>
    <w:rsid w:val="00ED4D0E"/>
    <w:rsid w:val="00ED5110"/>
    <w:rsid w:val="00ED5B68"/>
    <w:rsid w:val="00ED6284"/>
    <w:rsid w:val="00ED6A82"/>
    <w:rsid w:val="00ED79CD"/>
    <w:rsid w:val="00ED7F32"/>
    <w:rsid w:val="00EE023E"/>
    <w:rsid w:val="00EE0BE8"/>
    <w:rsid w:val="00EE14E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D5D"/>
    <w:rsid w:val="00F16100"/>
    <w:rsid w:val="00F16C9D"/>
    <w:rsid w:val="00F20867"/>
    <w:rsid w:val="00F208D0"/>
    <w:rsid w:val="00F20A54"/>
    <w:rsid w:val="00F20E8D"/>
    <w:rsid w:val="00F20F3F"/>
    <w:rsid w:val="00F2171E"/>
    <w:rsid w:val="00F226F7"/>
    <w:rsid w:val="00F255EA"/>
    <w:rsid w:val="00F2631B"/>
    <w:rsid w:val="00F27603"/>
    <w:rsid w:val="00F31095"/>
    <w:rsid w:val="00F33F61"/>
    <w:rsid w:val="00F33FB5"/>
    <w:rsid w:val="00F3554C"/>
    <w:rsid w:val="00F36A83"/>
    <w:rsid w:val="00F3715C"/>
    <w:rsid w:val="00F41411"/>
    <w:rsid w:val="00F41E74"/>
    <w:rsid w:val="00F43DCA"/>
    <w:rsid w:val="00F44EDE"/>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4208"/>
    <w:rsid w:val="00F847F9"/>
    <w:rsid w:val="00F84981"/>
    <w:rsid w:val="00F863C0"/>
    <w:rsid w:val="00F86407"/>
    <w:rsid w:val="00F907DB"/>
    <w:rsid w:val="00F90C4D"/>
    <w:rsid w:val="00F91A3A"/>
    <w:rsid w:val="00F92E7C"/>
    <w:rsid w:val="00F94B1B"/>
    <w:rsid w:val="00F95B41"/>
    <w:rsid w:val="00F966EB"/>
    <w:rsid w:val="00F96D62"/>
    <w:rsid w:val="00F97624"/>
    <w:rsid w:val="00F97981"/>
    <w:rsid w:val="00FA0376"/>
    <w:rsid w:val="00FA257F"/>
    <w:rsid w:val="00FA4103"/>
    <w:rsid w:val="00FA5DC7"/>
    <w:rsid w:val="00FA5E2C"/>
    <w:rsid w:val="00FA7455"/>
    <w:rsid w:val="00FB18EC"/>
    <w:rsid w:val="00FB1B39"/>
    <w:rsid w:val="00FB22E5"/>
    <w:rsid w:val="00FB2DDB"/>
    <w:rsid w:val="00FB42CE"/>
    <w:rsid w:val="00FB748C"/>
    <w:rsid w:val="00FB7BF6"/>
    <w:rsid w:val="00FC0BCA"/>
    <w:rsid w:val="00FC0EA5"/>
    <w:rsid w:val="00FC18DC"/>
    <w:rsid w:val="00FC23F6"/>
    <w:rsid w:val="00FC2792"/>
    <w:rsid w:val="00FC2AD0"/>
    <w:rsid w:val="00FC367F"/>
    <w:rsid w:val="00FC57C2"/>
    <w:rsid w:val="00FC660D"/>
    <w:rsid w:val="00FC6B01"/>
    <w:rsid w:val="00FD0527"/>
    <w:rsid w:val="00FD08DB"/>
    <w:rsid w:val="00FD16CE"/>
    <w:rsid w:val="00FD29B0"/>
    <w:rsid w:val="00FD37CA"/>
    <w:rsid w:val="00FD6729"/>
    <w:rsid w:val="00FD76F1"/>
    <w:rsid w:val="00FD78C5"/>
    <w:rsid w:val="00FD7E8D"/>
    <w:rsid w:val="00FE19A0"/>
    <w:rsid w:val="00FE2203"/>
    <w:rsid w:val="00FE27E7"/>
    <w:rsid w:val="00FE2DA0"/>
    <w:rsid w:val="00FE3013"/>
    <w:rsid w:val="00FE3AB3"/>
    <w:rsid w:val="00FE7F06"/>
    <w:rsid w:val="00FF0328"/>
    <w:rsid w:val="00FF05A1"/>
    <w:rsid w:val="00FF164C"/>
    <w:rsid w:val="00FF1CA3"/>
    <w:rsid w:val="00FF292E"/>
    <w:rsid w:val="00FF2B60"/>
    <w:rsid w:val="00FF3DCB"/>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semiHidden/>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emf"/><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6130</TotalTime>
  <Pages>55</Pages>
  <Words>12866</Words>
  <Characters>69479</Characters>
  <Application>Microsoft Office Word</Application>
  <DocSecurity>0</DocSecurity>
  <Lines>578</Lines>
  <Paragraphs>164</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82181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691</cp:revision>
  <cp:lastPrinted>2022-12-16T19:15:00Z</cp:lastPrinted>
  <dcterms:created xsi:type="dcterms:W3CDTF">2022-12-15T02:08:00Z</dcterms:created>
  <dcterms:modified xsi:type="dcterms:W3CDTF">2023-12-15T05:58:00Z</dcterms:modified>
</cp:coreProperties>
</file>